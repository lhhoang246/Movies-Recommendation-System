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6989D6" w14:textId="77777777" w:rsidR="000005F5" w:rsidRPr="00684EBE" w:rsidRDefault="000005F5" w:rsidP="000005F5">
      <w:pPr>
        <w:spacing w:before="0" w:after="0"/>
        <w:jc w:val="center"/>
      </w:pPr>
      <w:r w:rsidRPr="00684EBE">
        <w:t>BỘ GIÁO DỤC VÀ ĐÀO TẠO</w:t>
      </w:r>
    </w:p>
    <w:p w14:paraId="60D9CC14" w14:textId="77777777" w:rsidR="000005F5" w:rsidRPr="00684EBE" w:rsidRDefault="000005F5" w:rsidP="000005F5">
      <w:pPr>
        <w:spacing w:before="0" w:after="0"/>
        <w:jc w:val="center"/>
        <w:rPr>
          <w:b/>
          <w:bCs/>
        </w:rPr>
      </w:pPr>
      <w:r>
        <w:rPr>
          <w:b/>
          <w:bCs/>
          <w:noProof/>
        </w:rPr>
        <mc:AlternateContent>
          <mc:Choice Requires="wps">
            <w:drawing>
              <wp:anchor distT="0" distB="0" distL="114300" distR="114300" simplePos="0" relativeHeight="251658240" behindDoc="0" locked="0" layoutInCell="1" allowOverlap="1" wp14:anchorId="760A53DA" wp14:editId="1B1D5CB0">
                <wp:simplePos x="0" y="0"/>
                <wp:positionH relativeFrom="margin">
                  <wp:align>center</wp:align>
                </wp:positionH>
                <wp:positionV relativeFrom="paragraph">
                  <wp:posOffset>223520</wp:posOffset>
                </wp:positionV>
                <wp:extent cx="900000" cy="0"/>
                <wp:effectExtent l="0" t="0" r="0" b="0"/>
                <wp:wrapNone/>
                <wp:docPr id="1926110341" name="Straight Connector 1"/>
                <wp:cNvGraphicFramePr/>
                <a:graphic xmlns:a="http://schemas.openxmlformats.org/drawingml/2006/main">
                  <a:graphicData uri="http://schemas.microsoft.com/office/word/2010/wordprocessingShape">
                    <wps:wsp>
                      <wps:cNvCnPr/>
                      <wps:spPr>
                        <a:xfrm>
                          <a:off x="0" y="0"/>
                          <a:ext cx="90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59017CE" id="Straight Connector 1" o:spid="_x0000_s1026" style="position:absolute;z-index:251658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7.6pt" to="70.8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" strokecolor="black [3200]" strokeweight="1pt">
                <v:stroke joinstyle="miter"/>
                <w10:wrap anchorx="margin"/>
              </v:line>
            </w:pict>
          </mc:Fallback>
        </mc:AlternateContent>
      </w:r>
      <w:r w:rsidRPr="00684EBE">
        <w:rPr>
          <w:b/>
          <w:bCs/>
        </w:rPr>
        <w:t>TRƯỜNG ĐẠI HỌC THĂNG LONG</w:t>
      </w:r>
    </w:p>
    <w:p w14:paraId="1E77067E" w14:textId="3ADCD38A" w:rsidR="000005F5" w:rsidRDefault="00E214F6" w:rsidP="000005F5">
      <w:pPr>
        <w:spacing w:before="1000" w:after="1000"/>
        <w:jc w:val="center"/>
      </w:pPr>
      <w:r w:rsidRPr="005A2F08">
        <w:rPr>
          <w:rFonts w:eastAsia="Times New Roman" w:cs="Times New Roman"/>
          <w:b/>
          <w:bCs/>
          <w:noProof/>
          <w:szCs w:val="26"/>
          <w:lang w:val="vi-VN" w:eastAsia="vi-VN"/>
        </w:rPr>
        <w:drawing>
          <wp:inline distT="0" distB="0" distL="0" distR="0" wp14:anchorId="4B2C6B78" wp14:editId="0223C406">
            <wp:extent cx="1943100" cy="591818"/>
            <wp:effectExtent l="0" t="0" r="0" b="0"/>
            <wp:docPr id="704008685" name="Picture 8"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08685" name="Picture 8" descr="A black text on a white background&#10;&#10;Description automatically generated"/>
                    <pic:cNvPicPr/>
                  </pic:nvPicPr>
                  <pic:blipFill>
                    <a:blip r:embed="rId8"/>
                    <a:stretch>
                      <a:fillRect/>
                    </a:stretch>
                  </pic:blipFill>
                  <pic:spPr>
                    <a:xfrm>
                      <a:off x="0" y="0"/>
                      <a:ext cx="1988602" cy="605677"/>
                    </a:xfrm>
                    <a:prstGeom prst="rect">
                      <a:avLst/>
                    </a:prstGeom>
                  </pic:spPr>
                </pic:pic>
              </a:graphicData>
            </a:graphic>
          </wp:inline>
        </w:drawing>
      </w:r>
    </w:p>
    <w:p w14:paraId="5740C07A" w14:textId="09F249B0" w:rsidR="000005F5" w:rsidRPr="00684EBE" w:rsidRDefault="00E214F6" w:rsidP="000005F5">
      <w:pPr>
        <w:jc w:val="center"/>
        <w:rPr>
          <w:b/>
          <w:bCs/>
          <w:sz w:val="60"/>
          <w:szCs w:val="60"/>
        </w:rPr>
      </w:pPr>
      <w:r>
        <w:rPr>
          <w:b/>
          <w:bCs/>
          <w:sz w:val="60"/>
          <w:szCs w:val="60"/>
        </w:rPr>
        <w:t>BÁO CÁO</w:t>
      </w:r>
      <w:r w:rsidR="000F59CD">
        <w:rPr>
          <w:b/>
          <w:bCs/>
          <w:sz w:val="60"/>
          <w:szCs w:val="60"/>
        </w:rPr>
        <w:t xml:space="preserve"> BÀI TẬP LỚN</w:t>
      </w:r>
      <w:r w:rsidR="000F59CD">
        <w:rPr>
          <w:b/>
          <w:bCs/>
          <w:sz w:val="60"/>
          <w:szCs w:val="60"/>
        </w:rPr>
        <w:br/>
      </w:r>
      <w:r w:rsidR="000F59CD" w:rsidRPr="000F59CD">
        <w:rPr>
          <w:b/>
          <w:bCs/>
          <w:sz w:val="32"/>
          <w:szCs w:val="32"/>
        </w:rPr>
        <w:t>MÔN: TRÍ T</w:t>
      </w:r>
      <w:r w:rsidR="000F59CD">
        <w:rPr>
          <w:b/>
          <w:bCs/>
          <w:sz w:val="32"/>
          <w:szCs w:val="32"/>
        </w:rPr>
        <w:t>UỆ NHÂN TẠO &amp; CÔNG NGHỆ TRI THỨC</w:t>
      </w:r>
    </w:p>
    <w:p w14:paraId="30911B45" w14:textId="7A58F2F7" w:rsidR="00B55FF1" w:rsidRPr="00B55FF1" w:rsidRDefault="000F59CD" w:rsidP="00B55FF1">
      <w:pPr>
        <w:spacing w:before="1400" w:after="1600"/>
        <w:jc w:val="center"/>
        <w:rPr>
          <w:b/>
          <w:bCs/>
          <w:sz w:val="44"/>
          <w:szCs w:val="44"/>
        </w:rPr>
      </w:pPr>
      <w:bookmarkStart w:id="0" w:name="_Hlk166161924"/>
      <w:r>
        <w:rPr>
          <w:b/>
          <w:bCs/>
          <w:sz w:val="44"/>
          <w:szCs w:val="44"/>
        </w:rPr>
        <w:t>XÂY DỰNG HỆ THỐNG ĐỀ XUẤT PHIM</w:t>
      </w:r>
    </w:p>
    <w:p w14:paraId="630F9156" w14:textId="4DF234DE" w:rsidR="00E214F6" w:rsidRDefault="00E214F6" w:rsidP="000F59CD">
      <w:pPr>
        <w:ind w:left="720" w:firstLine="720"/>
        <w:jc w:val="left"/>
        <w:rPr>
          <w:b/>
          <w:bCs/>
        </w:rPr>
      </w:pPr>
      <w:r>
        <w:rPr>
          <w:b/>
          <w:bCs/>
        </w:rPr>
        <w:t xml:space="preserve">GIẢNG VIÊN HƯỚNG DẪN: </w:t>
      </w:r>
      <w:r>
        <w:rPr>
          <w:b/>
          <w:bCs/>
        </w:rPr>
        <w:tab/>
      </w:r>
      <w:r w:rsidR="000F59CD">
        <w:rPr>
          <w:b/>
          <w:bCs/>
        </w:rPr>
        <w:t>NGÔ MẠNH CƯỜNG</w:t>
      </w:r>
    </w:p>
    <w:p w14:paraId="755E47DA" w14:textId="0E9D32F3" w:rsidR="00E214F6" w:rsidRDefault="00E214F6" w:rsidP="000F59CD">
      <w:pPr>
        <w:ind w:left="720" w:firstLine="720"/>
        <w:jc w:val="left"/>
        <w:rPr>
          <w:b/>
          <w:bCs/>
        </w:rPr>
      </w:pPr>
      <w:r>
        <w:rPr>
          <w:b/>
          <w:bCs/>
        </w:rPr>
        <w:t xml:space="preserve">LỚP HỌC PHẦN: </w:t>
      </w:r>
      <w:r>
        <w:rPr>
          <w:b/>
          <w:bCs/>
        </w:rPr>
        <w:tab/>
      </w:r>
      <w:r>
        <w:rPr>
          <w:b/>
          <w:bCs/>
        </w:rPr>
        <w:tab/>
      </w:r>
      <w:r>
        <w:rPr>
          <w:b/>
          <w:bCs/>
        </w:rPr>
        <w:tab/>
      </w:r>
      <w:r w:rsidR="000F59CD">
        <w:rPr>
          <w:b/>
          <w:bCs/>
        </w:rPr>
        <w:t>MI322_07</w:t>
      </w:r>
    </w:p>
    <w:p w14:paraId="7DE40DC9" w14:textId="1B636BC3" w:rsidR="00E214F6" w:rsidRDefault="00E214F6" w:rsidP="000F59CD">
      <w:pPr>
        <w:ind w:left="720" w:firstLine="720"/>
        <w:jc w:val="left"/>
        <w:rPr>
          <w:b/>
          <w:bCs/>
        </w:rPr>
      </w:pPr>
      <w:r>
        <w:rPr>
          <w:b/>
          <w:bCs/>
        </w:rPr>
        <w:t xml:space="preserve">NHÓM THỰC HIỆN: </w:t>
      </w:r>
      <w:r>
        <w:rPr>
          <w:b/>
          <w:bCs/>
        </w:rPr>
        <w:tab/>
      </w:r>
      <w:r>
        <w:rPr>
          <w:b/>
          <w:bCs/>
        </w:rPr>
        <w:tab/>
        <w:t xml:space="preserve">NHÓM </w:t>
      </w:r>
      <w:r w:rsidR="000F59CD">
        <w:rPr>
          <w:b/>
          <w:bCs/>
        </w:rPr>
        <w:t>9</w:t>
      </w:r>
    </w:p>
    <w:p w14:paraId="4F66FC46" w14:textId="47D5157E" w:rsidR="00E214F6" w:rsidRDefault="00E214F6" w:rsidP="000F59CD">
      <w:pPr>
        <w:ind w:left="720" w:firstLine="720"/>
        <w:jc w:val="left"/>
        <w:rPr>
          <w:b/>
          <w:bCs/>
        </w:rPr>
      </w:pPr>
      <w:r>
        <w:rPr>
          <w:b/>
          <w:bCs/>
        </w:rPr>
        <w:t>THÀNH VIÊN</w:t>
      </w:r>
      <w:r w:rsidR="000005F5" w:rsidRPr="00684EBE">
        <w:rPr>
          <w:b/>
          <w:bCs/>
        </w:rPr>
        <w:t xml:space="preserve">: </w:t>
      </w:r>
      <w:r w:rsidR="003A204F">
        <w:rPr>
          <w:b/>
          <w:bCs/>
        </w:rPr>
        <w:tab/>
      </w:r>
      <w:r>
        <w:rPr>
          <w:b/>
          <w:bCs/>
        </w:rPr>
        <w:tab/>
      </w:r>
      <w:r w:rsidR="000F59CD">
        <w:rPr>
          <w:b/>
          <w:bCs/>
        </w:rPr>
        <w:t xml:space="preserve">   </w:t>
      </w:r>
      <w:r w:rsidR="000F59CD">
        <w:rPr>
          <w:b/>
          <w:bCs/>
        </w:rPr>
        <w:tab/>
      </w:r>
      <w:r>
        <w:rPr>
          <w:b/>
          <w:bCs/>
        </w:rPr>
        <w:t xml:space="preserve">A45512- </w:t>
      </w:r>
      <w:r w:rsidR="000005F5">
        <w:rPr>
          <w:b/>
          <w:bCs/>
        </w:rPr>
        <w:t>NGUYỄN</w:t>
      </w:r>
      <w:r w:rsidR="000005F5">
        <w:rPr>
          <w:b/>
          <w:bCs/>
          <w:lang w:val="vi-VN"/>
        </w:rPr>
        <w:t xml:space="preserve"> K</w:t>
      </w:r>
      <w:r w:rsidR="000F59CD">
        <w:rPr>
          <w:b/>
          <w:bCs/>
        </w:rPr>
        <w:t>H</w:t>
      </w:r>
      <w:r w:rsidR="000005F5">
        <w:rPr>
          <w:b/>
          <w:bCs/>
          <w:lang w:val="vi-VN"/>
        </w:rPr>
        <w:t>ẮC LỘC</w:t>
      </w:r>
    </w:p>
    <w:p w14:paraId="710D35B4" w14:textId="0E249A3C" w:rsidR="000F59CD" w:rsidRDefault="00E214F6" w:rsidP="4F98F4A1">
      <w:pPr>
        <w:ind w:left="2160" w:firstLine="450"/>
        <w:jc w:val="left"/>
        <w:rPr>
          <w:b/>
          <w:bCs/>
        </w:rPr>
      </w:pPr>
      <w:r>
        <w:rPr>
          <w:b/>
          <w:bCs/>
        </w:rPr>
        <w:tab/>
      </w:r>
      <w:r w:rsidR="000F59CD">
        <w:rPr>
          <w:b/>
          <w:bCs/>
        </w:rPr>
        <w:tab/>
      </w:r>
      <w:r w:rsidR="000F59CD">
        <w:rPr>
          <w:b/>
          <w:bCs/>
        </w:rPr>
        <w:tab/>
      </w:r>
      <w:r w:rsidR="000F59CD">
        <w:rPr>
          <w:b/>
          <w:bCs/>
        </w:rPr>
        <w:tab/>
      </w:r>
      <w:r>
        <w:rPr>
          <w:b/>
          <w:bCs/>
        </w:rPr>
        <w:t>A45179- LÊ HUY HOÀNG</w:t>
      </w:r>
    </w:p>
    <w:p w14:paraId="2466CC2C" w14:textId="46737017" w:rsidR="000005F5" w:rsidRPr="00E214F6" w:rsidRDefault="000F59CD" w:rsidP="000F59CD">
      <w:pPr>
        <w:ind w:left="4320" w:firstLine="720"/>
        <w:jc w:val="left"/>
        <w:rPr>
          <w:b/>
          <w:bCs/>
        </w:rPr>
      </w:pPr>
      <w:r w:rsidRPr="000F59CD">
        <w:rPr>
          <w:b/>
          <w:bCs/>
        </w:rPr>
        <w:t>A41737</w:t>
      </w:r>
      <w:r>
        <w:rPr>
          <w:b/>
          <w:bCs/>
        </w:rPr>
        <w:t>-</w:t>
      </w:r>
      <w:r w:rsidRPr="000F59CD">
        <w:rPr>
          <w:b/>
          <w:bCs/>
        </w:rPr>
        <w:t xml:space="preserve"> NGUYỄN KHÔI NGUYÊ</w:t>
      </w:r>
      <w:r>
        <w:rPr>
          <w:b/>
          <w:bCs/>
        </w:rPr>
        <w:t>N</w:t>
      </w:r>
      <w:r>
        <w:rPr>
          <w:b/>
          <w:bCs/>
        </w:rPr>
        <w:tab/>
      </w:r>
      <w:r>
        <w:rPr>
          <w:b/>
          <w:bCs/>
        </w:rPr>
        <w:tab/>
      </w:r>
      <w:r>
        <w:rPr>
          <w:b/>
          <w:bCs/>
        </w:rPr>
        <w:tab/>
      </w:r>
      <w:r>
        <w:rPr>
          <w:b/>
          <w:bCs/>
        </w:rPr>
        <w:tab/>
      </w:r>
    </w:p>
    <w:bookmarkEnd w:id="0"/>
    <w:p w14:paraId="49F7EEB1" w14:textId="5B4B22C9" w:rsidR="00E214F6" w:rsidRDefault="000005F5" w:rsidP="000F59CD">
      <w:pPr>
        <w:spacing w:before="2040" w:after="0"/>
        <w:jc w:val="center"/>
        <w:rPr>
          <w:b/>
          <w:bCs/>
        </w:rPr>
      </w:pPr>
      <w:r w:rsidRPr="00684EBE">
        <w:rPr>
          <w:b/>
          <w:bCs/>
        </w:rPr>
        <w:t xml:space="preserve">HÀ NỘI </w:t>
      </w:r>
      <w:r w:rsidR="00E214F6">
        <w:rPr>
          <w:b/>
          <w:bCs/>
        </w:rPr>
        <w:t>–</w:t>
      </w:r>
      <w:r w:rsidRPr="00684EBE">
        <w:rPr>
          <w:b/>
          <w:bCs/>
        </w:rPr>
        <w:t xml:space="preserve"> 202</w:t>
      </w:r>
      <w:r w:rsidR="00E214F6">
        <w:rPr>
          <w:b/>
          <w:bCs/>
        </w:rPr>
        <w:t>5</w:t>
      </w:r>
    </w:p>
    <w:p w14:paraId="0F5391D4" w14:textId="2ECEAD75" w:rsidR="00E214F6" w:rsidRPr="000F59CD" w:rsidRDefault="00E214F6" w:rsidP="00E214F6">
      <w:pPr>
        <w:spacing w:before="1680" w:after="200" w:line="276" w:lineRule="auto"/>
        <w:jc w:val="center"/>
        <w:rPr>
          <w:rFonts w:eastAsia="Times New Roman" w:cs="Times New Roman"/>
          <w:b/>
          <w:szCs w:val="26"/>
          <w:lang w:eastAsia="vi-VN"/>
        </w:rPr>
      </w:pPr>
      <w:r w:rsidRPr="004A404B">
        <w:rPr>
          <w:rFonts w:eastAsia="Times New Roman" w:cs="Times New Roman"/>
          <w:b/>
          <w:szCs w:val="26"/>
          <w:lang w:val="vi-VN" w:eastAsia="vi-VN"/>
        </w:rPr>
        <w:lastRenderedPageBreak/>
        <w:t xml:space="preserve">LỜI </w:t>
      </w:r>
      <w:r w:rsidR="000F59CD">
        <w:rPr>
          <w:rFonts w:eastAsia="Times New Roman" w:cs="Times New Roman"/>
          <w:b/>
          <w:szCs w:val="26"/>
          <w:lang w:eastAsia="vi-VN"/>
        </w:rPr>
        <w:t>CẢM ƠN</w:t>
      </w:r>
    </w:p>
    <w:p w14:paraId="42C1C6CD" w14:textId="729F61FF" w:rsidR="007E54EC" w:rsidRPr="006A6000" w:rsidRDefault="000F59CD" w:rsidP="007E54EC">
      <w:pPr>
        <w:pStyle w:val="DoanVB"/>
        <w:rPr>
          <w:lang w:val="vi-VN"/>
        </w:rPr>
      </w:pPr>
      <w:r w:rsidRPr="007E54EC">
        <w:t>Lời đầu tiên, chúng em xin gửi lời cảm ơn chân thành nhất đến thầy Ngô</w:t>
      </w:r>
      <w:r w:rsidR="007E54EC" w:rsidRPr="007E54EC">
        <w:t xml:space="preserve"> </w:t>
      </w:r>
      <w:r w:rsidRPr="007E54EC">
        <w:t>Mạnh Cường. Trong quá trình học tập, nghiên cứu và xây dựng bài tập lớn “</w:t>
      </w:r>
      <w:r w:rsidR="007E54EC" w:rsidRPr="007E54EC">
        <w:rPr>
          <w:b/>
          <w:bCs/>
          <w:lang w:val="vi-VN"/>
        </w:rPr>
        <w:t>Xây dựng hệ thống đề xuất phim</w:t>
      </w:r>
      <w:r w:rsidRPr="007E54EC">
        <w:t>”, nhóm em đã nhận được</w:t>
      </w:r>
      <w:r w:rsidR="007E54EC">
        <w:t xml:space="preserve"> </w:t>
      </w:r>
      <w:r w:rsidRPr="007E54EC">
        <w:t xml:space="preserve">rất nhiều sự </w:t>
      </w:r>
      <w:r w:rsidRPr="007E54EC">
        <w:rPr>
          <w:lang w:val="vi-VN"/>
        </w:rPr>
        <w:t>quan</w:t>
      </w:r>
      <w:r w:rsidRPr="007E54EC">
        <w:t xml:space="preserve"> tâm, góp ý, hướng dẫn tận tình của thầy. Thầy đã giúp nhóm</w:t>
      </w:r>
      <w:r w:rsidR="007E54EC" w:rsidRPr="007E54EC">
        <w:rPr>
          <w:lang w:val="vi-VN"/>
        </w:rPr>
        <w:t xml:space="preserve"> </w:t>
      </w:r>
      <w:r w:rsidRPr="007E54EC">
        <w:t>tích lũy thêm nhiều kiến thức bổ ích để không chỉ hoàn thành được bài tập lớn,</w:t>
      </w:r>
      <w:r w:rsidR="007E54EC" w:rsidRPr="007E54EC">
        <w:rPr>
          <w:lang w:val="vi-VN"/>
        </w:rPr>
        <w:t xml:space="preserve"> </w:t>
      </w:r>
      <w:r w:rsidRPr="007E54EC">
        <w:t>mà còn học được nhiều kinh nghiệm về lĩnh vực</w:t>
      </w:r>
      <w:r w:rsidR="007E54EC">
        <w:t xml:space="preserve"> học máy và xử lý dữ liệu</w:t>
      </w:r>
      <w:r w:rsidRPr="007E54EC">
        <w:t>. Tất cả những</w:t>
      </w:r>
      <w:r w:rsidR="007E54EC" w:rsidRPr="007E54EC">
        <w:rPr>
          <w:lang w:val="vi-VN"/>
        </w:rPr>
        <w:t xml:space="preserve"> </w:t>
      </w:r>
      <w:r w:rsidRPr="007E54EC">
        <w:t>kiến thức này đều rất hữu ích sau này cho công việc của chúng em.</w:t>
      </w:r>
      <w:r w:rsidR="007E54EC" w:rsidRPr="007E54EC">
        <w:rPr>
          <w:lang w:val="vi-VN"/>
        </w:rPr>
        <w:t xml:space="preserve"> </w:t>
      </w:r>
      <w:r w:rsidRPr="006A6000">
        <w:rPr>
          <w:lang w:val="vi-VN"/>
        </w:rPr>
        <w:t>Có lẽ kiến thức là vô hạn mà sự tiếp nhận kiến thức của bản thân mỗi người</w:t>
      </w:r>
      <w:r w:rsidR="007E54EC" w:rsidRPr="007E54EC">
        <w:rPr>
          <w:lang w:val="vi-VN"/>
        </w:rPr>
        <w:t xml:space="preserve"> </w:t>
      </w:r>
      <w:r w:rsidRPr="006A6000">
        <w:rPr>
          <w:lang w:val="vi-VN"/>
        </w:rPr>
        <w:t>luôn tồn tại những hạn chế nhất định. Do đó, trong quá trình hoàn thành bài tập</w:t>
      </w:r>
      <w:r w:rsidR="007E54EC" w:rsidRPr="007E54EC">
        <w:rPr>
          <w:lang w:val="vi-VN"/>
        </w:rPr>
        <w:t xml:space="preserve"> </w:t>
      </w:r>
      <w:r w:rsidRPr="006A6000">
        <w:rPr>
          <w:lang w:val="vi-VN"/>
        </w:rPr>
        <w:t>lớn, chắc chắn không tránh khỏi những thiếu sót. Nhóm em rất mong nhận được</w:t>
      </w:r>
      <w:r w:rsidR="007E54EC" w:rsidRPr="007E54EC">
        <w:rPr>
          <w:lang w:val="vi-VN"/>
        </w:rPr>
        <w:t xml:space="preserve"> </w:t>
      </w:r>
      <w:r w:rsidRPr="006A6000">
        <w:rPr>
          <w:lang w:val="vi-VN"/>
        </w:rPr>
        <w:t>những góp ý đến từ thầy để bài tiểu luận của nhóm được hoàn thiện hơn.</w:t>
      </w:r>
      <w:r w:rsidR="007E54EC" w:rsidRPr="007E54EC">
        <w:rPr>
          <w:lang w:val="vi-VN"/>
        </w:rPr>
        <w:t xml:space="preserve"> </w:t>
      </w:r>
    </w:p>
    <w:p w14:paraId="2F24BDCE" w14:textId="1EE61D0E" w:rsidR="004A404B" w:rsidRPr="006A6000" w:rsidRDefault="000F59CD" w:rsidP="007E54EC">
      <w:pPr>
        <w:pStyle w:val="DoanVB"/>
        <w:rPr>
          <w:lang w:val="vi-VN"/>
        </w:rPr>
      </w:pPr>
      <w:r w:rsidRPr="006A6000">
        <w:rPr>
          <w:lang w:val="vi-VN"/>
        </w:rPr>
        <w:t>Kính chúc thầy sức khỏe, hạnh phúc và thành công trên con đường sự nghiệp</w:t>
      </w:r>
      <w:r w:rsidR="007E54EC" w:rsidRPr="006A6000">
        <w:rPr>
          <w:lang w:val="vi-VN"/>
        </w:rPr>
        <w:t xml:space="preserve"> </w:t>
      </w:r>
      <w:r w:rsidRPr="006A6000">
        <w:rPr>
          <w:lang w:val="vi-VN"/>
        </w:rPr>
        <w:t>giảng dạy</w:t>
      </w:r>
      <w:r w:rsidR="006A6000" w:rsidRPr="006A6000">
        <w:rPr>
          <w:lang w:val="vi-VN"/>
        </w:rPr>
        <w:t>.</w:t>
      </w:r>
    </w:p>
    <w:p w14:paraId="53BC7364" w14:textId="3DB0B17D" w:rsidR="007E54EC" w:rsidRPr="00B20203" w:rsidRDefault="007E54EC">
      <w:pPr>
        <w:spacing w:before="0" w:after="160" w:line="259" w:lineRule="auto"/>
        <w:jc w:val="left"/>
        <w:rPr>
          <w:rFonts w:eastAsia="Times New Roman" w:cs="Times New Roman"/>
          <w:b/>
          <w:szCs w:val="26"/>
          <w:lang w:val="vi-VN" w:eastAsia="vi-VN"/>
        </w:rPr>
      </w:pPr>
      <w:r>
        <w:rPr>
          <w:b/>
          <w:bCs/>
          <w:lang w:val="vi-VN"/>
        </w:rPr>
        <w:br w:type="page"/>
      </w:r>
    </w:p>
    <w:p w14:paraId="1758F0A6" w14:textId="13FC5E5B" w:rsidR="00677B32" w:rsidRDefault="001D0F73" w:rsidP="00677B32">
      <w:pPr>
        <w:jc w:val="center"/>
        <w:rPr>
          <w:b/>
          <w:bCs/>
        </w:rPr>
      </w:pPr>
      <w:r w:rsidRPr="00677B32">
        <w:rPr>
          <w:b/>
          <w:bCs/>
        </w:rPr>
        <w:lastRenderedPageBreak/>
        <w:t>MỤC LỤC</w:t>
      </w:r>
    </w:p>
    <w:p w14:paraId="69F365A0" w14:textId="2205E5F1" w:rsidR="00B20203" w:rsidRDefault="00DD1EDB">
      <w:pPr>
        <w:pStyle w:val="TOC1"/>
        <w:tabs>
          <w:tab w:val="left" w:pos="1680"/>
          <w:tab w:val="right" w:leader="dot" w:pos="9345"/>
        </w:tabs>
        <w:rPr>
          <w:rFonts w:asciiTheme="minorHAnsi" w:eastAsiaTheme="minorEastAsia" w:hAnsiTheme="minorHAnsi"/>
          <w:b w:val="0"/>
          <w:noProof/>
          <w:kern w:val="2"/>
          <w:sz w:val="24"/>
          <w:szCs w:val="24"/>
          <w:lang w:eastAsia="ja-JP"/>
          <w14:ligatures w14:val="standardContextual"/>
        </w:rPr>
      </w:pPr>
      <w:r>
        <w:rPr>
          <w:b w:val="0"/>
          <w:bCs/>
        </w:rPr>
        <w:fldChar w:fldCharType="begin"/>
      </w:r>
      <w:r>
        <w:rPr>
          <w:b w:val="0"/>
          <w:bCs/>
        </w:rPr>
        <w:instrText xml:space="preserve"> TOC \o "1-3" \h \z \u </w:instrText>
      </w:r>
      <w:r>
        <w:rPr>
          <w:b w:val="0"/>
          <w:bCs/>
        </w:rPr>
        <w:fldChar w:fldCharType="separate"/>
      </w:r>
      <w:hyperlink w:anchor="_Toc200375671" w:history="1">
        <w:r w:rsidR="00B20203" w:rsidRPr="005E2075">
          <w:rPr>
            <w:rStyle w:val="Hyperlink"/>
            <w:noProof/>
          </w:rPr>
          <w:t>CHƯƠNG 1</w:t>
        </w:r>
        <w:r w:rsidR="00B20203">
          <w:rPr>
            <w:rFonts w:asciiTheme="minorHAnsi" w:eastAsiaTheme="minorEastAsia" w:hAnsiTheme="minorHAnsi"/>
            <w:b w:val="0"/>
            <w:noProof/>
            <w:kern w:val="2"/>
            <w:sz w:val="24"/>
            <w:szCs w:val="24"/>
            <w:lang w:eastAsia="ja-JP"/>
            <w14:ligatures w14:val="standardContextual"/>
          </w:rPr>
          <w:tab/>
        </w:r>
        <w:r w:rsidR="00B20203" w:rsidRPr="005E2075">
          <w:rPr>
            <w:rStyle w:val="Hyperlink"/>
            <w:noProof/>
          </w:rPr>
          <w:t>Giới thiệu chung</w:t>
        </w:r>
        <w:r w:rsidR="00B20203">
          <w:rPr>
            <w:noProof/>
            <w:webHidden/>
          </w:rPr>
          <w:tab/>
        </w:r>
        <w:r w:rsidR="00B20203">
          <w:rPr>
            <w:noProof/>
            <w:webHidden/>
          </w:rPr>
          <w:fldChar w:fldCharType="begin"/>
        </w:r>
        <w:r w:rsidR="00B20203">
          <w:rPr>
            <w:noProof/>
            <w:webHidden/>
          </w:rPr>
          <w:instrText xml:space="preserve"> PAGEREF _Toc200375671 \h </w:instrText>
        </w:r>
        <w:r w:rsidR="00B20203">
          <w:rPr>
            <w:noProof/>
            <w:webHidden/>
          </w:rPr>
        </w:r>
        <w:r w:rsidR="00B20203">
          <w:rPr>
            <w:noProof/>
            <w:webHidden/>
          </w:rPr>
          <w:fldChar w:fldCharType="separate"/>
        </w:r>
        <w:r w:rsidR="00CB2831">
          <w:rPr>
            <w:noProof/>
            <w:webHidden/>
          </w:rPr>
          <w:t>6</w:t>
        </w:r>
        <w:r w:rsidR="00B20203">
          <w:rPr>
            <w:noProof/>
            <w:webHidden/>
          </w:rPr>
          <w:fldChar w:fldCharType="end"/>
        </w:r>
      </w:hyperlink>
    </w:p>
    <w:p w14:paraId="398E8E8E" w14:textId="295317C1" w:rsidR="00B20203" w:rsidRDefault="00B20203">
      <w:pPr>
        <w:pStyle w:val="TOC2"/>
        <w:tabs>
          <w:tab w:val="left" w:pos="960"/>
          <w:tab w:val="right" w:leader="dot" w:pos="9345"/>
        </w:tabs>
        <w:rPr>
          <w:rFonts w:asciiTheme="minorHAnsi" w:eastAsiaTheme="minorEastAsia" w:hAnsiTheme="minorHAnsi"/>
          <w:b w:val="0"/>
          <w:noProof/>
          <w:kern w:val="2"/>
          <w:sz w:val="24"/>
          <w:szCs w:val="24"/>
          <w:lang w:eastAsia="ja-JP"/>
          <w14:ligatures w14:val="standardContextual"/>
        </w:rPr>
      </w:pPr>
      <w:hyperlink w:anchor="_Toc200375672" w:history="1">
        <w:r w:rsidRPr="005E2075">
          <w:rPr>
            <w:rStyle w:val="Hyperlink"/>
            <w:noProof/>
          </w:rPr>
          <w:t>1.1.</w:t>
        </w:r>
        <w:r>
          <w:rPr>
            <w:rFonts w:asciiTheme="minorHAnsi" w:eastAsiaTheme="minorEastAsia" w:hAnsiTheme="minorHAnsi"/>
            <w:b w:val="0"/>
            <w:noProof/>
            <w:kern w:val="2"/>
            <w:sz w:val="24"/>
            <w:szCs w:val="24"/>
            <w:lang w:eastAsia="ja-JP"/>
            <w14:ligatures w14:val="standardContextual"/>
          </w:rPr>
          <w:tab/>
        </w:r>
        <w:r w:rsidRPr="005E2075">
          <w:rPr>
            <w:rStyle w:val="Hyperlink"/>
            <w:noProof/>
          </w:rPr>
          <w:t>Giới thiệu bài toán</w:t>
        </w:r>
        <w:r>
          <w:rPr>
            <w:noProof/>
            <w:webHidden/>
          </w:rPr>
          <w:tab/>
        </w:r>
        <w:r>
          <w:rPr>
            <w:noProof/>
            <w:webHidden/>
          </w:rPr>
          <w:fldChar w:fldCharType="begin"/>
        </w:r>
        <w:r>
          <w:rPr>
            <w:noProof/>
            <w:webHidden/>
          </w:rPr>
          <w:instrText xml:space="preserve"> PAGEREF _Toc200375672 \h </w:instrText>
        </w:r>
        <w:r>
          <w:rPr>
            <w:noProof/>
            <w:webHidden/>
          </w:rPr>
        </w:r>
        <w:r>
          <w:rPr>
            <w:noProof/>
            <w:webHidden/>
          </w:rPr>
          <w:fldChar w:fldCharType="separate"/>
        </w:r>
        <w:r w:rsidR="00CB2831">
          <w:rPr>
            <w:noProof/>
            <w:webHidden/>
          </w:rPr>
          <w:t>6</w:t>
        </w:r>
        <w:r>
          <w:rPr>
            <w:noProof/>
            <w:webHidden/>
          </w:rPr>
          <w:fldChar w:fldCharType="end"/>
        </w:r>
      </w:hyperlink>
    </w:p>
    <w:p w14:paraId="2CFFB8DA" w14:textId="1FF960A2" w:rsidR="00B20203" w:rsidRDefault="00B20203">
      <w:pPr>
        <w:pStyle w:val="TOC2"/>
        <w:tabs>
          <w:tab w:val="left" w:pos="960"/>
          <w:tab w:val="right" w:leader="dot" w:pos="9345"/>
        </w:tabs>
        <w:rPr>
          <w:rFonts w:asciiTheme="minorHAnsi" w:eastAsiaTheme="minorEastAsia" w:hAnsiTheme="minorHAnsi"/>
          <w:b w:val="0"/>
          <w:noProof/>
          <w:kern w:val="2"/>
          <w:sz w:val="24"/>
          <w:szCs w:val="24"/>
          <w:lang w:eastAsia="ja-JP"/>
          <w14:ligatures w14:val="standardContextual"/>
        </w:rPr>
      </w:pPr>
      <w:hyperlink w:anchor="_Toc200375673" w:history="1">
        <w:r w:rsidRPr="005E2075">
          <w:rPr>
            <w:rStyle w:val="Hyperlink"/>
            <w:noProof/>
          </w:rPr>
          <w:t>1.2.</w:t>
        </w:r>
        <w:r>
          <w:rPr>
            <w:rFonts w:asciiTheme="minorHAnsi" w:eastAsiaTheme="minorEastAsia" w:hAnsiTheme="minorHAnsi"/>
            <w:b w:val="0"/>
            <w:noProof/>
            <w:kern w:val="2"/>
            <w:sz w:val="24"/>
            <w:szCs w:val="24"/>
            <w:lang w:eastAsia="ja-JP"/>
            <w14:ligatures w14:val="standardContextual"/>
          </w:rPr>
          <w:tab/>
        </w:r>
        <w:r w:rsidRPr="005E2075">
          <w:rPr>
            <w:rStyle w:val="Hyperlink"/>
            <w:noProof/>
          </w:rPr>
          <w:t>Ý tưởng và mục tiêu nghiên cứu</w:t>
        </w:r>
        <w:r>
          <w:rPr>
            <w:noProof/>
            <w:webHidden/>
          </w:rPr>
          <w:tab/>
        </w:r>
        <w:r>
          <w:rPr>
            <w:noProof/>
            <w:webHidden/>
          </w:rPr>
          <w:fldChar w:fldCharType="begin"/>
        </w:r>
        <w:r>
          <w:rPr>
            <w:noProof/>
            <w:webHidden/>
          </w:rPr>
          <w:instrText xml:space="preserve"> PAGEREF _Toc200375673 \h </w:instrText>
        </w:r>
        <w:r>
          <w:rPr>
            <w:noProof/>
            <w:webHidden/>
          </w:rPr>
        </w:r>
        <w:r>
          <w:rPr>
            <w:noProof/>
            <w:webHidden/>
          </w:rPr>
          <w:fldChar w:fldCharType="separate"/>
        </w:r>
        <w:r w:rsidR="00CB2831">
          <w:rPr>
            <w:noProof/>
            <w:webHidden/>
          </w:rPr>
          <w:t>6</w:t>
        </w:r>
        <w:r>
          <w:rPr>
            <w:noProof/>
            <w:webHidden/>
          </w:rPr>
          <w:fldChar w:fldCharType="end"/>
        </w:r>
      </w:hyperlink>
    </w:p>
    <w:p w14:paraId="69633FCF" w14:textId="4EBA72DF"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674" w:history="1">
        <w:r w:rsidRPr="005E2075">
          <w:rPr>
            <w:rStyle w:val="Hyperlink"/>
            <w:noProof/>
          </w:rPr>
          <w:t>1.2.1</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Ý tưởng</w:t>
        </w:r>
        <w:r>
          <w:rPr>
            <w:noProof/>
            <w:webHidden/>
          </w:rPr>
          <w:tab/>
        </w:r>
        <w:r>
          <w:rPr>
            <w:noProof/>
            <w:webHidden/>
          </w:rPr>
          <w:fldChar w:fldCharType="begin"/>
        </w:r>
        <w:r>
          <w:rPr>
            <w:noProof/>
            <w:webHidden/>
          </w:rPr>
          <w:instrText xml:space="preserve"> PAGEREF _Toc200375674 \h </w:instrText>
        </w:r>
        <w:r>
          <w:rPr>
            <w:noProof/>
            <w:webHidden/>
          </w:rPr>
        </w:r>
        <w:r>
          <w:rPr>
            <w:noProof/>
            <w:webHidden/>
          </w:rPr>
          <w:fldChar w:fldCharType="separate"/>
        </w:r>
        <w:r w:rsidR="00CB2831">
          <w:rPr>
            <w:noProof/>
            <w:webHidden/>
          </w:rPr>
          <w:t>6</w:t>
        </w:r>
        <w:r>
          <w:rPr>
            <w:noProof/>
            <w:webHidden/>
          </w:rPr>
          <w:fldChar w:fldCharType="end"/>
        </w:r>
      </w:hyperlink>
    </w:p>
    <w:p w14:paraId="1F93E661" w14:textId="5F8A5CE1"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675" w:history="1">
        <w:r w:rsidRPr="005E2075">
          <w:rPr>
            <w:rStyle w:val="Hyperlink"/>
            <w:noProof/>
          </w:rPr>
          <w:t>1.2.2</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Mục tiêu nghiên cứu</w:t>
        </w:r>
        <w:r>
          <w:rPr>
            <w:noProof/>
            <w:webHidden/>
          </w:rPr>
          <w:tab/>
        </w:r>
        <w:r>
          <w:rPr>
            <w:noProof/>
            <w:webHidden/>
          </w:rPr>
          <w:fldChar w:fldCharType="begin"/>
        </w:r>
        <w:r>
          <w:rPr>
            <w:noProof/>
            <w:webHidden/>
          </w:rPr>
          <w:instrText xml:space="preserve"> PAGEREF _Toc200375675 \h </w:instrText>
        </w:r>
        <w:r>
          <w:rPr>
            <w:noProof/>
            <w:webHidden/>
          </w:rPr>
        </w:r>
        <w:r>
          <w:rPr>
            <w:noProof/>
            <w:webHidden/>
          </w:rPr>
          <w:fldChar w:fldCharType="separate"/>
        </w:r>
        <w:r w:rsidR="00CB2831">
          <w:rPr>
            <w:noProof/>
            <w:webHidden/>
          </w:rPr>
          <w:t>7</w:t>
        </w:r>
        <w:r>
          <w:rPr>
            <w:noProof/>
            <w:webHidden/>
          </w:rPr>
          <w:fldChar w:fldCharType="end"/>
        </w:r>
      </w:hyperlink>
    </w:p>
    <w:p w14:paraId="07F9EC96" w14:textId="364F3854" w:rsidR="00B20203" w:rsidRDefault="00B20203">
      <w:pPr>
        <w:pStyle w:val="TOC1"/>
        <w:tabs>
          <w:tab w:val="left" w:pos="1680"/>
          <w:tab w:val="right" w:leader="dot" w:pos="9345"/>
        </w:tabs>
        <w:rPr>
          <w:rFonts w:asciiTheme="minorHAnsi" w:eastAsiaTheme="minorEastAsia" w:hAnsiTheme="minorHAnsi"/>
          <w:b w:val="0"/>
          <w:noProof/>
          <w:kern w:val="2"/>
          <w:sz w:val="24"/>
          <w:szCs w:val="24"/>
          <w:lang w:eastAsia="ja-JP"/>
          <w14:ligatures w14:val="standardContextual"/>
        </w:rPr>
      </w:pPr>
      <w:hyperlink w:anchor="_Toc200375676" w:history="1">
        <w:r w:rsidRPr="005E2075">
          <w:rPr>
            <w:rStyle w:val="Hyperlink"/>
            <w:noProof/>
          </w:rPr>
          <w:t>CHƯƠNG 2</w:t>
        </w:r>
        <w:r>
          <w:rPr>
            <w:rFonts w:asciiTheme="minorHAnsi" w:eastAsiaTheme="minorEastAsia" w:hAnsiTheme="minorHAnsi"/>
            <w:b w:val="0"/>
            <w:noProof/>
            <w:kern w:val="2"/>
            <w:sz w:val="24"/>
            <w:szCs w:val="24"/>
            <w:lang w:eastAsia="ja-JP"/>
            <w14:ligatures w14:val="standardContextual"/>
          </w:rPr>
          <w:tab/>
        </w:r>
        <w:r w:rsidRPr="005E2075">
          <w:rPr>
            <w:rStyle w:val="Hyperlink"/>
            <w:noProof/>
          </w:rPr>
          <w:t>Cơ sở lý thuyết</w:t>
        </w:r>
        <w:r>
          <w:rPr>
            <w:noProof/>
            <w:webHidden/>
          </w:rPr>
          <w:tab/>
        </w:r>
        <w:r>
          <w:rPr>
            <w:noProof/>
            <w:webHidden/>
          </w:rPr>
          <w:fldChar w:fldCharType="begin"/>
        </w:r>
        <w:r>
          <w:rPr>
            <w:noProof/>
            <w:webHidden/>
          </w:rPr>
          <w:instrText xml:space="preserve"> PAGEREF _Toc200375676 \h </w:instrText>
        </w:r>
        <w:r>
          <w:rPr>
            <w:noProof/>
            <w:webHidden/>
          </w:rPr>
        </w:r>
        <w:r>
          <w:rPr>
            <w:noProof/>
            <w:webHidden/>
          </w:rPr>
          <w:fldChar w:fldCharType="separate"/>
        </w:r>
        <w:r w:rsidR="00CB2831">
          <w:rPr>
            <w:noProof/>
            <w:webHidden/>
          </w:rPr>
          <w:t>8</w:t>
        </w:r>
        <w:r>
          <w:rPr>
            <w:noProof/>
            <w:webHidden/>
          </w:rPr>
          <w:fldChar w:fldCharType="end"/>
        </w:r>
      </w:hyperlink>
    </w:p>
    <w:p w14:paraId="19F5E5B3" w14:textId="22AB5AEC" w:rsidR="00B20203" w:rsidRDefault="00B20203">
      <w:pPr>
        <w:pStyle w:val="TOC2"/>
        <w:tabs>
          <w:tab w:val="left" w:pos="960"/>
          <w:tab w:val="right" w:leader="dot" w:pos="9345"/>
        </w:tabs>
        <w:rPr>
          <w:rFonts w:asciiTheme="minorHAnsi" w:eastAsiaTheme="minorEastAsia" w:hAnsiTheme="minorHAnsi"/>
          <w:b w:val="0"/>
          <w:noProof/>
          <w:kern w:val="2"/>
          <w:sz w:val="24"/>
          <w:szCs w:val="24"/>
          <w:lang w:eastAsia="ja-JP"/>
          <w14:ligatures w14:val="standardContextual"/>
        </w:rPr>
      </w:pPr>
      <w:hyperlink w:anchor="_Toc200375677" w:history="1">
        <w:r w:rsidRPr="005E2075">
          <w:rPr>
            <w:rStyle w:val="Hyperlink"/>
            <w:noProof/>
          </w:rPr>
          <w:t>2.1.</w:t>
        </w:r>
        <w:r>
          <w:rPr>
            <w:rFonts w:asciiTheme="minorHAnsi" w:eastAsiaTheme="minorEastAsia" w:hAnsiTheme="minorHAnsi"/>
            <w:b w:val="0"/>
            <w:noProof/>
            <w:kern w:val="2"/>
            <w:sz w:val="24"/>
            <w:szCs w:val="24"/>
            <w:lang w:eastAsia="ja-JP"/>
            <w14:ligatures w14:val="standardContextual"/>
          </w:rPr>
          <w:tab/>
        </w:r>
        <w:r w:rsidRPr="005E2075">
          <w:rPr>
            <w:rStyle w:val="Hyperlink"/>
            <w:noProof/>
          </w:rPr>
          <w:t>Hệ thống gợi ý (Recommendation System)</w:t>
        </w:r>
        <w:r>
          <w:rPr>
            <w:noProof/>
            <w:webHidden/>
          </w:rPr>
          <w:tab/>
        </w:r>
        <w:r>
          <w:rPr>
            <w:noProof/>
            <w:webHidden/>
          </w:rPr>
          <w:fldChar w:fldCharType="begin"/>
        </w:r>
        <w:r>
          <w:rPr>
            <w:noProof/>
            <w:webHidden/>
          </w:rPr>
          <w:instrText xml:space="preserve"> PAGEREF _Toc200375677 \h </w:instrText>
        </w:r>
        <w:r>
          <w:rPr>
            <w:noProof/>
            <w:webHidden/>
          </w:rPr>
        </w:r>
        <w:r>
          <w:rPr>
            <w:noProof/>
            <w:webHidden/>
          </w:rPr>
          <w:fldChar w:fldCharType="separate"/>
        </w:r>
        <w:r w:rsidR="00CB2831">
          <w:rPr>
            <w:noProof/>
            <w:webHidden/>
          </w:rPr>
          <w:t>8</w:t>
        </w:r>
        <w:r>
          <w:rPr>
            <w:noProof/>
            <w:webHidden/>
          </w:rPr>
          <w:fldChar w:fldCharType="end"/>
        </w:r>
      </w:hyperlink>
    </w:p>
    <w:p w14:paraId="0979C824" w14:textId="00D5A038" w:rsidR="00B20203" w:rsidRDefault="00B20203">
      <w:pPr>
        <w:pStyle w:val="TOC2"/>
        <w:tabs>
          <w:tab w:val="left" w:pos="960"/>
          <w:tab w:val="right" w:leader="dot" w:pos="9345"/>
        </w:tabs>
        <w:rPr>
          <w:rFonts w:asciiTheme="minorHAnsi" w:eastAsiaTheme="minorEastAsia" w:hAnsiTheme="minorHAnsi"/>
          <w:b w:val="0"/>
          <w:noProof/>
          <w:kern w:val="2"/>
          <w:sz w:val="24"/>
          <w:szCs w:val="24"/>
          <w:lang w:eastAsia="ja-JP"/>
          <w14:ligatures w14:val="standardContextual"/>
        </w:rPr>
      </w:pPr>
      <w:hyperlink w:anchor="_Toc200375678" w:history="1">
        <w:r w:rsidRPr="005E2075">
          <w:rPr>
            <w:rStyle w:val="Hyperlink"/>
            <w:noProof/>
          </w:rPr>
          <w:t>2.2.</w:t>
        </w:r>
        <w:r>
          <w:rPr>
            <w:rFonts w:asciiTheme="minorHAnsi" w:eastAsiaTheme="minorEastAsia" w:hAnsiTheme="minorHAnsi"/>
            <w:b w:val="0"/>
            <w:noProof/>
            <w:kern w:val="2"/>
            <w:sz w:val="24"/>
            <w:szCs w:val="24"/>
            <w:lang w:eastAsia="ja-JP"/>
            <w14:ligatures w14:val="standardContextual"/>
          </w:rPr>
          <w:tab/>
        </w:r>
        <w:r w:rsidRPr="005E2075">
          <w:rPr>
            <w:rStyle w:val="Hyperlink"/>
            <w:noProof/>
          </w:rPr>
          <w:t>Thuật toán lọc dựa trên nội dung (Content-based Filtering)</w:t>
        </w:r>
        <w:r>
          <w:rPr>
            <w:noProof/>
            <w:webHidden/>
          </w:rPr>
          <w:tab/>
        </w:r>
        <w:r>
          <w:rPr>
            <w:noProof/>
            <w:webHidden/>
          </w:rPr>
          <w:fldChar w:fldCharType="begin"/>
        </w:r>
        <w:r>
          <w:rPr>
            <w:noProof/>
            <w:webHidden/>
          </w:rPr>
          <w:instrText xml:space="preserve"> PAGEREF _Toc200375678 \h </w:instrText>
        </w:r>
        <w:r>
          <w:rPr>
            <w:noProof/>
            <w:webHidden/>
          </w:rPr>
        </w:r>
        <w:r>
          <w:rPr>
            <w:noProof/>
            <w:webHidden/>
          </w:rPr>
          <w:fldChar w:fldCharType="separate"/>
        </w:r>
        <w:r w:rsidR="00CB2831">
          <w:rPr>
            <w:noProof/>
            <w:webHidden/>
          </w:rPr>
          <w:t>9</w:t>
        </w:r>
        <w:r>
          <w:rPr>
            <w:noProof/>
            <w:webHidden/>
          </w:rPr>
          <w:fldChar w:fldCharType="end"/>
        </w:r>
      </w:hyperlink>
    </w:p>
    <w:p w14:paraId="1FFFC4D4" w14:textId="5419EDF1"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679" w:history="1">
        <w:r w:rsidRPr="005E2075">
          <w:rPr>
            <w:rStyle w:val="Hyperlink"/>
            <w:noProof/>
          </w:rPr>
          <w:t>2.2.1</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Khái niệm về thuật toán Content-based Filtering</w:t>
        </w:r>
        <w:r>
          <w:rPr>
            <w:noProof/>
            <w:webHidden/>
          </w:rPr>
          <w:tab/>
        </w:r>
        <w:r>
          <w:rPr>
            <w:noProof/>
            <w:webHidden/>
          </w:rPr>
          <w:fldChar w:fldCharType="begin"/>
        </w:r>
        <w:r>
          <w:rPr>
            <w:noProof/>
            <w:webHidden/>
          </w:rPr>
          <w:instrText xml:space="preserve"> PAGEREF _Toc200375679 \h </w:instrText>
        </w:r>
        <w:r>
          <w:rPr>
            <w:noProof/>
            <w:webHidden/>
          </w:rPr>
        </w:r>
        <w:r>
          <w:rPr>
            <w:noProof/>
            <w:webHidden/>
          </w:rPr>
          <w:fldChar w:fldCharType="separate"/>
        </w:r>
        <w:r w:rsidR="00CB2831">
          <w:rPr>
            <w:noProof/>
            <w:webHidden/>
          </w:rPr>
          <w:t>9</w:t>
        </w:r>
        <w:r>
          <w:rPr>
            <w:noProof/>
            <w:webHidden/>
          </w:rPr>
          <w:fldChar w:fldCharType="end"/>
        </w:r>
      </w:hyperlink>
    </w:p>
    <w:p w14:paraId="322EB1E3" w14:textId="40D962FB"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680" w:history="1">
        <w:r w:rsidRPr="005E2075">
          <w:rPr>
            <w:rStyle w:val="Hyperlink"/>
            <w:noProof/>
          </w:rPr>
          <w:t>2.2.2</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Cách xây dựng vector đặc trưng cho item.</w:t>
        </w:r>
        <w:r>
          <w:rPr>
            <w:noProof/>
            <w:webHidden/>
          </w:rPr>
          <w:tab/>
        </w:r>
        <w:r>
          <w:rPr>
            <w:noProof/>
            <w:webHidden/>
          </w:rPr>
          <w:fldChar w:fldCharType="begin"/>
        </w:r>
        <w:r>
          <w:rPr>
            <w:noProof/>
            <w:webHidden/>
          </w:rPr>
          <w:instrText xml:space="preserve"> PAGEREF _Toc200375680 \h </w:instrText>
        </w:r>
        <w:r>
          <w:rPr>
            <w:noProof/>
            <w:webHidden/>
          </w:rPr>
        </w:r>
        <w:r>
          <w:rPr>
            <w:noProof/>
            <w:webHidden/>
          </w:rPr>
          <w:fldChar w:fldCharType="separate"/>
        </w:r>
        <w:r w:rsidR="00CB2831">
          <w:rPr>
            <w:noProof/>
            <w:webHidden/>
          </w:rPr>
          <w:t>10</w:t>
        </w:r>
        <w:r>
          <w:rPr>
            <w:noProof/>
            <w:webHidden/>
          </w:rPr>
          <w:fldChar w:fldCharType="end"/>
        </w:r>
      </w:hyperlink>
    </w:p>
    <w:p w14:paraId="446B2622" w14:textId="7F79C2D6"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681" w:history="1">
        <w:r w:rsidRPr="005E2075">
          <w:rPr>
            <w:rStyle w:val="Hyperlink"/>
            <w:noProof/>
          </w:rPr>
          <w:t>2.2.3</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Cách đo độ tương đồng</w:t>
        </w:r>
        <w:r>
          <w:rPr>
            <w:noProof/>
            <w:webHidden/>
          </w:rPr>
          <w:tab/>
        </w:r>
        <w:r>
          <w:rPr>
            <w:noProof/>
            <w:webHidden/>
          </w:rPr>
          <w:fldChar w:fldCharType="begin"/>
        </w:r>
        <w:r>
          <w:rPr>
            <w:noProof/>
            <w:webHidden/>
          </w:rPr>
          <w:instrText xml:space="preserve"> PAGEREF _Toc200375681 \h </w:instrText>
        </w:r>
        <w:r>
          <w:rPr>
            <w:noProof/>
            <w:webHidden/>
          </w:rPr>
        </w:r>
        <w:r>
          <w:rPr>
            <w:noProof/>
            <w:webHidden/>
          </w:rPr>
          <w:fldChar w:fldCharType="separate"/>
        </w:r>
        <w:r w:rsidR="00CB2831">
          <w:rPr>
            <w:noProof/>
            <w:webHidden/>
          </w:rPr>
          <w:t>11</w:t>
        </w:r>
        <w:r>
          <w:rPr>
            <w:noProof/>
            <w:webHidden/>
          </w:rPr>
          <w:fldChar w:fldCharType="end"/>
        </w:r>
      </w:hyperlink>
    </w:p>
    <w:p w14:paraId="5DA2C9EE" w14:textId="615A3225" w:rsidR="00B20203" w:rsidRDefault="00B20203">
      <w:pPr>
        <w:pStyle w:val="TOC2"/>
        <w:tabs>
          <w:tab w:val="left" w:pos="960"/>
          <w:tab w:val="right" w:leader="dot" w:pos="9345"/>
        </w:tabs>
        <w:rPr>
          <w:rFonts w:asciiTheme="minorHAnsi" w:eastAsiaTheme="minorEastAsia" w:hAnsiTheme="minorHAnsi"/>
          <w:b w:val="0"/>
          <w:noProof/>
          <w:kern w:val="2"/>
          <w:sz w:val="24"/>
          <w:szCs w:val="24"/>
          <w:lang w:eastAsia="ja-JP"/>
          <w14:ligatures w14:val="standardContextual"/>
        </w:rPr>
      </w:pPr>
      <w:hyperlink w:anchor="_Toc200375682" w:history="1">
        <w:r w:rsidRPr="005E2075">
          <w:rPr>
            <w:rStyle w:val="Hyperlink"/>
            <w:noProof/>
          </w:rPr>
          <w:t>2.3.</w:t>
        </w:r>
        <w:r>
          <w:rPr>
            <w:rFonts w:asciiTheme="minorHAnsi" w:eastAsiaTheme="minorEastAsia" w:hAnsiTheme="minorHAnsi"/>
            <w:b w:val="0"/>
            <w:noProof/>
            <w:kern w:val="2"/>
            <w:sz w:val="24"/>
            <w:szCs w:val="24"/>
            <w:lang w:eastAsia="ja-JP"/>
            <w14:ligatures w14:val="standardContextual"/>
          </w:rPr>
          <w:tab/>
        </w:r>
        <w:r w:rsidRPr="005E2075">
          <w:rPr>
            <w:rStyle w:val="Hyperlink"/>
            <w:noProof/>
          </w:rPr>
          <w:t>Thuật toán lọc cộng tác (Collaborative Filtering)</w:t>
        </w:r>
        <w:r>
          <w:rPr>
            <w:noProof/>
            <w:webHidden/>
          </w:rPr>
          <w:tab/>
        </w:r>
        <w:r>
          <w:rPr>
            <w:noProof/>
            <w:webHidden/>
          </w:rPr>
          <w:fldChar w:fldCharType="begin"/>
        </w:r>
        <w:r>
          <w:rPr>
            <w:noProof/>
            <w:webHidden/>
          </w:rPr>
          <w:instrText xml:space="preserve"> PAGEREF _Toc200375682 \h </w:instrText>
        </w:r>
        <w:r>
          <w:rPr>
            <w:noProof/>
            <w:webHidden/>
          </w:rPr>
        </w:r>
        <w:r>
          <w:rPr>
            <w:noProof/>
            <w:webHidden/>
          </w:rPr>
          <w:fldChar w:fldCharType="separate"/>
        </w:r>
        <w:r w:rsidR="00CB2831">
          <w:rPr>
            <w:noProof/>
            <w:webHidden/>
          </w:rPr>
          <w:t>11</w:t>
        </w:r>
        <w:r>
          <w:rPr>
            <w:noProof/>
            <w:webHidden/>
          </w:rPr>
          <w:fldChar w:fldCharType="end"/>
        </w:r>
      </w:hyperlink>
    </w:p>
    <w:p w14:paraId="492998A9" w14:textId="0450E2DC"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683" w:history="1">
        <w:r w:rsidRPr="005E2075">
          <w:rPr>
            <w:rStyle w:val="Hyperlink"/>
            <w:noProof/>
          </w:rPr>
          <w:t>2.3.1</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Khái niệm về thuật toán Colaborative Filtering</w:t>
        </w:r>
        <w:r>
          <w:rPr>
            <w:noProof/>
            <w:webHidden/>
          </w:rPr>
          <w:tab/>
        </w:r>
        <w:r>
          <w:rPr>
            <w:noProof/>
            <w:webHidden/>
          </w:rPr>
          <w:fldChar w:fldCharType="begin"/>
        </w:r>
        <w:r>
          <w:rPr>
            <w:noProof/>
            <w:webHidden/>
          </w:rPr>
          <w:instrText xml:space="preserve"> PAGEREF _Toc200375683 \h </w:instrText>
        </w:r>
        <w:r>
          <w:rPr>
            <w:noProof/>
            <w:webHidden/>
          </w:rPr>
        </w:r>
        <w:r>
          <w:rPr>
            <w:noProof/>
            <w:webHidden/>
          </w:rPr>
          <w:fldChar w:fldCharType="separate"/>
        </w:r>
        <w:r w:rsidR="00CB2831">
          <w:rPr>
            <w:noProof/>
            <w:webHidden/>
          </w:rPr>
          <w:t>11</w:t>
        </w:r>
        <w:r>
          <w:rPr>
            <w:noProof/>
            <w:webHidden/>
          </w:rPr>
          <w:fldChar w:fldCharType="end"/>
        </w:r>
      </w:hyperlink>
    </w:p>
    <w:p w14:paraId="5BD26622" w14:textId="7D1CCCF2"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684" w:history="1">
        <w:r w:rsidRPr="005E2075">
          <w:rPr>
            <w:rStyle w:val="Hyperlink"/>
            <w:noProof/>
          </w:rPr>
          <w:t>2.3.2</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Cách xây dựng ma trận người dùng – sản phẩm</w:t>
        </w:r>
        <w:r>
          <w:rPr>
            <w:noProof/>
            <w:webHidden/>
          </w:rPr>
          <w:tab/>
        </w:r>
        <w:r>
          <w:rPr>
            <w:noProof/>
            <w:webHidden/>
          </w:rPr>
          <w:fldChar w:fldCharType="begin"/>
        </w:r>
        <w:r>
          <w:rPr>
            <w:noProof/>
            <w:webHidden/>
          </w:rPr>
          <w:instrText xml:space="preserve"> PAGEREF _Toc200375684 \h </w:instrText>
        </w:r>
        <w:r>
          <w:rPr>
            <w:noProof/>
            <w:webHidden/>
          </w:rPr>
        </w:r>
        <w:r>
          <w:rPr>
            <w:noProof/>
            <w:webHidden/>
          </w:rPr>
          <w:fldChar w:fldCharType="separate"/>
        </w:r>
        <w:r w:rsidR="00CB2831">
          <w:rPr>
            <w:noProof/>
            <w:webHidden/>
          </w:rPr>
          <w:t>12</w:t>
        </w:r>
        <w:r>
          <w:rPr>
            <w:noProof/>
            <w:webHidden/>
          </w:rPr>
          <w:fldChar w:fldCharType="end"/>
        </w:r>
      </w:hyperlink>
    </w:p>
    <w:p w14:paraId="31A4FEEB" w14:textId="7AF456EC"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685" w:history="1">
        <w:r w:rsidRPr="005E2075">
          <w:rPr>
            <w:rStyle w:val="Hyperlink"/>
            <w:noProof/>
          </w:rPr>
          <w:t>2.3.3</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Cách đo độ tương đồng</w:t>
        </w:r>
        <w:r>
          <w:rPr>
            <w:noProof/>
            <w:webHidden/>
          </w:rPr>
          <w:tab/>
        </w:r>
        <w:r>
          <w:rPr>
            <w:noProof/>
            <w:webHidden/>
          </w:rPr>
          <w:fldChar w:fldCharType="begin"/>
        </w:r>
        <w:r>
          <w:rPr>
            <w:noProof/>
            <w:webHidden/>
          </w:rPr>
          <w:instrText xml:space="preserve"> PAGEREF _Toc200375685 \h </w:instrText>
        </w:r>
        <w:r>
          <w:rPr>
            <w:noProof/>
            <w:webHidden/>
          </w:rPr>
        </w:r>
        <w:r>
          <w:rPr>
            <w:noProof/>
            <w:webHidden/>
          </w:rPr>
          <w:fldChar w:fldCharType="separate"/>
        </w:r>
        <w:r w:rsidR="00CB2831">
          <w:rPr>
            <w:noProof/>
            <w:webHidden/>
          </w:rPr>
          <w:t>13</w:t>
        </w:r>
        <w:r>
          <w:rPr>
            <w:noProof/>
            <w:webHidden/>
          </w:rPr>
          <w:fldChar w:fldCharType="end"/>
        </w:r>
      </w:hyperlink>
    </w:p>
    <w:p w14:paraId="21D44BAC" w14:textId="40B53A35" w:rsidR="00B20203" w:rsidRDefault="00B20203">
      <w:pPr>
        <w:pStyle w:val="TOC2"/>
        <w:tabs>
          <w:tab w:val="left" w:pos="960"/>
          <w:tab w:val="right" w:leader="dot" w:pos="9345"/>
        </w:tabs>
        <w:rPr>
          <w:rFonts w:asciiTheme="minorHAnsi" w:eastAsiaTheme="minorEastAsia" w:hAnsiTheme="minorHAnsi"/>
          <w:b w:val="0"/>
          <w:noProof/>
          <w:kern w:val="2"/>
          <w:sz w:val="24"/>
          <w:szCs w:val="24"/>
          <w:lang w:eastAsia="ja-JP"/>
          <w14:ligatures w14:val="standardContextual"/>
        </w:rPr>
      </w:pPr>
      <w:hyperlink w:anchor="_Toc200375686" w:history="1">
        <w:r w:rsidRPr="005E2075">
          <w:rPr>
            <w:rStyle w:val="Hyperlink"/>
            <w:noProof/>
          </w:rPr>
          <w:t>2.4.</w:t>
        </w:r>
        <w:r>
          <w:rPr>
            <w:rFonts w:asciiTheme="minorHAnsi" w:eastAsiaTheme="minorEastAsia" w:hAnsiTheme="minorHAnsi"/>
            <w:b w:val="0"/>
            <w:noProof/>
            <w:kern w:val="2"/>
            <w:sz w:val="24"/>
            <w:szCs w:val="24"/>
            <w:lang w:eastAsia="ja-JP"/>
            <w14:ligatures w14:val="standardContextual"/>
          </w:rPr>
          <w:tab/>
        </w:r>
        <w:r w:rsidRPr="005E2075">
          <w:rPr>
            <w:rStyle w:val="Hyperlink"/>
            <w:noProof/>
          </w:rPr>
          <w:t>Các công nghệ và framework sử dụng</w:t>
        </w:r>
        <w:r>
          <w:rPr>
            <w:noProof/>
            <w:webHidden/>
          </w:rPr>
          <w:tab/>
        </w:r>
        <w:r>
          <w:rPr>
            <w:noProof/>
            <w:webHidden/>
          </w:rPr>
          <w:fldChar w:fldCharType="begin"/>
        </w:r>
        <w:r>
          <w:rPr>
            <w:noProof/>
            <w:webHidden/>
          </w:rPr>
          <w:instrText xml:space="preserve"> PAGEREF _Toc200375686 \h </w:instrText>
        </w:r>
        <w:r>
          <w:rPr>
            <w:noProof/>
            <w:webHidden/>
          </w:rPr>
        </w:r>
        <w:r>
          <w:rPr>
            <w:noProof/>
            <w:webHidden/>
          </w:rPr>
          <w:fldChar w:fldCharType="separate"/>
        </w:r>
        <w:r w:rsidR="00CB2831">
          <w:rPr>
            <w:noProof/>
            <w:webHidden/>
          </w:rPr>
          <w:t>13</w:t>
        </w:r>
        <w:r>
          <w:rPr>
            <w:noProof/>
            <w:webHidden/>
          </w:rPr>
          <w:fldChar w:fldCharType="end"/>
        </w:r>
      </w:hyperlink>
    </w:p>
    <w:p w14:paraId="6867D834" w14:textId="68E2479F"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687" w:history="1">
        <w:r w:rsidRPr="005E2075">
          <w:rPr>
            <w:rStyle w:val="Hyperlink"/>
            <w:noProof/>
          </w:rPr>
          <w:t>2.4.1</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Ngôn ngữ lập trình chính- Python</w:t>
        </w:r>
        <w:r>
          <w:rPr>
            <w:noProof/>
            <w:webHidden/>
          </w:rPr>
          <w:tab/>
        </w:r>
        <w:r>
          <w:rPr>
            <w:noProof/>
            <w:webHidden/>
          </w:rPr>
          <w:fldChar w:fldCharType="begin"/>
        </w:r>
        <w:r>
          <w:rPr>
            <w:noProof/>
            <w:webHidden/>
          </w:rPr>
          <w:instrText xml:space="preserve"> PAGEREF _Toc200375687 \h </w:instrText>
        </w:r>
        <w:r>
          <w:rPr>
            <w:noProof/>
            <w:webHidden/>
          </w:rPr>
        </w:r>
        <w:r>
          <w:rPr>
            <w:noProof/>
            <w:webHidden/>
          </w:rPr>
          <w:fldChar w:fldCharType="separate"/>
        </w:r>
        <w:r w:rsidR="00CB2831">
          <w:rPr>
            <w:noProof/>
            <w:webHidden/>
          </w:rPr>
          <w:t>13</w:t>
        </w:r>
        <w:r>
          <w:rPr>
            <w:noProof/>
            <w:webHidden/>
          </w:rPr>
          <w:fldChar w:fldCharType="end"/>
        </w:r>
      </w:hyperlink>
    </w:p>
    <w:p w14:paraId="72DE311B" w14:textId="4B72CF85"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688" w:history="1">
        <w:r w:rsidRPr="005E2075">
          <w:rPr>
            <w:rStyle w:val="Hyperlink"/>
            <w:noProof/>
          </w:rPr>
          <w:t>2.4.2</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Xử lý dữ liệu- Pandas:</w:t>
        </w:r>
        <w:r>
          <w:rPr>
            <w:noProof/>
            <w:webHidden/>
          </w:rPr>
          <w:tab/>
        </w:r>
        <w:r>
          <w:rPr>
            <w:noProof/>
            <w:webHidden/>
          </w:rPr>
          <w:fldChar w:fldCharType="begin"/>
        </w:r>
        <w:r>
          <w:rPr>
            <w:noProof/>
            <w:webHidden/>
          </w:rPr>
          <w:instrText xml:space="preserve"> PAGEREF _Toc200375688 \h </w:instrText>
        </w:r>
        <w:r>
          <w:rPr>
            <w:noProof/>
            <w:webHidden/>
          </w:rPr>
        </w:r>
        <w:r>
          <w:rPr>
            <w:noProof/>
            <w:webHidden/>
          </w:rPr>
          <w:fldChar w:fldCharType="separate"/>
        </w:r>
        <w:r w:rsidR="00CB2831">
          <w:rPr>
            <w:noProof/>
            <w:webHidden/>
          </w:rPr>
          <w:t>13</w:t>
        </w:r>
        <w:r>
          <w:rPr>
            <w:noProof/>
            <w:webHidden/>
          </w:rPr>
          <w:fldChar w:fldCharType="end"/>
        </w:r>
      </w:hyperlink>
    </w:p>
    <w:p w14:paraId="510EE06E" w14:textId="463E0CB6"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689" w:history="1">
        <w:r w:rsidRPr="005E2075">
          <w:rPr>
            <w:rStyle w:val="Hyperlink"/>
            <w:noProof/>
          </w:rPr>
          <w:t>2.4.3</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Xử lý văn bản</w:t>
        </w:r>
        <w:r>
          <w:rPr>
            <w:noProof/>
            <w:webHidden/>
          </w:rPr>
          <w:tab/>
        </w:r>
        <w:r>
          <w:rPr>
            <w:noProof/>
            <w:webHidden/>
          </w:rPr>
          <w:fldChar w:fldCharType="begin"/>
        </w:r>
        <w:r>
          <w:rPr>
            <w:noProof/>
            <w:webHidden/>
          </w:rPr>
          <w:instrText xml:space="preserve"> PAGEREF _Toc200375689 \h </w:instrText>
        </w:r>
        <w:r>
          <w:rPr>
            <w:noProof/>
            <w:webHidden/>
          </w:rPr>
        </w:r>
        <w:r>
          <w:rPr>
            <w:noProof/>
            <w:webHidden/>
          </w:rPr>
          <w:fldChar w:fldCharType="separate"/>
        </w:r>
        <w:r w:rsidR="00CB2831">
          <w:rPr>
            <w:noProof/>
            <w:webHidden/>
          </w:rPr>
          <w:t>14</w:t>
        </w:r>
        <w:r>
          <w:rPr>
            <w:noProof/>
            <w:webHidden/>
          </w:rPr>
          <w:fldChar w:fldCharType="end"/>
        </w:r>
      </w:hyperlink>
    </w:p>
    <w:p w14:paraId="42C4AD1C" w14:textId="54CD3060"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690" w:history="1">
        <w:r w:rsidRPr="005E2075">
          <w:rPr>
            <w:rStyle w:val="Hyperlink"/>
            <w:noProof/>
          </w:rPr>
          <w:t>2.4.4</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Mô hình học máy</w:t>
        </w:r>
        <w:r>
          <w:rPr>
            <w:noProof/>
            <w:webHidden/>
          </w:rPr>
          <w:tab/>
        </w:r>
        <w:r>
          <w:rPr>
            <w:noProof/>
            <w:webHidden/>
          </w:rPr>
          <w:fldChar w:fldCharType="begin"/>
        </w:r>
        <w:r>
          <w:rPr>
            <w:noProof/>
            <w:webHidden/>
          </w:rPr>
          <w:instrText xml:space="preserve"> PAGEREF _Toc200375690 \h </w:instrText>
        </w:r>
        <w:r>
          <w:rPr>
            <w:noProof/>
            <w:webHidden/>
          </w:rPr>
        </w:r>
        <w:r>
          <w:rPr>
            <w:noProof/>
            <w:webHidden/>
          </w:rPr>
          <w:fldChar w:fldCharType="separate"/>
        </w:r>
        <w:r w:rsidR="00CB2831">
          <w:rPr>
            <w:noProof/>
            <w:webHidden/>
          </w:rPr>
          <w:t>15</w:t>
        </w:r>
        <w:r>
          <w:rPr>
            <w:noProof/>
            <w:webHidden/>
          </w:rPr>
          <w:fldChar w:fldCharType="end"/>
        </w:r>
      </w:hyperlink>
    </w:p>
    <w:p w14:paraId="0E31DA26" w14:textId="636838A8"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691" w:history="1">
        <w:r w:rsidRPr="005E2075">
          <w:rPr>
            <w:rStyle w:val="Hyperlink"/>
            <w:noProof/>
          </w:rPr>
          <w:t>2.4.5</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Giao diện người dùng</w:t>
        </w:r>
        <w:r>
          <w:rPr>
            <w:noProof/>
            <w:webHidden/>
          </w:rPr>
          <w:tab/>
        </w:r>
        <w:r>
          <w:rPr>
            <w:noProof/>
            <w:webHidden/>
          </w:rPr>
          <w:fldChar w:fldCharType="begin"/>
        </w:r>
        <w:r>
          <w:rPr>
            <w:noProof/>
            <w:webHidden/>
          </w:rPr>
          <w:instrText xml:space="preserve"> PAGEREF _Toc200375691 \h </w:instrText>
        </w:r>
        <w:r>
          <w:rPr>
            <w:noProof/>
            <w:webHidden/>
          </w:rPr>
        </w:r>
        <w:r>
          <w:rPr>
            <w:noProof/>
            <w:webHidden/>
          </w:rPr>
          <w:fldChar w:fldCharType="separate"/>
        </w:r>
        <w:r w:rsidR="00CB2831">
          <w:rPr>
            <w:noProof/>
            <w:webHidden/>
          </w:rPr>
          <w:t>15</w:t>
        </w:r>
        <w:r>
          <w:rPr>
            <w:noProof/>
            <w:webHidden/>
          </w:rPr>
          <w:fldChar w:fldCharType="end"/>
        </w:r>
      </w:hyperlink>
    </w:p>
    <w:p w14:paraId="298AA884" w14:textId="6402B7B0" w:rsidR="00B20203" w:rsidRDefault="00B20203">
      <w:pPr>
        <w:pStyle w:val="TOC1"/>
        <w:tabs>
          <w:tab w:val="left" w:pos="1680"/>
          <w:tab w:val="right" w:leader="dot" w:pos="9345"/>
        </w:tabs>
        <w:rPr>
          <w:rFonts w:asciiTheme="minorHAnsi" w:eastAsiaTheme="minorEastAsia" w:hAnsiTheme="minorHAnsi"/>
          <w:b w:val="0"/>
          <w:noProof/>
          <w:kern w:val="2"/>
          <w:sz w:val="24"/>
          <w:szCs w:val="24"/>
          <w:lang w:eastAsia="ja-JP"/>
          <w14:ligatures w14:val="standardContextual"/>
        </w:rPr>
      </w:pPr>
      <w:hyperlink w:anchor="_Toc200375692" w:history="1">
        <w:r w:rsidRPr="005E2075">
          <w:rPr>
            <w:rStyle w:val="Hyperlink"/>
            <w:noProof/>
          </w:rPr>
          <w:t>CHƯƠNG 3</w:t>
        </w:r>
        <w:r>
          <w:rPr>
            <w:rFonts w:asciiTheme="minorHAnsi" w:eastAsiaTheme="minorEastAsia" w:hAnsiTheme="minorHAnsi"/>
            <w:b w:val="0"/>
            <w:noProof/>
            <w:kern w:val="2"/>
            <w:sz w:val="24"/>
            <w:szCs w:val="24"/>
            <w:lang w:eastAsia="ja-JP"/>
            <w14:ligatures w14:val="standardContextual"/>
          </w:rPr>
          <w:tab/>
        </w:r>
        <w:r w:rsidRPr="005E2075">
          <w:rPr>
            <w:rStyle w:val="Hyperlink"/>
            <w:noProof/>
          </w:rPr>
          <w:t>Thực nghiệm</w:t>
        </w:r>
        <w:r>
          <w:rPr>
            <w:noProof/>
            <w:webHidden/>
          </w:rPr>
          <w:tab/>
        </w:r>
        <w:r>
          <w:rPr>
            <w:noProof/>
            <w:webHidden/>
          </w:rPr>
          <w:fldChar w:fldCharType="begin"/>
        </w:r>
        <w:r>
          <w:rPr>
            <w:noProof/>
            <w:webHidden/>
          </w:rPr>
          <w:instrText xml:space="preserve"> PAGEREF _Toc200375692 \h </w:instrText>
        </w:r>
        <w:r>
          <w:rPr>
            <w:noProof/>
            <w:webHidden/>
          </w:rPr>
        </w:r>
        <w:r>
          <w:rPr>
            <w:noProof/>
            <w:webHidden/>
          </w:rPr>
          <w:fldChar w:fldCharType="separate"/>
        </w:r>
        <w:r w:rsidR="00CB2831">
          <w:rPr>
            <w:noProof/>
            <w:webHidden/>
          </w:rPr>
          <w:t>17</w:t>
        </w:r>
        <w:r>
          <w:rPr>
            <w:noProof/>
            <w:webHidden/>
          </w:rPr>
          <w:fldChar w:fldCharType="end"/>
        </w:r>
      </w:hyperlink>
    </w:p>
    <w:p w14:paraId="476F9915" w14:textId="600AEF30" w:rsidR="00B20203" w:rsidRDefault="00B20203">
      <w:pPr>
        <w:pStyle w:val="TOC2"/>
        <w:tabs>
          <w:tab w:val="left" w:pos="960"/>
          <w:tab w:val="right" w:leader="dot" w:pos="9345"/>
        </w:tabs>
        <w:rPr>
          <w:rFonts w:asciiTheme="minorHAnsi" w:eastAsiaTheme="minorEastAsia" w:hAnsiTheme="minorHAnsi"/>
          <w:b w:val="0"/>
          <w:noProof/>
          <w:kern w:val="2"/>
          <w:sz w:val="24"/>
          <w:szCs w:val="24"/>
          <w:lang w:eastAsia="ja-JP"/>
          <w14:ligatures w14:val="standardContextual"/>
        </w:rPr>
      </w:pPr>
      <w:hyperlink w:anchor="_Toc200375693" w:history="1">
        <w:r w:rsidRPr="005E2075">
          <w:rPr>
            <w:rStyle w:val="Hyperlink"/>
            <w:noProof/>
          </w:rPr>
          <w:t>3.1.</w:t>
        </w:r>
        <w:r>
          <w:rPr>
            <w:rFonts w:asciiTheme="minorHAnsi" w:eastAsiaTheme="minorEastAsia" w:hAnsiTheme="minorHAnsi"/>
            <w:b w:val="0"/>
            <w:noProof/>
            <w:kern w:val="2"/>
            <w:sz w:val="24"/>
            <w:szCs w:val="24"/>
            <w:lang w:eastAsia="ja-JP"/>
            <w14:ligatures w14:val="standardContextual"/>
          </w:rPr>
          <w:tab/>
        </w:r>
        <w:r w:rsidRPr="005E2075">
          <w:rPr>
            <w:rStyle w:val="Hyperlink"/>
            <w:noProof/>
          </w:rPr>
          <w:t>Mô tả bài toán nghiệp vụ</w:t>
        </w:r>
        <w:r>
          <w:rPr>
            <w:noProof/>
            <w:webHidden/>
          </w:rPr>
          <w:tab/>
        </w:r>
        <w:r>
          <w:rPr>
            <w:noProof/>
            <w:webHidden/>
          </w:rPr>
          <w:fldChar w:fldCharType="begin"/>
        </w:r>
        <w:r>
          <w:rPr>
            <w:noProof/>
            <w:webHidden/>
          </w:rPr>
          <w:instrText xml:space="preserve"> PAGEREF _Toc200375693 \h </w:instrText>
        </w:r>
        <w:r>
          <w:rPr>
            <w:noProof/>
            <w:webHidden/>
          </w:rPr>
        </w:r>
        <w:r>
          <w:rPr>
            <w:noProof/>
            <w:webHidden/>
          </w:rPr>
          <w:fldChar w:fldCharType="separate"/>
        </w:r>
        <w:r w:rsidR="00CB2831">
          <w:rPr>
            <w:noProof/>
            <w:webHidden/>
          </w:rPr>
          <w:t>17</w:t>
        </w:r>
        <w:r>
          <w:rPr>
            <w:noProof/>
            <w:webHidden/>
          </w:rPr>
          <w:fldChar w:fldCharType="end"/>
        </w:r>
      </w:hyperlink>
    </w:p>
    <w:p w14:paraId="1F509F43" w14:textId="3BCFC480"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694" w:history="1">
        <w:r w:rsidRPr="005E2075">
          <w:rPr>
            <w:rStyle w:val="Hyperlink"/>
            <w:noProof/>
          </w:rPr>
          <w:t>3.1.1</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Bối cảnh và thách thức gặp phải</w:t>
        </w:r>
        <w:r>
          <w:rPr>
            <w:noProof/>
            <w:webHidden/>
          </w:rPr>
          <w:tab/>
        </w:r>
        <w:r>
          <w:rPr>
            <w:noProof/>
            <w:webHidden/>
          </w:rPr>
          <w:fldChar w:fldCharType="begin"/>
        </w:r>
        <w:r>
          <w:rPr>
            <w:noProof/>
            <w:webHidden/>
          </w:rPr>
          <w:instrText xml:space="preserve"> PAGEREF _Toc200375694 \h </w:instrText>
        </w:r>
        <w:r>
          <w:rPr>
            <w:noProof/>
            <w:webHidden/>
          </w:rPr>
        </w:r>
        <w:r>
          <w:rPr>
            <w:noProof/>
            <w:webHidden/>
          </w:rPr>
          <w:fldChar w:fldCharType="separate"/>
        </w:r>
        <w:r w:rsidR="00CB2831">
          <w:rPr>
            <w:noProof/>
            <w:webHidden/>
          </w:rPr>
          <w:t>17</w:t>
        </w:r>
        <w:r>
          <w:rPr>
            <w:noProof/>
            <w:webHidden/>
          </w:rPr>
          <w:fldChar w:fldCharType="end"/>
        </w:r>
      </w:hyperlink>
    </w:p>
    <w:p w14:paraId="72FA7EA4" w14:textId="4EAD3129"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695" w:history="1">
        <w:r w:rsidRPr="005E2075">
          <w:rPr>
            <w:rStyle w:val="Hyperlink"/>
            <w:noProof/>
          </w:rPr>
          <w:t>3.1.2</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Nhu cầu và chiến lược tiếp cận</w:t>
        </w:r>
        <w:r>
          <w:rPr>
            <w:noProof/>
            <w:webHidden/>
          </w:rPr>
          <w:tab/>
        </w:r>
        <w:r>
          <w:rPr>
            <w:noProof/>
            <w:webHidden/>
          </w:rPr>
          <w:fldChar w:fldCharType="begin"/>
        </w:r>
        <w:r>
          <w:rPr>
            <w:noProof/>
            <w:webHidden/>
          </w:rPr>
          <w:instrText xml:space="preserve"> PAGEREF _Toc200375695 \h </w:instrText>
        </w:r>
        <w:r>
          <w:rPr>
            <w:noProof/>
            <w:webHidden/>
          </w:rPr>
        </w:r>
        <w:r>
          <w:rPr>
            <w:noProof/>
            <w:webHidden/>
          </w:rPr>
          <w:fldChar w:fldCharType="separate"/>
        </w:r>
        <w:r w:rsidR="00CB2831">
          <w:rPr>
            <w:noProof/>
            <w:webHidden/>
          </w:rPr>
          <w:t>17</w:t>
        </w:r>
        <w:r>
          <w:rPr>
            <w:noProof/>
            <w:webHidden/>
          </w:rPr>
          <w:fldChar w:fldCharType="end"/>
        </w:r>
      </w:hyperlink>
    </w:p>
    <w:p w14:paraId="0ED9475A" w14:textId="787AF3F8"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696" w:history="1">
        <w:r w:rsidRPr="005E2075">
          <w:rPr>
            <w:rStyle w:val="Hyperlink"/>
            <w:noProof/>
          </w:rPr>
          <w:t>3.1.3</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Giải pháp công nghệ gắn với mục tiêu kinh doanh</w:t>
        </w:r>
        <w:r>
          <w:rPr>
            <w:noProof/>
            <w:webHidden/>
          </w:rPr>
          <w:tab/>
        </w:r>
        <w:r>
          <w:rPr>
            <w:noProof/>
            <w:webHidden/>
          </w:rPr>
          <w:fldChar w:fldCharType="begin"/>
        </w:r>
        <w:r>
          <w:rPr>
            <w:noProof/>
            <w:webHidden/>
          </w:rPr>
          <w:instrText xml:space="preserve"> PAGEREF _Toc200375696 \h </w:instrText>
        </w:r>
        <w:r>
          <w:rPr>
            <w:noProof/>
            <w:webHidden/>
          </w:rPr>
        </w:r>
        <w:r>
          <w:rPr>
            <w:noProof/>
            <w:webHidden/>
          </w:rPr>
          <w:fldChar w:fldCharType="separate"/>
        </w:r>
        <w:r w:rsidR="00CB2831">
          <w:rPr>
            <w:noProof/>
            <w:webHidden/>
          </w:rPr>
          <w:t>17</w:t>
        </w:r>
        <w:r>
          <w:rPr>
            <w:noProof/>
            <w:webHidden/>
          </w:rPr>
          <w:fldChar w:fldCharType="end"/>
        </w:r>
      </w:hyperlink>
    </w:p>
    <w:p w14:paraId="4092FF38" w14:textId="191E66B4" w:rsidR="00B20203" w:rsidRDefault="00B20203">
      <w:pPr>
        <w:pStyle w:val="TOC2"/>
        <w:tabs>
          <w:tab w:val="left" w:pos="960"/>
          <w:tab w:val="right" w:leader="dot" w:pos="9345"/>
        </w:tabs>
        <w:rPr>
          <w:rFonts w:asciiTheme="minorHAnsi" w:eastAsiaTheme="minorEastAsia" w:hAnsiTheme="minorHAnsi"/>
          <w:b w:val="0"/>
          <w:noProof/>
          <w:kern w:val="2"/>
          <w:sz w:val="24"/>
          <w:szCs w:val="24"/>
          <w:lang w:eastAsia="ja-JP"/>
          <w14:ligatures w14:val="standardContextual"/>
        </w:rPr>
      </w:pPr>
      <w:hyperlink w:anchor="_Toc200375697" w:history="1">
        <w:r w:rsidRPr="005E2075">
          <w:rPr>
            <w:rStyle w:val="Hyperlink"/>
            <w:noProof/>
          </w:rPr>
          <w:t>3.2.</w:t>
        </w:r>
        <w:r>
          <w:rPr>
            <w:rFonts w:asciiTheme="minorHAnsi" w:eastAsiaTheme="minorEastAsia" w:hAnsiTheme="minorHAnsi"/>
            <w:b w:val="0"/>
            <w:noProof/>
            <w:kern w:val="2"/>
            <w:sz w:val="24"/>
            <w:szCs w:val="24"/>
            <w:lang w:eastAsia="ja-JP"/>
            <w14:ligatures w14:val="standardContextual"/>
          </w:rPr>
          <w:tab/>
        </w:r>
        <w:r w:rsidRPr="005E2075">
          <w:rPr>
            <w:rStyle w:val="Hyperlink"/>
            <w:noProof/>
          </w:rPr>
          <w:t>Yêu cầu và tiêu chí đánh giá hệ thống</w:t>
        </w:r>
        <w:r>
          <w:rPr>
            <w:noProof/>
            <w:webHidden/>
          </w:rPr>
          <w:tab/>
        </w:r>
        <w:r>
          <w:rPr>
            <w:noProof/>
            <w:webHidden/>
          </w:rPr>
          <w:fldChar w:fldCharType="begin"/>
        </w:r>
        <w:r>
          <w:rPr>
            <w:noProof/>
            <w:webHidden/>
          </w:rPr>
          <w:instrText xml:space="preserve"> PAGEREF _Toc200375697 \h </w:instrText>
        </w:r>
        <w:r>
          <w:rPr>
            <w:noProof/>
            <w:webHidden/>
          </w:rPr>
        </w:r>
        <w:r>
          <w:rPr>
            <w:noProof/>
            <w:webHidden/>
          </w:rPr>
          <w:fldChar w:fldCharType="separate"/>
        </w:r>
        <w:r w:rsidR="00CB2831">
          <w:rPr>
            <w:noProof/>
            <w:webHidden/>
          </w:rPr>
          <w:t>18</w:t>
        </w:r>
        <w:r>
          <w:rPr>
            <w:noProof/>
            <w:webHidden/>
          </w:rPr>
          <w:fldChar w:fldCharType="end"/>
        </w:r>
      </w:hyperlink>
    </w:p>
    <w:p w14:paraId="6255D1AC" w14:textId="1FB34F2D" w:rsidR="00B20203" w:rsidRDefault="00B20203">
      <w:pPr>
        <w:pStyle w:val="TOC2"/>
        <w:tabs>
          <w:tab w:val="left" w:pos="960"/>
          <w:tab w:val="right" w:leader="dot" w:pos="9345"/>
        </w:tabs>
        <w:rPr>
          <w:rFonts w:asciiTheme="minorHAnsi" w:eastAsiaTheme="minorEastAsia" w:hAnsiTheme="minorHAnsi"/>
          <w:b w:val="0"/>
          <w:noProof/>
          <w:kern w:val="2"/>
          <w:sz w:val="24"/>
          <w:szCs w:val="24"/>
          <w:lang w:eastAsia="ja-JP"/>
          <w14:ligatures w14:val="standardContextual"/>
        </w:rPr>
      </w:pPr>
      <w:hyperlink w:anchor="_Toc200375698" w:history="1">
        <w:r w:rsidRPr="005E2075">
          <w:rPr>
            <w:rStyle w:val="Hyperlink"/>
            <w:noProof/>
          </w:rPr>
          <w:t>3.3.</w:t>
        </w:r>
        <w:r>
          <w:rPr>
            <w:rFonts w:asciiTheme="minorHAnsi" w:eastAsiaTheme="minorEastAsia" w:hAnsiTheme="minorHAnsi"/>
            <w:b w:val="0"/>
            <w:noProof/>
            <w:kern w:val="2"/>
            <w:sz w:val="24"/>
            <w:szCs w:val="24"/>
            <w:lang w:eastAsia="ja-JP"/>
            <w14:ligatures w14:val="standardContextual"/>
          </w:rPr>
          <w:tab/>
        </w:r>
        <w:r w:rsidRPr="005E2075">
          <w:rPr>
            <w:rStyle w:val="Hyperlink"/>
            <w:noProof/>
          </w:rPr>
          <w:t>Thu thập và tiền xử lý dữ liệu</w:t>
        </w:r>
        <w:r>
          <w:rPr>
            <w:noProof/>
            <w:webHidden/>
          </w:rPr>
          <w:tab/>
        </w:r>
        <w:r>
          <w:rPr>
            <w:noProof/>
            <w:webHidden/>
          </w:rPr>
          <w:fldChar w:fldCharType="begin"/>
        </w:r>
        <w:r>
          <w:rPr>
            <w:noProof/>
            <w:webHidden/>
          </w:rPr>
          <w:instrText xml:space="preserve"> PAGEREF _Toc200375698 \h </w:instrText>
        </w:r>
        <w:r>
          <w:rPr>
            <w:noProof/>
            <w:webHidden/>
          </w:rPr>
        </w:r>
        <w:r>
          <w:rPr>
            <w:noProof/>
            <w:webHidden/>
          </w:rPr>
          <w:fldChar w:fldCharType="separate"/>
        </w:r>
        <w:r w:rsidR="00CB2831">
          <w:rPr>
            <w:noProof/>
            <w:webHidden/>
          </w:rPr>
          <w:t>19</w:t>
        </w:r>
        <w:r>
          <w:rPr>
            <w:noProof/>
            <w:webHidden/>
          </w:rPr>
          <w:fldChar w:fldCharType="end"/>
        </w:r>
      </w:hyperlink>
    </w:p>
    <w:p w14:paraId="11599485" w14:textId="0E09B731"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699" w:history="1">
        <w:r w:rsidRPr="005E2075">
          <w:rPr>
            <w:rStyle w:val="Hyperlink"/>
            <w:noProof/>
          </w:rPr>
          <w:t>3.3.1</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Nguồn dữ liệu sử dụng.</w:t>
        </w:r>
        <w:r>
          <w:rPr>
            <w:noProof/>
            <w:webHidden/>
          </w:rPr>
          <w:tab/>
        </w:r>
        <w:r>
          <w:rPr>
            <w:noProof/>
            <w:webHidden/>
          </w:rPr>
          <w:fldChar w:fldCharType="begin"/>
        </w:r>
        <w:r>
          <w:rPr>
            <w:noProof/>
            <w:webHidden/>
          </w:rPr>
          <w:instrText xml:space="preserve"> PAGEREF _Toc200375699 \h </w:instrText>
        </w:r>
        <w:r>
          <w:rPr>
            <w:noProof/>
            <w:webHidden/>
          </w:rPr>
        </w:r>
        <w:r>
          <w:rPr>
            <w:noProof/>
            <w:webHidden/>
          </w:rPr>
          <w:fldChar w:fldCharType="separate"/>
        </w:r>
        <w:r w:rsidR="00CB2831">
          <w:rPr>
            <w:noProof/>
            <w:webHidden/>
          </w:rPr>
          <w:t>19</w:t>
        </w:r>
        <w:r>
          <w:rPr>
            <w:noProof/>
            <w:webHidden/>
          </w:rPr>
          <w:fldChar w:fldCharType="end"/>
        </w:r>
      </w:hyperlink>
    </w:p>
    <w:p w14:paraId="34A36E69" w14:textId="289A227D"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700" w:history="1">
        <w:r w:rsidRPr="005E2075">
          <w:rPr>
            <w:rStyle w:val="Hyperlink"/>
            <w:noProof/>
          </w:rPr>
          <w:t>3.3.2</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Làm sạch và chuẩn hóa dữ liệu.</w:t>
        </w:r>
        <w:r>
          <w:rPr>
            <w:noProof/>
            <w:webHidden/>
          </w:rPr>
          <w:tab/>
        </w:r>
        <w:r>
          <w:rPr>
            <w:noProof/>
            <w:webHidden/>
          </w:rPr>
          <w:fldChar w:fldCharType="begin"/>
        </w:r>
        <w:r>
          <w:rPr>
            <w:noProof/>
            <w:webHidden/>
          </w:rPr>
          <w:instrText xml:space="preserve"> PAGEREF _Toc200375700 \h </w:instrText>
        </w:r>
        <w:r>
          <w:rPr>
            <w:noProof/>
            <w:webHidden/>
          </w:rPr>
        </w:r>
        <w:r>
          <w:rPr>
            <w:noProof/>
            <w:webHidden/>
          </w:rPr>
          <w:fldChar w:fldCharType="separate"/>
        </w:r>
        <w:r w:rsidR="00CB2831">
          <w:rPr>
            <w:noProof/>
            <w:webHidden/>
          </w:rPr>
          <w:t>20</w:t>
        </w:r>
        <w:r>
          <w:rPr>
            <w:noProof/>
            <w:webHidden/>
          </w:rPr>
          <w:fldChar w:fldCharType="end"/>
        </w:r>
      </w:hyperlink>
    </w:p>
    <w:p w14:paraId="7CCF7F8B" w14:textId="2D7936B2" w:rsidR="00B20203" w:rsidRDefault="00B20203">
      <w:pPr>
        <w:pStyle w:val="TOC2"/>
        <w:tabs>
          <w:tab w:val="left" w:pos="960"/>
          <w:tab w:val="right" w:leader="dot" w:pos="9345"/>
        </w:tabs>
        <w:rPr>
          <w:rFonts w:asciiTheme="minorHAnsi" w:eastAsiaTheme="minorEastAsia" w:hAnsiTheme="minorHAnsi"/>
          <w:b w:val="0"/>
          <w:noProof/>
          <w:kern w:val="2"/>
          <w:sz w:val="24"/>
          <w:szCs w:val="24"/>
          <w:lang w:eastAsia="ja-JP"/>
          <w14:ligatures w14:val="standardContextual"/>
        </w:rPr>
      </w:pPr>
      <w:hyperlink w:anchor="_Toc200375701" w:history="1">
        <w:r w:rsidRPr="005E2075">
          <w:rPr>
            <w:rStyle w:val="Hyperlink"/>
            <w:noProof/>
          </w:rPr>
          <w:t>3.4.</w:t>
        </w:r>
        <w:r>
          <w:rPr>
            <w:rFonts w:asciiTheme="minorHAnsi" w:eastAsiaTheme="minorEastAsia" w:hAnsiTheme="minorHAnsi"/>
            <w:b w:val="0"/>
            <w:noProof/>
            <w:kern w:val="2"/>
            <w:sz w:val="24"/>
            <w:szCs w:val="24"/>
            <w:lang w:eastAsia="ja-JP"/>
            <w14:ligatures w14:val="standardContextual"/>
          </w:rPr>
          <w:tab/>
        </w:r>
        <w:r w:rsidRPr="005E2075">
          <w:rPr>
            <w:rStyle w:val="Hyperlink"/>
            <w:noProof/>
          </w:rPr>
          <w:t>Xây dựng thuật toán gợi ý</w:t>
        </w:r>
        <w:r>
          <w:rPr>
            <w:noProof/>
            <w:webHidden/>
          </w:rPr>
          <w:tab/>
        </w:r>
        <w:r>
          <w:rPr>
            <w:noProof/>
            <w:webHidden/>
          </w:rPr>
          <w:fldChar w:fldCharType="begin"/>
        </w:r>
        <w:r>
          <w:rPr>
            <w:noProof/>
            <w:webHidden/>
          </w:rPr>
          <w:instrText xml:space="preserve"> PAGEREF _Toc200375701 \h </w:instrText>
        </w:r>
        <w:r>
          <w:rPr>
            <w:noProof/>
            <w:webHidden/>
          </w:rPr>
        </w:r>
        <w:r>
          <w:rPr>
            <w:noProof/>
            <w:webHidden/>
          </w:rPr>
          <w:fldChar w:fldCharType="separate"/>
        </w:r>
        <w:r w:rsidR="00CB2831">
          <w:rPr>
            <w:noProof/>
            <w:webHidden/>
          </w:rPr>
          <w:t>21</w:t>
        </w:r>
        <w:r>
          <w:rPr>
            <w:noProof/>
            <w:webHidden/>
          </w:rPr>
          <w:fldChar w:fldCharType="end"/>
        </w:r>
      </w:hyperlink>
    </w:p>
    <w:p w14:paraId="3F5CE9B0" w14:textId="4CF40DE1"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702" w:history="1">
        <w:r w:rsidRPr="005E2075">
          <w:rPr>
            <w:rStyle w:val="Hyperlink"/>
            <w:noProof/>
          </w:rPr>
          <w:t>3.4.1</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Mô hình Content-based Filtering</w:t>
        </w:r>
        <w:r>
          <w:rPr>
            <w:noProof/>
            <w:webHidden/>
          </w:rPr>
          <w:tab/>
        </w:r>
        <w:r>
          <w:rPr>
            <w:noProof/>
            <w:webHidden/>
          </w:rPr>
          <w:fldChar w:fldCharType="begin"/>
        </w:r>
        <w:r>
          <w:rPr>
            <w:noProof/>
            <w:webHidden/>
          </w:rPr>
          <w:instrText xml:space="preserve"> PAGEREF _Toc200375702 \h </w:instrText>
        </w:r>
        <w:r>
          <w:rPr>
            <w:noProof/>
            <w:webHidden/>
          </w:rPr>
        </w:r>
        <w:r>
          <w:rPr>
            <w:noProof/>
            <w:webHidden/>
          </w:rPr>
          <w:fldChar w:fldCharType="separate"/>
        </w:r>
        <w:r w:rsidR="00CB2831">
          <w:rPr>
            <w:noProof/>
            <w:webHidden/>
          </w:rPr>
          <w:t>21</w:t>
        </w:r>
        <w:r>
          <w:rPr>
            <w:noProof/>
            <w:webHidden/>
          </w:rPr>
          <w:fldChar w:fldCharType="end"/>
        </w:r>
      </w:hyperlink>
    </w:p>
    <w:p w14:paraId="6A7DD7E1" w14:textId="2EB1599F"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703" w:history="1">
        <w:r w:rsidRPr="005E2075">
          <w:rPr>
            <w:rStyle w:val="Hyperlink"/>
            <w:noProof/>
          </w:rPr>
          <w:t>3.4.2</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Mô hình Collaborative Filtering</w:t>
        </w:r>
        <w:r>
          <w:rPr>
            <w:noProof/>
            <w:webHidden/>
          </w:rPr>
          <w:tab/>
        </w:r>
        <w:r>
          <w:rPr>
            <w:noProof/>
            <w:webHidden/>
          </w:rPr>
          <w:fldChar w:fldCharType="begin"/>
        </w:r>
        <w:r>
          <w:rPr>
            <w:noProof/>
            <w:webHidden/>
          </w:rPr>
          <w:instrText xml:space="preserve"> PAGEREF _Toc200375703 \h </w:instrText>
        </w:r>
        <w:r>
          <w:rPr>
            <w:noProof/>
            <w:webHidden/>
          </w:rPr>
        </w:r>
        <w:r>
          <w:rPr>
            <w:noProof/>
            <w:webHidden/>
          </w:rPr>
          <w:fldChar w:fldCharType="separate"/>
        </w:r>
        <w:r w:rsidR="00CB2831">
          <w:rPr>
            <w:noProof/>
            <w:webHidden/>
          </w:rPr>
          <w:t>23</w:t>
        </w:r>
        <w:r>
          <w:rPr>
            <w:noProof/>
            <w:webHidden/>
          </w:rPr>
          <w:fldChar w:fldCharType="end"/>
        </w:r>
      </w:hyperlink>
    </w:p>
    <w:p w14:paraId="78CFD5DC" w14:textId="6888BA92" w:rsidR="00B20203" w:rsidRDefault="00B20203">
      <w:pPr>
        <w:pStyle w:val="TOC2"/>
        <w:tabs>
          <w:tab w:val="left" w:pos="960"/>
          <w:tab w:val="right" w:leader="dot" w:pos="9345"/>
        </w:tabs>
        <w:rPr>
          <w:rFonts w:asciiTheme="minorHAnsi" w:eastAsiaTheme="minorEastAsia" w:hAnsiTheme="minorHAnsi"/>
          <w:b w:val="0"/>
          <w:noProof/>
          <w:kern w:val="2"/>
          <w:sz w:val="24"/>
          <w:szCs w:val="24"/>
          <w:lang w:eastAsia="ja-JP"/>
          <w14:ligatures w14:val="standardContextual"/>
        </w:rPr>
      </w:pPr>
      <w:hyperlink w:anchor="_Toc200375704" w:history="1">
        <w:r w:rsidRPr="005E2075">
          <w:rPr>
            <w:rStyle w:val="Hyperlink"/>
            <w:noProof/>
          </w:rPr>
          <w:t>3.5.</w:t>
        </w:r>
        <w:r>
          <w:rPr>
            <w:rFonts w:asciiTheme="minorHAnsi" w:eastAsiaTheme="minorEastAsia" w:hAnsiTheme="minorHAnsi"/>
            <w:b w:val="0"/>
            <w:noProof/>
            <w:kern w:val="2"/>
            <w:sz w:val="24"/>
            <w:szCs w:val="24"/>
            <w:lang w:eastAsia="ja-JP"/>
            <w14:ligatures w14:val="standardContextual"/>
          </w:rPr>
          <w:tab/>
        </w:r>
        <w:r w:rsidRPr="005E2075">
          <w:rPr>
            <w:rStyle w:val="Hyperlink"/>
            <w:noProof/>
          </w:rPr>
          <w:t>Ứng dụng hệ thống vào thực tế</w:t>
        </w:r>
        <w:r>
          <w:rPr>
            <w:noProof/>
            <w:webHidden/>
          </w:rPr>
          <w:tab/>
        </w:r>
        <w:r>
          <w:rPr>
            <w:noProof/>
            <w:webHidden/>
          </w:rPr>
          <w:fldChar w:fldCharType="begin"/>
        </w:r>
        <w:r>
          <w:rPr>
            <w:noProof/>
            <w:webHidden/>
          </w:rPr>
          <w:instrText xml:space="preserve"> PAGEREF _Toc200375704 \h </w:instrText>
        </w:r>
        <w:r>
          <w:rPr>
            <w:noProof/>
            <w:webHidden/>
          </w:rPr>
        </w:r>
        <w:r>
          <w:rPr>
            <w:noProof/>
            <w:webHidden/>
          </w:rPr>
          <w:fldChar w:fldCharType="separate"/>
        </w:r>
        <w:r w:rsidR="00CB2831">
          <w:rPr>
            <w:noProof/>
            <w:webHidden/>
          </w:rPr>
          <w:t>24</w:t>
        </w:r>
        <w:r>
          <w:rPr>
            <w:noProof/>
            <w:webHidden/>
          </w:rPr>
          <w:fldChar w:fldCharType="end"/>
        </w:r>
      </w:hyperlink>
    </w:p>
    <w:p w14:paraId="584C542E" w14:textId="6DABD083"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705" w:history="1">
        <w:r w:rsidRPr="005E2075">
          <w:rPr>
            <w:rStyle w:val="Hyperlink"/>
            <w:noProof/>
          </w:rPr>
          <w:t>3.5.1</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Mô tả hệ thống</w:t>
        </w:r>
        <w:r>
          <w:rPr>
            <w:noProof/>
            <w:webHidden/>
          </w:rPr>
          <w:tab/>
        </w:r>
        <w:r>
          <w:rPr>
            <w:noProof/>
            <w:webHidden/>
          </w:rPr>
          <w:fldChar w:fldCharType="begin"/>
        </w:r>
        <w:r>
          <w:rPr>
            <w:noProof/>
            <w:webHidden/>
          </w:rPr>
          <w:instrText xml:space="preserve"> PAGEREF _Toc200375705 \h </w:instrText>
        </w:r>
        <w:r>
          <w:rPr>
            <w:noProof/>
            <w:webHidden/>
          </w:rPr>
        </w:r>
        <w:r>
          <w:rPr>
            <w:noProof/>
            <w:webHidden/>
          </w:rPr>
          <w:fldChar w:fldCharType="separate"/>
        </w:r>
        <w:r w:rsidR="00CB2831">
          <w:rPr>
            <w:noProof/>
            <w:webHidden/>
          </w:rPr>
          <w:t>24</w:t>
        </w:r>
        <w:r>
          <w:rPr>
            <w:noProof/>
            <w:webHidden/>
          </w:rPr>
          <w:fldChar w:fldCharType="end"/>
        </w:r>
      </w:hyperlink>
    </w:p>
    <w:p w14:paraId="03463AE9" w14:textId="72AFA713"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706" w:history="1">
        <w:r w:rsidRPr="005E2075">
          <w:rPr>
            <w:rStyle w:val="Hyperlink"/>
            <w:noProof/>
          </w:rPr>
          <w:t>3.5.2</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Kiến trúc tổng quan</w:t>
        </w:r>
        <w:r>
          <w:rPr>
            <w:noProof/>
            <w:webHidden/>
          </w:rPr>
          <w:tab/>
        </w:r>
        <w:r>
          <w:rPr>
            <w:noProof/>
            <w:webHidden/>
          </w:rPr>
          <w:fldChar w:fldCharType="begin"/>
        </w:r>
        <w:r>
          <w:rPr>
            <w:noProof/>
            <w:webHidden/>
          </w:rPr>
          <w:instrText xml:space="preserve"> PAGEREF _Toc200375706 \h </w:instrText>
        </w:r>
        <w:r>
          <w:rPr>
            <w:noProof/>
            <w:webHidden/>
          </w:rPr>
        </w:r>
        <w:r>
          <w:rPr>
            <w:noProof/>
            <w:webHidden/>
          </w:rPr>
          <w:fldChar w:fldCharType="separate"/>
        </w:r>
        <w:r w:rsidR="00CB2831">
          <w:rPr>
            <w:noProof/>
            <w:webHidden/>
          </w:rPr>
          <w:t>24</w:t>
        </w:r>
        <w:r>
          <w:rPr>
            <w:noProof/>
            <w:webHidden/>
          </w:rPr>
          <w:fldChar w:fldCharType="end"/>
        </w:r>
      </w:hyperlink>
    </w:p>
    <w:p w14:paraId="384EBA16" w14:textId="1A18F5C5"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707" w:history="1">
        <w:r w:rsidRPr="005E2075">
          <w:rPr>
            <w:rStyle w:val="Hyperlink"/>
            <w:noProof/>
          </w:rPr>
          <w:t>3.5.3</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Đặc tả Use Case</w:t>
        </w:r>
        <w:r>
          <w:rPr>
            <w:noProof/>
            <w:webHidden/>
          </w:rPr>
          <w:tab/>
        </w:r>
        <w:r>
          <w:rPr>
            <w:noProof/>
            <w:webHidden/>
          </w:rPr>
          <w:fldChar w:fldCharType="begin"/>
        </w:r>
        <w:r>
          <w:rPr>
            <w:noProof/>
            <w:webHidden/>
          </w:rPr>
          <w:instrText xml:space="preserve"> PAGEREF _Toc200375707 \h </w:instrText>
        </w:r>
        <w:r>
          <w:rPr>
            <w:noProof/>
            <w:webHidden/>
          </w:rPr>
        </w:r>
        <w:r>
          <w:rPr>
            <w:noProof/>
            <w:webHidden/>
          </w:rPr>
          <w:fldChar w:fldCharType="separate"/>
        </w:r>
        <w:r w:rsidR="00CB2831">
          <w:rPr>
            <w:noProof/>
            <w:webHidden/>
          </w:rPr>
          <w:t>25</w:t>
        </w:r>
        <w:r>
          <w:rPr>
            <w:noProof/>
            <w:webHidden/>
          </w:rPr>
          <w:fldChar w:fldCharType="end"/>
        </w:r>
      </w:hyperlink>
    </w:p>
    <w:p w14:paraId="3F45B5BC" w14:textId="74C1993E"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708" w:history="1">
        <w:r w:rsidRPr="005E2075">
          <w:rPr>
            <w:rStyle w:val="Hyperlink"/>
            <w:noProof/>
          </w:rPr>
          <w:t>3.5.4</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Luồng hoạt động</w:t>
        </w:r>
        <w:r>
          <w:rPr>
            <w:noProof/>
            <w:webHidden/>
          </w:rPr>
          <w:tab/>
        </w:r>
        <w:r>
          <w:rPr>
            <w:noProof/>
            <w:webHidden/>
          </w:rPr>
          <w:fldChar w:fldCharType="begin"/>
        </w:r>
        <w:r>
          <w:rPr>
            <w:noProof/>
            <w:webHidden/>
          </w:rPr>
          <w:instrText xml:space="preserve"> PAGEREF _Toc200375708 \h </w:instrText>
        </w:r>
        <w:r>
          <w:rPr>
            <w:noProof/>
            <w:webHidden/>
          </w:rPr>
        </w:r>
        <w:r>
          <w:rPr>
            <w:noProof/>
            <w:webHidden/>
          </w:rPr>
          <w:fldChar w:fldCharType="separate"/>
        </w:r>
        <w:r w:rsidR="00CB2831">
          <w:rPr>
            <w:noProof/>
            <w:webHidden/>
          </w:rPr>
          <w:t>26</w:t>
        </w:r>
        <w:r>
          <w:rPr>
            <w:noProof/>
            <w:webHidden/>
          </w:rPr>
          <w:fldChar w:fldCharType="end"/>
        </w:r>
      </w:hyperlink>
    </w:p>
    <w:p w14:paraId="7059D2AC" w14:textId="7E70BF90" w:rsidR="00B20203" w:rsidRDefault="00B20203">
      <w:pPr>
        <w:pStyle w:val="TOC3"/>
        <w:tabs>
          <w:tab w:val="left" w:pos="1440"/>
          <w:tab w:val="right" w:leader="dot" w:pos="9345"/>
        </w:tabs>
        <w:rPr>
          <w:rFonts w:asciiTheme="minorHAnsi" w:eastAsiaTheme="minorEastAsia" w:hAnsiTheme="minorHAnsi"/>
          <w:i w:val="0"/>
          <w:noProof/>
          <w:kern w:val="2"/>
          <w:sz w:val="24"/>
          <w:szCs w:val="24"/>
          <w:lang w:eastAsia="ja-JP"/>
          <w14:ligatures w14:val="standardContextual"/>
        </w:rPr>
      </w:pPr>
      <w:hyperlink w:anchor="_Toc200375709" w:history="1">
        <w:r w:rsidRPr="005E2075">
          <w:rPr>
            <w:rStyle w:val="Hyperlink"/>
            <w:noProof/>
          </w:rPr>
          <w:t>3.5.5</w:t>
        </w:r>
        <w:r>
          <w:rPr>
            <w:rFonts w:asciiTheme="minorHAnsi" w:eastAsiaTheme="minorEastAsia" w:hAnsiTheme="minorHAnsi"/>
            <w:i w:val="0"/>
            <w:noProof/>
            <w:kern w:val="2"/>
            <w:sz w:val="24"/>
            <w:szCs w:val="24"/>
            <w:lang w:eastAsia="ja-JP"/>
            <w14:ligatures w14:val="standardContextual"/>
          </w:rPr>
          <w:tab/>
        </w:r>
        <w:r w:rsidRPr="005E2075">
          <w:rPr>
            <w:rStyle w:val="Hyperlink"/>
            <w:noProof/>
          </w:rPr>
          <w:t>Hình ảnh hệ thống</w:t>
        </w:r>
        <w:r>
          <w:rPr>
            <w:noProof/>
            <w:webHidden/>
          </w:rPr>
          <w:tab/>
        </w:r>
        <w:r>
          <w:rPr>
            <w:noProof/>
            <w:webHidden/>
          </w:rPr>
          <w:fldChar w:fldCharType="begin"/>
        </w:r>
        <w:r>
          <w:rPr>
            <w:noProof/>
            <w:webHidden/>
          </w:rPr>
          <w:instrText xml:space="preserve"> PAGEREF _Toc200375709 \h </w:instrText>
        </w:r>
        <w:r>
          <w:rPr>
            <w:noProof/>
            <w:webHidden/>
          </w:rPr>
        </w:r>
        <w:r>
          <w:rPr>
            <w:noProof/>
            <w:webHidden/>
          </w:rPr>
          <w:fldChar w:fldCharType="separate"/>
        </w:r>
        <w:r w:rsidR="00CB2831">
          <w:rPr>
            <w:noProof/>
            <w:webHidden/>
          </w:rPr>
          <w:t>28</w:t>
        </w:r>
        <w:r>
          <w:rPr>
            <w:noProof/>
            <w:webHidden/>
          </w:rPr>
          <w:fldChar w:fldCharType="end"/>
        </w:r>
      </w:hyperlink>
    </w:p>
    <w:p w14:paraId="40F40779" w14:textId="1D0BF675" w:rsidR="00B20203" w:rsidRDefault="00B20203">
      <w:pPr>
        <w:pStyle w:val="TOC2"/>
        <w:tabs>
          <w:tab w:val="left" w:pos="960"/>
          <w:tab w:val="right" w:leader="dot" w:pos="9345"/>
        </w:tabs>
        <w:rPr>
          <w:rFonts w:asciiTheme="minorHAnsi" w:eastAsiaTheme="minorEastAsia" w:hAnsiTheme="minorHAnsi"/>
          <w:b w:val="0"/>
          <w:noProof/>
          <w:kern w:val="2"/>
          <w:sz w:val="24"/>
          <w:szCs w:val="24"/>
          <w:lang w:eastAsia="ja-JP"/>
          <w14:ligatures w14:val="standardContextual"/>
        </w:rPr>
      </w:pPr>
      <w:hyperlink w:anchor="_Toc200375710" w:history="1">
        <w:r w:rsidRPr="005E2075">
          <w:rPr>
            <w:rStyle w:val="Hyperlink"/>
            <w:noProof/>
          </w:rPr>
          <w:t>3.6.</w:t>
        </w:r>
        <w:r>
          <w:rPr>
            <w:rFonts w:asciiTheme="minorHAnsi" w:eastAsiaTheme="minorEastAsia" w:hAnsiTheme="minorHAnsi"/>
            <w:b w:val="0"/>
            <w:noProof/>
            <w:kern w:val="2"/>
            <w:sz w:val="24"/>
            <w:szCs w:val="24"/>
            <w:lang w:eastAsia="ja-JP"/>
            <w14:ligatures w14:val="standardContextual"/>
          </w:rPr>
          <w:tab/>
        </w:r>
        <w:r w:rsidRPr="005E2075">
          <w:rPr>
            <w:rStyle w:val="Hyperlink"/>
            <w:noProof/>
          </w:rPr>
          <w:t>Đánh giá kết quả và tác động</w:t>
        </w:r>
        <w:r>
          <w:rPr>
            <w:noProof/>
            <w:webHidden/>
          </w:rPr>
          <w:tab/>
        </w:r>
        <w:r>
          <w:rPr>
            <w:noProof/>
            <w:webHidden/>
          </w:rPr>
          <w:fldChar w:fldCharType="begin"/>
        </w:r>
        <w:r>
          <w:rPr>
            <w:noProof/>
            <w:webHidden/>
          </w:rPr>
          <w:instrText xml:space="preserve"> PAGEREF _Toc200375710 \h </w:instrText>
        </w:r>
        <w:r>
          <w:rPr>
            <w:noProof/>
            <w:webHidden/>
          </w:rPr>
        </w:r>
        <w:r>
          <w:rPr>
            <w:noProof/>
            <w:webHidden/>
          </w:rPr>
          <w:fldChar w:fldCharType="separate"/>
        </w:r>
        <w:r w:rsidR="00CB2831">
          <w:rPr>
            <w:noProof/>
            <w:webHidden/>
          </w:rPr>
          <w:t>28</w:t>
        </w:r>
        <w:r>
          <w:rPr>
            <w:noProof/>
            <w:webHidden/>
          </w:rPr>
          <w:fldChar w:fldCharType="end"/>
        </w:r>
      </w:hyperlink>
    </w:p>
    <w:p w14:paraId="6CCF7184" w14:textId="233EF253" w:rsidR="00B20203" w:rsidRDefault="00B20203">
      <w:pPr>
        <w:pStyle w:val="TOC1"/>
        <w:tabs>
          <w:tab w:val="left" w:pos="1680"/>
          <w:tab w:val="right" w:leader="dot" w:pos="9345"/>
        </w:tabs>
        <w:rPr>
          <w:rFonts w:asciiTheme="minorHAnsi" w:eastAsiaTheme="minorEastAsia" w:hAnsiTheme="minorHAnsi"/>
          <w:b w:val="0"/>
          <w:noProof/>
          <w:kern w:val="2"/>
          <w:sz w:val="24"/>
          <w:szCs w:val="24"/>
          <w:lang w:eastAsia="ja-JP"/>
          <w14:ligatures w14:val="standardContextual"/>
        </w:rPr>
      </w:pPr>
      <w:hyperlink w:anchor="_Toc200375711" w:history="1">
        <w:r w:rsidRPr="005E2075">
          <w:rPr>
            <w:rStyle w:val="Hyperlink"/>
            <w:noProof/>
          </w:rPr>
          <w:t>CHƯƠNG 4</w:t>
        </w:r>
        <w:r>
          <w:rPr>
            <w:rFonts w:asciiTheme="minorHAnsi" w:eastAsiaTheme="minorEastAsia" w:hAnsiTheme="minorHAnsi"/>
            <w:b w:val="0"/>
            <w:noProof/>
            <w:kern w:val="2"/>
            <w:sz w:val="24"/>
            <w:szCs w:val="24"/>
            <w:lang w:eastAsia="ja-JP"/>
            <w14:ligatures w14:val="standardContextual"/>
          </w:rPr>
          <w:tab/>
        </w:r>
        <w:r w:rsidRPr="005E2075">
          <w:rPr>
            <w:rStyle w:val="Hyperlink"/>
            <w:noProof/>
          </w:rPr>
          <w:t>Kết luận và định hướng trong tương lai</w:t>
        </w:r>
        <w:r>
          <w:rPr>
            <w:noProof/>
            <w:webHidden/>
          </w:rPr>
          <w:tab/>
        </w:r>
        <w:r>
          <w:rPr>
            <w:noProof/>
            <w:webHidden/>
          </w:rPr>
          <w:fldChar w:fldCharType="begin"/>
        </w:r>
        <w:r>
          <w:rPr>
            <w:noProof/>
            <w:webHidden/>
          </w:rPr>
          <w:instrText xml:space="preserve"> PAGEREF _Toc200375711 \h </w:instrText>
        </w:r>
        <w:r>
          <w:rPr>
            <w:noProof/>
            <w:webHidden/>
          </w:rPr>
        </w:r>
        <w:r>
          <w:rPr>
            <w:noProof/>
            <w:webHidden/>
          </w:rPr>
          <w:fldChar w:fldCharType="separate"/>
        </w:r>
        <w:r w:rsidR="00CB2831">
          <w:rPr>
            <w:noProof/>
            <w:webHidden/>
          </w:rPr>
          <w:t>30</w:t>
        </w:r>
        <w:r>
          <w:rPr>
            <w:noProof/>
            <w:webHidden/>
          </w:rPr>
          <w:fldChar w:fldCharType="end"/>
        </w:r>
      </w:hyperlink>
    </w:p>
    <w:p w14:paraId="6D42B682" w14:textId="666E3308" w:rsidR="00B20203" w:rsidRDefault="00B20203">
      <w:pPr>
        <w:pStyle w:val="TOC2"/>
        <w:tabs>
          <w:tab w:val="left" w:pos="960"/>
          <w:tab w:val="right" w:leader="dot" w:pos="9345"/>
        </w:tabs>
        <w:rPr>
          <w:rFonts w:asciiTheme="minorHAnsi" w:eastAsiaTheme="minorEastAsia" w:hAnsiTheme="minorHAnsi"/>
          <w:b w:val="0"/>
          <w:noProof/>
          <w:kern w:val="2"/>
          <w:sz w:val="24"/>
          <w:szCs w:val="24"/>
          <w:lang w:eastAsia="ja-JP"/>
          <w14:ligatures w14:val="standardContextual"/>
        </w:rPr>
      </w:pPr>
      <w:hyperlink w:anchor="_Toc200375712" w:history="1">
        <w:r w:rsidRPr="005E2075">
          <w:rPr>
            <w:rStyle w:val="Hyperlink"/>
            <w:noProof/>
          </w:rPr>
          <w:t>4.1.</w:t>
        </w:r>
        <w:r>
          <w:rPr>
            <w:rFonts w:asciiTheme="minorHAnsi" w:eastAsiaTheme="minorEastAsia" w:hAnsiTheme="minorHAnsi"/>
            <w:b w:val="0"/>
            <w:noProof/>
            <w:kern w:val="2"/>
            <w:sz w:val="24"/>
            <w:szCs w:val="24"/>
            <w:lang w:eastAsia="ja-JP"/>
            <w14:ligatures w14:val="standardContextual"/>
          </w:rPr>
          <w:tab/>
        </w:r>
        <w:r w:rsidRPr="005E2075">
          <w:rPr>
            <w:rStyle w:val="Hyperlink"/>
            <w:noProof/>
          </w:rPr>
          <w:t>Kết luận</w:t>
        </w:r>
        <w:r>
          <w:rPr>
            <w:noProof/>
            <w:webHidden/>
          </w:rPr>
          <w:tab/>
        </w:r>
        <w:r>
          <w:rPr>
            <w:noProof/>
            <w:webHidden/>
          </w:rPr>
          <w:fldChar w:fldCharType="begin"/>
        </w:r>
        <w:r>
          <w:rPr>
            <w:noProof/>
            <w:webHidden/>
          </w:rPr>
          <w:instrText xml:space="preserve"> PAGEREF _Toc200375712 \h </w:instrText>
        </w:r>
        <w:r>
          <w:rPr>
            <w:noProof/>
            <w:webHidden/>
          </w:rPr>
        </w:r>
        <w:r>
          <w:rPr>
            <w:noProof/>
            <w:webHidden/>
          </w:rPr>
          <w:fldChar w:fldCharType="separate"/>
        </w:r>
        <w:r w:rsidR="00CB2831">
          <w:rPr>
            <w:noProof/>
            <w:webHidden/>
          </w:rPr>
          <w:t>30</w:t>
        </w:r>
        <w:r>
          <w:rPr>
            <w:noProof/>
            <w:webHidden/>
          </w:rPr>
          <w:fldChar w:fldCharType="end"/>
        </w:r>
      </w:hyperlink>
    </w:p>
    <w:p w14:paraId="33608640" w14:textId="5C553FBE" w:rsidR="00B20203" w:rsidRDefault="00B20203">
      <w:pPr>
        <w:pStyle w:val="TOC2"/>
        <w:tabs>
          <w:tab w:val="left" w:pos="960"/>
          <w:tab w:val="right" w:leader="dot" w:pos="9345"/>
        </w:tabs>
        <w:rPr>
          <w:rFonts w:asciiTheme="minorHAnsi" w:eastAsiaTheme="minorEastAsia" w:hAnsiTheme="minorHAnsi"/>
          <w:b w:val="0"/>
          <w:noProof/>
          <w:kern w:val="2"/>
          <w:sz w:val="24"/>
          <w:szCs w:val="24"/>
          <w:lang w:eastAsia="ja-JP"/>
          <w14:ligatures w14:val="standardContextual"/>
        </w:rPr>
      </w:pPr>
      <w:hyperlink w:anchor="_Toc200375713" w:history="1">
        <w:r w:rsidRPr="005E2075">
          <w:rPr>
            <w:rStyle w:val="Hyperlink"/>
            <w:noProof/>
          </w:rPr>
          <w:t>4.2.</w:t>
        </w:r>
        <w:r>
          <w:rPr>
            <w:rFonts w:asciiTheme="minorHAnsi" w:eastAsiaTheme="minorEastAsia" w:hAnsiTheme="minorHAnsi"/>
            <w:b w:val="0"/>
            <w:noProof/>
            <w:kern w:val="2"/>
            <w:sz w:val="24"/>
            <w:szCs w:val="24"/>
            <w:lang w:eastAsia="ja-JP"/>
            <w14:ligatures w14:val="standardContextual"/>
          </w:rPr>
          <w:tab/>
        </w:r>
        <w:r w:rsidRPr="005E2075">
          <w:rPr>
            <w:rStyle w:val="Hyperlink"/>
            <w:noProof/>
          </w:rPr>
          <w:t>Định hướng trong tương lai</w:t>
        </w:r>
        <w:r>
          <w:rPr>
            <w:noProof/>
            <w:webHidden/>
          </w:rPr>
          <w:tab/>
        </w:r>
        <w:r>
          <w:rPr>
            <w:noProof/>
            <w:webHidden/>
          </w:rPr>
          <w:fldChar w:fldCharType="begin"/>
        </w:r>
        <w:r>
          <w:rPr>
            <w:noProof/>
            <w:webHidden/>
          </w:rPr>
          <w:instrText xml:space="preserve"> PAGEREF _Toc200375713 \h </w:instrText>
        </w:r>
        <w:r>
          <w:rPr>
            <w:noProof/>
            <w:webHidden/>
          </w:rPr>
        </w:r>
        <w:r>
          <w:rPr>
            <w:noProof/>
            <w:webHidden/>
          </w:rPr>
          <w:fldChar w:fldCharType="separate"/>
        </w:r>
        <w:r w:rsidR="00CB2831">
          <w:rPr>
            <w:noProof/>
            <w:webHidden/>
          </w:rPr>
          <w:t>30</w:t>
        </w:r>
        <w:r>
          <w:rPr>
            <w:noProof/>
            <w:webHidden/>
          </w:rPr>
          <w:fldChar w:fldCharType="end"/>
        </w:r>
      </w:hyperlink>
    </w:p>
    <w:p w14:paraId="190B03D1" w14:textId="0F5D3C74" w:rsidR="00B20203" w:rsidRDefault="00B20203">
      <w:pPr>
        <w:pStyle w:val="TOC1"/>
        <w:tabs>
          <w:tab w:val="right" w:leader="dot" w:pos="9345"/>
        </w:tabs>
        <w:rPr>
          <w:rFonts w:asciiTheme="minorHAnsi" w:eastAsiaTheme="minorEastAsia" w:hAnsiTheme="minorHAnsi"/>
          <w:b w:val="0"/>
          <w:noProof/>
          <w:kern w:val="2"/>
          <w:sz w:val="24"/>
          <w:szCs w:val="24"/>
          <w:lang w:eastAsia="ja-JP"/>
          <w14:ligatures w14:val="standardContextual"/>
        </w:rPr>
      </w:pPr>
      <w:hyperlink w:anchor="_Toc200375714" w:history="1">
        <w:r w:rsidRPr="005E2075">
          <w:rPr>
            <w:rStyle w:val="Hyperlink"/>
            <w:noProof/>
          </w:rPr>
          <w:t>Bảng phân công nhiệm vụ</w:t>
        </w:r>
        <w:r>
          <w:rPr>
            <w:noProof/>
            <w:webHidden/>
          </w:rPr>
          <w:tab/>
        </w:r>
        <w:r>
          <w:rPr>
            <w:noProof/>
            <w:webHidden/>
          </w:rPr>
          <w:fldChar w:fldCharType="begin"/>
        </w:r>
        <w:r>
          <w:rPr>
            <w:noProof/>
            <w:webHidden/>
          </w:rPr>
          <w:instrText xml:space="preserve"> PAGEREF _Toc200375714 \h </w:instrText>
        </w:r>
        <w:r>
          <w:rPr>
            <w:noProof/>
            <w:webHidden/>
          </w:rPr>
        </w:r>
        <w:r>
          <w:rPr>
            <w:noProof/>
            <w:webHidden/>
          </w:rPr>
          <w:fldChar w:fldCharType="separate"/>
        </w:r>
        <w:r w:rsidR="00CB2831">
          <w:rPr>
            <w:noProof/>
            <w:webHidden/>
          </w:rPr>
          <w:t>32</w:t>
        </w:r>
        <w:r>
          <w:rPr>
            <w:noProof/>
            <w:webHidden/>
          </w:rPr>
          <w:fldChar w:fldCharType="end"/>
        </w:r>
      </w:hyperlink>
    </w:p>
    <w:p w14:paraId="569E361A" w14:textId="17D8233E" w:rsidR="00B20203" w:rsidRDefault="00B20203">
      <w:pPr>
        <w:pStyle w:val="TOC1"/>
        <w:tabs>
          <w:tab w:val="right" w:leader="dot" w:pos="9345"/>
        </w:tabs>
        <w:rPr>
          <w:rFonts w:asciiTheme="minorHAnsi" w:eastAsiaTheme="minorEastAsia" w:hAnsiTheme="minorHAnsi"/>
          <w:b w:val="0"/>
          <w:noProof/>
          <w:kern w:val="2"/>
          <w:sz w:val="24"/>
          <w:szCs w:val="24"/>
          <w:lang w:eastAsia="ja-JP"/>
          <w14:ligatures w14:val="standardContextual"/>
        </w:rPr>
      </w:pPr>
      <w:hyperlink w:anchor="_Toc200375715" w:history="1">
        <w:r w:rsidRPr="005E2075">
          <w:rPr>
            <w:rStyle w:val="Hyperlink"/>
            <w:noProof/>
          </w:rPr>
          <w:t>Tài liệu tham khảo</w:t>
        </w:r>
        <w:r>
          <w:rPr>
            <w:noProof/>
            <w:webHidden/>
          </w:rPr>
          <w:tab/>
        </w:r>
        <w:r>
          <w:rPr>
            <w:noProof/>
            <w:webHidden/>
          </w:rPr>
          <w:fldChar w:fldCharType="begin"/>
        </w:r>
        <w:r>
          <w:rPr>
            <w:noProof/>
            <w:webHidden/>
          </w:rPr>
          <w:instrText xml:space="preserve"> PAGEREF _Toc200375715 \h </w:instrText>
        </w:r>
        <w:r>
          <w:rPr>
            <w:noProof/>
            <w:webHidden/>
          </w:rPr>
        </w:r>
        <w:r>
          <w:rPr>
            <w:noProof/>
            <w:webHidden/>
          </w:rPr>
          <w:fldChar w:fldCharType="separate"/>
        </w:r>
        <w:r w:rsidR="00CB2831">
          <w:rPr>
            <w:noProof/>
            <w:webHidden/>
          </w:rPr>
          <w:t>33</w:t>
        </w:r>
        <w:r>
          <w:rPr>
            <w:noProof/>
            <w:webHidden/>
          </w:rPr>
          <w:fldChar w:fldCharType="end"/>
        </w:r>
      </w:hyperlink>
    </w:p>
    <w:p w14:paraId="04A9602A" w14:textId="0E8E60BC" w:rsidR="00DD1EDB" w:rsidRDefault="00DD1EDB" w:rsidP="00677B32">
      <w:pPr>
        <w:jc w:val="center"/>
        <w:rPr>
          <w:b/>
          <w:bCs/>
        </w:rPr>
      </w:pPr>
      <w:r>
        <w:rPr>
          <w:b/>
          <w:bCs/>
        </w:rPr>
        <w:fldChar w:fldCharType="end"/>
      </w:r>
    </w:p>
    <w:p w14:paraId="10FC1FCD" w14:textId="4379B3E5" w:rsidR="00CB2831" w:rsidRDefault="00677B32" w:rsidP="00EE7841">
      <w:pPr>
        <w:jc w:val="center"/>
        <w:rPr>
          <w:noProof/>
        </w:rPr>
      </w:pPr>
      <w:r>
        <w:rPr>
          <w:b/>
          <w:bCs/>
        </w:rPr>
        <w:br w:type="page"/>
      </w:r>
      <w:r w:rsidR="00C3555E" w:rsidRPr="00C3555E">
        <w:rPr>
          <w:b/>
          <w:bCs/>
        </w:rPr>
        <w:lastRenderedPageBreak/>
        <w:t>DANH</w:t>
      </w:r>
      <w:r w:rsidR="00C3555E" w:rsidRPr="00C3555E">
        <w:rPr>
          <w:b/>
          <w:bCs/>
          <w:lang w:val="vi-VN"/>
        </w:rPr>
        <w:t xml:space="preserve"> MỤC</w:t>
      </w:r>
      <w:r w:rsidR="00CB2831">
        <w:rPr>
          <w:b/>
          <w:bCs/>
        </w:rPr>
        <w:t xml:space="preserve"> ẢNH</w:t>
      </w:r>
      <w:r w:rsidR="00C3555E" w:rsidRPr="00C3555E">
        <w:rPr>
          <w:b/>
          <w:bCs/>
          <w:lang w:val="vi-VN"/>
        </w:rPr>
        <w:t xml:space="preserve"> MINH HỌA</w:t>
      </w:r>
      <w:r w:rsidR="00EE7841">
        <w:rPr>
          <w:b/>
          <w:bCs/>
          <w:lang w:val="vi-VN"/>
        </w:rPr>
        <w:fldChar w:fldCharType="begin"/>
      </w:r>
      <w:r w:rsidR="00EE7841">
        <w:rPr>
          <w:b/>
          <w:bCs/>
          <w:lang w:val="vi-VN"/>
        </w:rPr>
        <w:instrText xml:space="preserve"> TOC \h \z \c "Ảnh " </w:instrText>
      </w:r>
      <w:r w:rsidR="00EE7841">
        <w:rPr>
          <w:b/>
          <w:bCs/>
          <w:lang w:val="vi-VN"/>
        </w:rPr>
        <w:fldChar w:fldCharType="separate"/>
      </w:r>
    </w:p>
    <w:p w14:paraId="05295808" w14:textId="3D50D549" w:rsidR="00CB2831" w:rsidRDefault="00CB2831">
      <w:pPr>
        <w:pStyle w:val="TableofFigures"/>
        <w:tabs>
          <w:tab w:val="right" w:leader="dot" w:pos="9345"/>
        </w:tabs>
        <w:rPr>
          <w:rFonts w:asciiTheme="minorHAnsi" w:eastAsiaTheme="minorEastAsia" w:hAnsiTheme="minorHAnsi"/>
          <w:noProof/>
          <w:kern w:val="2"/>
          <w:sz w:val="24"/>
          <w:szCs w:val="24"/>
          <w:lang w:eastAsia="ja-JP"/>
          <w14:ligatures w14:val="standardContextual"/>
        </w:rPr>
      </w:pPr>
      <w:hyperlink w:anchor="_Toc200376491" w:history="1">
        <w:r w:rsidRPr="00063E23">
          <w:rPr>
            <w:rStyle w:val="Hyperlink"/>
            <w:noProof/>
          </w:rPr>
          <w:t>Ảnh  1. Thuật toán trong hệ thống gợi ý</w:t>
        </w:r>
        <w:r>
          <w:rPr>
            <w:noProof/>
            <w:webHidden/>
          </w:rPr>
          <w:tab/>
        </w:r>
        <w:r>
          <w:rPr>
            <w:noProof/>
            <w:webHidden/>
          </w:rPr>
          <w:fldChar w:fldCharType="begin"/>
        </w:r>
        <w:r>
          <w:rPr>
            <w:noProof/>
            <w:webHidden/>
          </w:rPr>
          <w:instrText xml:space="preserve"> PAGEREF _Toc200376491 \h </w:instrText>
        </w:r>
        <w:r>
          <w:rPr>
            <w:noProof/>
            <w:webHidden/>
          </w:rPr>
        </w:r>
        <w:r>
          <w:rPr>
            <w:noProof/>
            <w:webHidden/>
          </w:rPr>
          <w:fldChar w:fldCharType="separate"/>
        </w:r>
        <w:r>
          <w:rPr>
            <w:noProof/>
            <w:webHidden/>
          </w:rPr>
          <w:t>9</w:t>
        </w:r>
        <w:r>
          <w:rPr>
            <w:noProof/>
            <w:webHidden/>
          </w:rPr>
          <w:fldChar w:fldCharType="end"/>
        </w:r>
      </w:hyperlink>
    </w:p>
    <w:p w14:paraId="1E22DFCF" w14:textId="07DB7BF8" w:rsidR="00CB2831" w:rsidRDefault="00CB2831">
      <w:pPr>
        <w:pStyle w:val="TableofFigures"/>
        <w:tabs>
          <w:tab w:val="right" w:leader="dot" w:pos="9345"/>
        </w:tabs>
        <w:rPr>
          <w:rFonts w:asciiTheme="minorHAnsi" w:eastAsiaTheme="minorEastAsia" w:hAnsiTheme="minorHAnsi"/>
          <w:noProof/>
          <w:kern w:val="2"/>
          <w:sz w:val="24"/>
          <w:szCs w:val="24"/>
          <w:lang w:eastAsia="ja-JP"/>
          <w14:ligatures w14:val="standardContextual"/>
        </w:rPr>
      </w:pPr>
      <w:hyperlink w:anchor="_Toc200376492" w:history="1">
        <w:r w:rsidRPr="00063E23">
          <w:rPr>
            <w:rStyle w:val="Hyperlink"/>
            <w:noProof/>
          </w:rPr>
          <w:t>Ảnh  2. Mô tả thuật toán Content- based Filtering</w:t>
        </w:r>
        <w:r>
          <w:rPr>
            <w:noProof/>
            <w:webHidden/>
          </w:rPr>
          <w:tab/>
        </w:r>
        <w:r>
          <w:rPr>
            <w:noProof/>
            <w:webHidden/>
          </w:rPr>
          <w:fldChar w:fldCharType="begin"/>
        </w:r>
        <w:r>
          <w:rPr>
            <w:noProof/>
            <w:webHidden/>
          </w:rPr>
          <w:instrText xml:space="preserve"> PAGEREF _Toc200376492 \h </w:instrText>
        </w:r>
        <w:r>
          <w:rPr>
            <w:noProof/>
            <w:webHidden/>
          </w:rPr>
        </w:r>
        <w:r>
          <w:rPr>
            <w:noProof/>
            <w:webHidden/>
          </w:rPr>
          <w:fldChar w:fldCharType="separate"/>
        </w:r>
        <w:r>
          <w:rPr>
            <w:noProof/>
            <w:webHidden/>
          </w:rPr>
          <w:t>9</w:t>
        </w:r>
        <w:r>
          <w:rPr>
            <w:noProof/>
            <w:webHidden/>
          </w:rPr>
          <w:fldChar w:fldCharType="end"/>
        </w:r>
      </w:hyperlink>
    </w:p>
    <w:p w14:paraId="3AF0C4D1" w14:textId="55B037C4" w:rsidR="00CB2831" w:rsidRDefault="00CB2831">
      <w:pPr>
        <w:pStyle w:val="TableofFigures"/>
        <w:tabs>
          <w:tab w:val="right" w:leader="dot" w:pos="9345"/>
        </w:tabs>
        <w:rPr>
          <w:rFonts w:asciiTheme="minorHAnsi" w:eastAsiaTheme="minorEastAsia" w:hAnsiTheme="minorHAnsi"/>
          <w:noProof/>
          <w:kern w:val="2"/>
          <w:sz w:val="24"/>
          <w:szCs w:val="24"/>
          <w:lang w:eastAsia="ja-JP"/>
          <w14:ligatures w14:val="standardContextual"/>
        </w:rPr>
      </w:pPr>
      <w:hyperlink w:anchor="_Toc200376493" w:history="1">
        <w:r w:rsidRPr="00063E23">
          <w:rPr>
            <w:rStyle w:val="Hyperlink"/>
            <w:noProof/>
          </w:rPr>
          <w:t>Ảnh  3. Mô tả thuật toán Colaborative Filtering</w:t>
        </w:r>
        <w:r>
          <w:rPr>
            <w:noProof/>
            <w:webHidden/>
          </w:rPr>
          <w:tab/>
        </w:r>
        <w:r>
          <w:rPr>
            <w:noProof/>
            <w:webHidden/>
          </w:rPr>
          <w:fldChar w:fldCharType="begin"/>
        </w:r>
        <w:r>
          <w:rPr>
            <w:noProof/>
            <w:webHidden/>
          </w:rPr>
          <w:instrText xml:space="preserve"> PAGEREF _Toc200376493 \h </w:instrText>
        </w:r>
        <w:r>
          <w:rPr>
            <w:noProof/>
            <w:webHidden/>
          </w:rPr>
        </w:r>
        <w:r>
          <w:rPr>
            <w:noProof/>
            <w:webHidden/>
          </w:rPr>
          <w:fldChar w:fldCharType="separate"/>
        </w:r>
        <w:r>
          <w:rPr>
            <w:noProof/>
            <w:webHidden/>
          </w:rPr>
          <w:t>11</w:t>
        </w:r>
        <w:r>
          <w:rPr>
            <w:noProof/>
            <w:webHidden/>
          </w:rPr>
          <w:fldChar w:fldCharType="end"/>
        </w:r>
      </w:hyperlink>
    </w:p>
    <w:p w14:paraId="41BB5DBE" w14:textId="407F66B9" w:rsidR="00CB2831" w:rsidRDefault="00CB2831">
      <w:pPr>
        <w:pStyle w:val="TableofFigures"/>
        <w:tabs>
          <w:tab w:val="right" w:leader="dot" w:pos="9345"/>
        </w:tabs>
        <w:rPr>
          <w:rFonts w:asciiTheme="minorHAnsi" w:eastAsiaTheme="minorEastAsia" w:hAnsiTheme="minorHAnsi"/>
          <w:noProof/>
          <w:kern w:val="2"/>
          <w:sz w:val="24"/>
          <w:szCs w:val="24"/>
          <w:lang w:eastAsia="ja-JP"/>
          <w14:ligatures w14:val="standardContextual"/>
        </w:rPr>
      </w:pPr>
      <w:hyperlink w:anchor="_Toc200376494" w:history="1">
        <w:r w:rsidRPr="00063E23">
          <w:rPr>
            <w:rStyle w:val="Hyperlink"/>
            <w:noProof/>
          </w:rPr>
          <w:t>Ảnh  4. Ma trận người dùng- sản phẩm</w:t>
        </w:r>
        <w:r>
          <w:rPr>
            <w:noProof/>
            <w:webHidden/>
          </w:rPr>
          <w:tab/>
        </w:r>
        <w:r>
          <w:rPr>
            <w:noProof/>
            <w:webHidden/>
          </w:rPr>
          <w:fldChar w:fldCharType="begin"/>
        </w:r>
        <w:r>
          <w:rPr>
            <w:noProof/>
            <w:webHidden/>
          </w:rPr>
          <w:instrText xml:space="preserve"> PAGEREF _Toc200376494 \h </w:instrText>
        </w:r>
        <w:r>
          <w:rPr>
            <w:noProof/>
            <w:webHidden/>
          </w:rPr>
        </w:r>
        <w:r>
          <w:rPr>
            <w:noProof/>
            <w:webHidden/>
          </w:rPr>
          <w:fldChar w:fldCharType="separate"/>
        </w:r>
        <w:r>
          <w:rPr>
            <w:noProof/>
            <w:webHidden/>
          </w:rPr>
          <w:t>12</w:t>
        </w:r>
        <w:r>
          <w:rPr>
            <w:noProof/>
            <w:webHidden/>
          </w:rPr>
          <w:fldChar w:fldCharType="end"/>
        </w:r>
      </w:hyperlink>
    </w:p>
    <w:p w14:paraId="4C08175E" w14:textId="64038541" w:rsidR="00CB2831" w:rsidRDefault="00CB2831">
      <w:pPr>
        <w:pStyle w:val="TableofFigures"/>
        <w:tabs>
          <w:tab w:val="right" w:leader="dot" w:pos="9345"/>
        </w:tabs>
        <w:rPr>
          <w:rFonts w:asciiTheme="minorHAnsi" w:eastAsiaTheme="minorEastAsia" w:hAnsiTheme="minorHAnsi"/>
          <w:noProof/>
          <w:kern w:val="2"/>
          <w:sz w:val="24"/>
          <w:szCs w:val="24"/>
          <w:lang w:eastAsia="ja-JP"/>
          <w14:ligatures w14:val="standardContextual"/>
        </w:rPr>
      </w:pPr>
      <w:hyperlink w:anchor="_Toc200376495" w:history="1">
        <w:r w:rsidRPr="00063E23">
          <w:rPr>
            <w:rStyle w:val="Hyperlink"/>
            <w:noProof/>
          </w:rPr>
          <w:t>Ảnh  5. Quy trình xử lý bài toán</w:t>
        </w:r>
        <w:r>
          <w:rPr>
            <w:noProof/>
            <w:webHidden/>
          </w:rPr>
          <w:tab/>
        </w:r>
        <w:r>
          <w:rPr>
            <w:noProof/>
            <w:webHidden/>
          </w:rPr>
          <w:fldChar w:fldCharType="begin"/>
        </w:r>
        <w:r>
          <w:rPr>
            <w:noProof/>
            <w:webHidden/>
          </w:rPr>
          <w:instrText xml:space="preserve"> PAGEREF _Toc200376495 \h </w:instrText>
        </w:r>
        <w:r>
          <w:rPr>
            <w:noProof/>
            <w:webHidden/>
          </w:rPr>
        </w:r>
        <w:r>
          <w:rPr>
            <w:noProof/>
            <w:webHidden/>
          </w:rPr>
          <w:fldChar w:fldCharType="separate"/>
        </w:r>
        <w:r>
          <w:rPr>
            <w:noProof/>
            <w:webHidden/>
          </w:rPr>
          <w:t>18</w:t>
        </w:r>
        <w:r>
          <w:rPr>
            <w:noProof/>
            <w:webHidden/>
          </w:rPr>
          <w:fldChar w:fldCharType="end"/>
        </w:r>
      </w:hyperlink>
    </w:p>
    <w:p w14:paraId="6D7546B7" w14:textId="1BEE40D4" w:rsidR="00CB2831" w:rsidRDefault="00CB2831">
      <w:pPr>
        <w:pStyle w:val="TableofFigures"/>
        <w:tabs>
          <w:tab w:val="right" w:leader="dot" w:pos="9345"/>
        </w:tabs>
        <w:rPr>
          <w:rFonts w:asciiTheme="minorHAnsi" w:eastAsiaTheme="minorEastAsia" w:hAnsiTheme="minorHAnsi"/>
          <w:noProof/>
          <w:kern w:val="2"/>
          <w:sz w:val="24"/>
          <w:szCs w:val="24"/>
          <w:lang w:eastAsia="ja-JP"/>
          <w14:ligatures w14:val="standardContextual"/>
        </w:rPr>
      </w:pPr>
      <w:hyperlink w:anchor="_Toc200376496" w:history="1">
        <w:r w:rsidRPr="00063E23">
          <w:rPr>
            <w:rStyle w:val="Hyperlink"/>
            <w:noProof/>
          </w:rPr>
          <w:t>Ảnh  6. Luồng dữ liệu của hệ thống</w:t>
        </w:r>
        <w:r>
          <w:rPr>
            <w:noProof/>
            <w:webHidden/>
          </w:rPr>
          <w:tab/>
        </w:r>
        <w:r>
          <w:rPr>
            <w:noProof/>
            <w:webHidden/>
          </w:rPr>
          <w:fldChar w:fldCharType="begin"/>
        </w:r>
        <w:r>
          <w:rPr>
            <w:noProof/>
            <w:webHidden/>
          </w:rPr>
          <w:instrText xml:space="preserve"> PAGEREF _Toc200376496 \h </w:instrText>
        </w:r>
        <w:r>
          <w:rPr>
            <w:noProof/>
            <w:webHidden/>
          </w:rPr>
        </w:r>
        <w:r>
          <w:rPr>
            <w:noProof/>
            <w:webHidden/>
          </w:rPr>
          <w:fldChar w:fldCharType="separate"/>
        </w:r>
        <w:r>
          <w:rPr>
            <w:noProof/>
            <w:webHidden/>
          </w:rPr>
          <w:t>21</w:t>
        </w:r>
        <w:r>
          <w:rPr>
            <w:noProof/>
            <w:webHidden/>
          </w:rPr>
          <w:fldChar w:fldCharType="end"/>
        </w:r>
      </w:hyperlink>
    </w:p>
    <w:p w14:paraId="4726C4F4" w14:textId="46708892" w:rsidR="00CB2831" w:rsidRDefault="00CB2831">
      <w:pPr>
        <w:pStyle w:val="TableofFigures"/>
        <w:tabs>
          <w:tab w:val="right" w:leader="dot" w:pos="9345"/>
        </w:tabs>
        <w:rPr>
          <w:rFonts w:asciiTheme="minorHAnsi" w:eastAsiaTheme="minorEastAsia" w:hAnsiTheme="minorHAnsi"/>
          <w:noProof/>
          <w:kern w:val="2"/>
          <w:sz w:val="24"/>
          <w:szCs w:val="24"/>
          <w:lang w:eastAsia="ja-JP"/>
          <w14:ligatures w14:val="standardContextual"/>
        </w:rPr>
      </w:pPr>
      <w:hyperlink w:anchor="_Toc200376497" w:history="1">
        <w:r w:rsidRPr="00063E23">
          <w:rPr>
            <w:rStyle w:val="Hyperlink"/>
            <w:noProof/>
          </w:rPr>
          <w:t>Ảnh  7. Kiến trúc hệ thống</w:t>
        </w:r>
        <w:r>
          <w:rPr>
            <w:noProof/>
            <w:webHidden/>
          </w:rPr>
          <w:tab/>
        </w:r>
        <w:r>
          <w:rPr>
            <w:noProof/>
            <w:webHidden/>
          </w:rPr>
          <w:fldChar w:fldCharType="begin"/>
        </w:r>
        <w:r>
          <w:rPr>
            <w:noProof/>
            <w:webHidden/>
          </w:rPr>
          <w:instrText xml:space="preserve"> PAGEREF _Toc200376497 \h </w:instrText>
        </w:r>
        <w:r>
          <w:rPr>
            <w:noProof/>
            <w:webHidden/>
          </w:rPr>
        </w:r>
        <w:r>
          <w:rPr>
            <w:noProof/>
            <w:webHidden/>
          </w:rPr>
          <w:fldChar w:fldCharType="separate"/>
        </w:r>
        <w:r>
          <w:rPr>
            <w:noProof/>
            <w:webHidden/>
          </w:rPr>
          <w:t>25</w:t>
        </w:r>
        <w:r>
          <w:rPr>
            <w:noProof/>
            <w:webHidden/>
          </w:rPr>
          <w:fldChar w:fldCharType="end"/>
        </w:r>
      </w:hyperlink>
    </w:p>
    <w:p w14:paraId="355EA2D4" w14:textId="2520754F" w:rsidR="00CB2831" w:rsidRDefault="00CB2831">
      <w:pPr>
        <w:pStyle w:val="TableofFigures"/>
        <w:tabs>
          <w:tab w:val="right" w:leader="dot" w:pos="9345"/>
        </w:tabs>
        <w:rPr>
          <w:rFonts w:asciiTheme="minorHAnsi" w:eastAsiaTheme="minorEastAsia" w:hAnsiTheme="minorHAnsi"/>
          <w:noProof/>
          <w:kern w:val="2"/>
          <w:sz w:val="24"/>
          <w:szCs w:val="24"/>
          <w:lang w:eastAsia="ja-JP"/>
          <w14:ligatures w14:val="standardContextual"/>
        </w:rPr>
      </w:pPr>
      <w:hyperlink w:anchor="_Toc200376498" w:history="1">
        <w:r w:rsidRPr="00063E23">
          <w:rPr>
            <w:rStyle w:val="Hyperlink"/>
            <w:noProof/>
          </w:rPr>
          <w:t>Ảnh  8. Cách người dùng tương tác, hoạt động với hệ thống</w:t>
        </w:r>
        <w:r>
          <w:rPr>
            <w:noProof/>
            <w:webHidden/>
          </w:rPr>
          <w:tab/>
        </w:r>
        <w:r>
          <w:rPr>
            <w:noProof/>
            <w:webHidden/>
          </w:rPr>
          <w:fldChar w:fldCharType="begin"/>
        </w:r>
        <w:r>
          <w:rPr>
            <w:noProof/>
            <w:webHidden/>
          </w:rPr>
          <w:instrText xml:space="preserve"> PAGEREF _Toc200376498 \h </w:instrText>
        </w:r>
        <w:r>
          <w:rPr>
            <w:noProof/>
            <w:webHidden/>
          </w:rPr>
        </w:r>
        <w:r>
          <w:rPr>
            <w:noProof/>
            <w:webHidden/>
          </w:rPr>
          <w:fldChar w:fldCharType="separate"/>
        </w:r>
        <w:r>
          <w:rPr>
            <w:noProof/>
            <w:webHidden/>
          </w:rPr>
          <w:t>27</w:t>
        </w:r>
        <w:r>
          <w:rPr>
            <w:noProof/>
            <w:webHidden/>
          </w:rPr>
          <w:fldChar w:fldCharType="end"/>
        </w:r>
      </w:hyperlink>
    </w:p>
    <w:p w14:paraId="0A995EDC" w14:textId="4D8C3CF9" w:rsidR="00CB2831" w:rsidRDefault="00CB2831">
      <w:pPr>
        <w:pStyle w:val="TableofFigures"/>
        <w:tabs>
          <w:tab w:val="right" w:leader="dot" w:pos="9345"/>
        </w:tabs>
        <w:rPr>
          <w:rFonts w:asciiTheme="minorHAnsi" w:eastAsiaTheme="minorEastAsia" w:hAnsiTheme="minorHAnsi"/>
          <w:noProof/>
          <w:kern w:val="2"/>
          <w:sz w:val="24"/>
          <w:szCs w:val="24"/>
          <w:lang w:eastAsia="ja-JP"/>
          <w14:ligatures w14:val="standardContextual"/>
        </w:rPr>
      </w:pPr>
      <w:hyperlink w:anchor="_Toc200376499" w:history="1">
        <w:r w:rsidRPr="00063E23">
          <w:rPr>
            <w:rStyle w:val="Hyperlink"/>
            <w:noProof/>
          </w:rPr>
          <w:t>Ảnh  9. Hình ảnh giao diện hệ thống với thuật toán Content- based Filtering</w:t>
        </w:r>
        <w:r>
          <w:rPr>
            <w:noProof/>
            <w:webHidden/>
          </w:rPr>
          <w:tab/>
        </w:r>
        <w:r>
          <w:rPr>
            <w:noProof/>
            <w:webHidden/>
          </w:rPr>
          <w:fldChar w:fldCharType="begin"/>
        </w:r>
        <w:r>
          <w:rPr>
            <w:noProof/>
            <w:webHidden/>
          </w:rPr>
          <w:instrText xml:space="preserve"> PAGEREF _Toc200376499 \h </w:instrText>
        </w:r>
        <w:r>
          <w:rPr>
            <w:noProof/>
            <w:webHidden/>
          </w:rPr>
        </w:r>
        <w:r>
          <w:rPr>
            <w:noProof/>
            <w:webHidden/>
          </w:rPr>
          <w:fldChar w:fldCharType="separate"/>
        </w:r>
        <w:r>
          <w:rPr>
            <w:noProof/>
            <w:webHidden/>
          </w:rPr>
          <w:t>28</w:t>
        </w:r>
        <w:r>
          <w:rPr>
            <w:noProof/>
            <w:webHidden/>
          </w:rPr>
          <w:fldChar w:fldCharType="end"/>
        </w:r>
      </w:hyperlink>
    </w:p>
    <w:p w14:paraId="38D8C81B" w14:textId="44EF413F" w:rsidR="00CB2831" w:rsidRDefault="00CB2831">
      <w:pPr>
        <w:pStyle w:val="TableofFigures"/>
        <w:tabs>
          <w:tab w:val="right" w:leader="dot" w:pos="9345"/>
        </w:tabs>
        <w:rPr>
          <w:rStyle w:val="Hyperlink"/>
          <w:noProof/>
        </w:rPr>
      </w:pPr>
      <w:hyperlink w:anchor="_Toc200376500" w:history="1">
        <w:r w:rsidRPr="00063E23">
          <w:rPr>
            <w:rStyle w:val="Hyperlink"/>
            <w:noProof/>
          </w:rPr>
          <w:t>Ảnh  10. Hình ảnh giao diện hệ thống với thuật toán Collaborative Filtering</w:t>
        </w:r>
        <w:r>
          <w:rPr>
            <w:noProof/>
            <w:webHidden/>
          </w:rPr>
          <w:tab/>
        </w:r>
        <w:r>
          <w:rPr>
            <w:noProof/>
            <w:webHidden/>
          </w:rPr>
          <w:fldChar w:fldCharType="begin"/>
        </w:r>
        <w:r>
          <w:rPr>
            <w:noProof/>
            <w:webHidden/>
          </w:rPr>
          <w:instrText xml:space="preserve"> PAGEREF _Toc200376500 \h </w:instrText>
        </w:r>
        <w:r>
          <w:rPr>
            <w:noProof/>
            <w:webHidden/>
          </w:rPr>
        </w:r>
        <w:r>
          <w:rPr>
            <w:noProof/>
            <w:webHidden/>
          </w:rPr>
          <w:fldChar w:fldCharType="separate"/>
        </w:r>
        <w:r>
          <w:rPr>
            <w:noProof/>
            <w:webHidden/>
          </w:rPr>
          <w:t>28</w:t>
        </w:r>
        <w:r>
          <w:rPr>
            <w:noProof/>
            <w:webHidden/>
          </w:rPr>
          <w:fldChar w:fldCharType="end"/>
        </w:r>
      </w:hyperlink>
    </w:p>
    <w:p w14:paraId="5E15409B" w14:textId="77777777" w:rsidR="00CB2831" w:rsidRPr="00CB2831" w:rsidRDefault="00CB2831" w:rsidP="00CB2831"/>
    <w:p w14:paraId="33B9A8FE" w14:textId="482DBF1C" w:rsidR="00CB2831" w:rsidRDefault="00EE7841" w:rsidP="00EE7841">
      <w:pPr>
        <w:jc w:val="center"/>
        <w:rPr>
          <w:noProof/>
        </w:rPr>
      </w:pPr>
      <w:r>
        <w:rPr>
          <w:b/>
          <w:bCs/>
          <w:lang w:val="vi-VN"/>
        </w:rPr>
        <w:fldChar w:fldCharType="end"/>
      </w:r>
      <w:r w:rsidR="00CB2831">
        <w:rPr>
          <w:b/>
          <w:bCs/>
        </w:rPr>
        <w:t>DANH MỤC BẢNG MINH HỌA</w:t>
      </w:r>
      <w:r w:rsidR="00CB2831">
        <w:rPr>
          <w:b/>
          <w:bCs/>
          <w:lang w:val="vi-VN"/>
        </w:rPr>
        <w:fldChar w:fldCharType="begin"/>
      </w:r>
      <w:r w:rsidR="00CB2831">
        <w:rPr>
          <w:b/>
          <w:bCs/>
          <w:lang w:val="vi-VN"/>
        </w:rPr>
        <w:instrText xml:space="preserve"> TOC \h \z \c "Bảng" </w:instrText>
      </w:r>
      <w:r w:rsidR="00CB2831">
        <w:rPr>
          <w:b/>
          <w:bCs/>
          <w:lang w:val="vi-VN"/>
        </w:rPr>
        <w:fldChar w:fldCharType="separate"/>
      </w:r>
    </w:p>
    <w:p w14:paraId="7494E020" w14:textId="58B50A18" w:rsidR="00CB2831" w:rsidRDefault="00CB2831">
      <w:pPr>
        <w:pStyle w:val="TableofFigures"/>
        <w:tabs>
          <w:tab w:val="right" w:leader="dot" w:pos="9345"/>
        </w:tabs>
        <w:rPr>
          <w:rFonts w:asciiTheme="minorHAnsi" w:eastAsiaTheme="minorEastAsia" w:hAnsiTheme="minorHAnsi"/>
          <w:noProof/>
          <w:kern w:val="2"/>
          <w:sz w:val="24"/>
          <w:szCs w:val="24"/>
          <w:lang w:eastAsia="ja-JP"/>
          <w14:ligatures w14:val="standardContextual"/>
        </w:rPr>
      </w:pPr>
      <w:hyperlink w:anchor="_Toc200376559" w:history="1">
        <w:r w:rsidRPr="00A5017C">
          <w:rPr>
            <w:rStyle w:val="Hyperlink"/>
            <w:noProof/>
          </w:rPr>
          <w:t>Bảng 1. Mô tả chức năng chính của hệ thống</w:t>
        </w:r>
        <w:r>
          <w:rPr>
            <w:noProof/>
            <w:webHidden/>
          </w:rPr>
          <w:tab/>
        </w:r>
        <w:r>
          <w:rPr>
            <w:noProof/>
            <w:webHidden/>
          </w:rPr>
          <w:fldChar w:fldCharType="begin"/>
        </w:r>
        <w:r>
          <w:rPr>
            <w:noProof/>
            <w:webHidden/>
          </w:rPr>
          <w:instrText xml:space="preserve"> PAGEREF _Toc200376559 \h </w:instrText>
        </w:r>
        <w:r>
          <w:rPr>
            <w:noProof/>
            <w:webHidden/>
          </w:rPr>
        </w:r>
        <w:r>
          <w:rPr>
            <w:noProof/>
            <w:webHidden/>
          </w:rPr>
          <w:fldChar w:fldCharType="separate"/>
        </w:r>
        <w:r>
          <w:rPr>
            <w:noProof/>
            <w:webHidden/>
          </w:rPr>
          <w:t>24</w:t>
        </w:r>
        <w:r>
          <w:rPr>
            <w:noProof/>
            <w:webHidden/>
          </w:rPr>
          <w:fldChar w:fldCharType="end"/>
        </w:r>
      </w:hyperlink>
    </w:p>
    <w:p w14:paraId="0E673340" w14:textId="0C973755" w:rsidR="00CB2831" w:rsidRDefault="00CB2831">
      <w:pPr>
        <w:pStyle w:val="TableofFigures"/>
        <w:tabs>
          <w:tab w:val="right" w:leader="dot" w:pos="9345"/>
        </w:tabs>
        <w:rPr>
          <w:rFonts w:asciiTheme="minorHAnsi" w:eastAsiaTheme="minorEastAsia" w:hAnsiTheme="minorHAnsi"/>
          <w:noProof/>
          <w:kern w:val="2"/>
          <w:sz w:val="24"/>
          <w:szCs w:val="24"/>
          <w:lang w:eastAsia="ja-JP"/>
          <w14:ligatures w14:val="standardContextual"/>
        </w:rPr>
      </w:pPr>
      <w:hyperlink w:anchor="_Toc200376560" w:history="1">
        <w:r w:rsidRPr="00A5017C">
          <w:rPr>
            <w:rStyle w:val="Hyperlink"/>
            <w:noProof/>
          </w:rPr>
          <w:t>Bảng 2. Use case tìm kiếm phim</w:t>
        </w:r>
        <w:r>
          <w:rPr>
            <w:noProof/>
            <w:webHidden/>
          </w:rPr>
          <w:tab/>
        </w:r>
        <w:r>
          <w:rPr>
            <w:noProof/>
            <w:webHidden/>
          </w:rPr>
          <w:fldChar w:fldCharType="begin"/>
        </w:r>
        <w:r>
          <w:rPr>
            <w:noProof/>
            <w:webHidden/>
          </w:rPr>
          <w:instrText xml:space="preserve"> PAGEREF _Toc200376560 \h </w:instrText>
        </w:r>
        <w:r>
          <w:rPr>
            <w:noProof/>
            <w:webHidden/>
          </w:rPr>
        </w:r>
        <w:r>
          <w:rPr>
            <w:noProof/>
            <w:webHidden/>
          </w:rPr>
          <w:fldChar w:fldCharType="separate"/>
        </w:r>
        <w:r>
          <w:rPr>
            <w:noProof/>
            <w:webHidden/>
          </w:rPr>
          <w:t>26</w:t>
        </w:r>
        <w:r>
          <w:rPr>
            <w:noProof/>
            <w:webHidden/>
          </w:rPr>
          <w:fldChar w:fldCharType="end"/>
        </w:r>
      </w:hyperlink>
    </w:p>
    <w:p w14:paraId="2825C909" w14:textId="1F42E122" w:rsidR="00CB2831" w:rsidRDefault="00CB2831">
      <w:pPr>
        <w:pStyle w:val="TableofFigures"/>
        <w:tabs>
          <w:tab w:val="right" w:leader="dot" w:pos="9345"/>
        </w:tabs>
        <w:rPr>
          <w:rFonts w:asciiTheme="minorHAnsi" w:eastAsiaTheme="minorEastAsia" w:hAnsiTheme="minorHAnsi"/>
          <w:noProof/>
          <w:kern w:val="2"/>
          <w:sz w:val="24"/>
          <w:szCs w:val="24"/>
          <w:lang w:eastAsia="ja-JP"/>
          <w14:ligatures w14:val="standardContextual"/>
        </w:rPr>
      </w:pPr>
      <w:hyperlink w:anchor="_Toc200376561" w:history="1">
        <w:r w:rsidRPr="00A5017C">
          <w:rPr>
            <w:rStyle w:val="Hyperlink"/>
            <w:noProof/>
          </w:rPr>
          <w:t>Bảng 3. Use case hiển thị phim được đề xuất</w:t>
        </w:r>
        <w:r>
          <w:rPr>
            <w:noProof/>
            <w:webHidden/>
          </w:rPr>
          <w:tab/>
        </w:r>
        <w:r>
          <w:rPr>
            <w:noProof/>
            <w:webHidden/>
          </w:rPr>
          <w:fldChar w:fldCharType="begin"/>
        </w:r>
        <w:r>
          <w:rPr>
            <w:noProof/>
            <w:webHidden/>
          </w:rPr>
          <w:instrText xml:space="preserve"> PAGEREF _Toc200376561 \h </w:instrText>
        </w:r>
        <w:r>
          <w:rPr>
            <w:noProof/>
            <w:webHidden/>
          </w:rPr>
        </w:r>
        <w:r>
          <w:rPr>
            <w:noProof/>
            <w:webHidden/>
          </w:rPr>
          <w:fldChar w:fldCharType="separate"/>
        </w:r>
        <w:r>
          <w:rPr>
            <w:noProof/>
            <w:webHidden/>
          </w:rPr>
          <w:t>26</w:t>
        </w:r>
        <w:r>
          <w:rPr>
            <w:noProof/>
            <w:webHidden/>
          </w:rPr>
          <w:fldChar w:fldCharType="end"/>
        </w:r>
      </w:hyperlink>
    </w:p>
    <w:p w14:paraId="7F6368C1" w14:textId="0407A10A" w:rsidR="003A79C0" w:rsidRDefault="00CB2831" w:rsidP="00EE7841">
      <w:pPr>
        <w:jc w:val="center"/>
        <w:rPr>
          <w:b/>
          <w:bCs/>
          <w:lang w:val="vi-VN"/>
        </w:rPr>
      </w:pPr>
      <w:r>
        <w:rPr>
          <w:b/>
          <w:bCs/>
          <w:lang w:val="vi-VN"/>
        </w:rPr>
        <w:fldChar w:fldCharType="end"/>
      </w:r>
    </w:p>
    <w:p w14:paraId="578CD0D2" w14:textId="1F554B9C" w:rsidR="001D0F73" w:rsidRPr="003A79C0" w:rsidRDefault="000F59CD" w:rsidP="003A79C0">
      <w:pPr>
        <w:spacing w:before="0" w:after="160" w:line="259" w:lineRule="auto"/>
        <w:jc w:val="left"/>
        <w:rPr>
          <w:b/>
          <w:bCs/>
        </w:rPr>
      </w:pPr>
      <w:r>
        <w:rPr>
          <w:b/>
          <w:bCs/>
          <w:lang w:val="vi-VN"/>
        </w:rPr>
        <w:br w:type="page"/>
      </w:r>
    </w:p>
    <w:p w14:paraId="72C79C97" w14:textId="136AE549" w:rsidR="00B55FF1" w:rsidRDefault="004A404B" w:rsidP="00B55FF1">
      <w:pPr>
        <w:pStyle w:val="Heading1"/>
      </w:pPr>
      <w:bookmarkStart w:id="1" w:name="_Toc200375671"/>
      <w:r>
        <w:lastRenderedPageBreak/>
        <w:t>Giới thiệu chung</w:t>
      </w:r>
      <w:bookmarkEnd w:id="1"/>
    </w:p>
    <w:p w14:paraId="1E1BF925" w14:textId="0A3DCFAF" w:rsidR="00B55FF1" w:rsidRDefault="004A404B" w:rsidP="00B55FF1">
      <w:pPr>
        <w:pStyle w:val="Heading2"/>
      </w:pPr>
      <w:bookmarkStart w:id="2" w:name="_Toc200375672"/>
      <w:r>
        <w:t>Giới thiệu bài toán</w:t>
      </w:r>
      <w:bookmarkEnd w:id="2"/>
    </w:p>
    <w:p w14:paraId="03FA3520" w14:textId="77777777" w:rsidR="00BE2A4D" w:rsidRDefault="00BE2A4D" w:rsidP="00BE2A4D">
      <w:pPr>
        <w:pStyle w:val="DoanVB"/>
        <w:rPr>
          <w:sz w:val="24"/>
        </w:rPr>
      </w:pPr>
      <w:r>
        <w:t>Trong thời đại số hiện nay, nhu cầu giải trí qua các nền tảng xem phim trực tuyến như Netflix, Disney+, Amazon Prime, v.v... ngày càng gia tăng mạnh mẽ. Sự bùng nổ về số lượng phim được sản xuất và phát hành mỗi năm khiến người dùng đứng trước một kho nội dung khổng lồ và gặp khó khăn trong việc lựa chọn bộ phim phù hợp với sở thích cá nhân. Việc phải tìm kiếm thủ công những bộ phim yêu thích không chỉ tốn thời gian mà còn dễ dẫn đến trải nghiệm không như mong đợi.</w:t>
      </w:r>
    </w:p>
    <w:p w14:paraId="30D4AD72" w14:textId="77777777" w:rsidR="00BE2A4D" w:rsidRDefault="00BE2A4D" w:rsidP="00BE2A4D">
      <w:pPr>
        <w:pStyle w:val="DoanVB"/>
      </w:pPr>
      <w:r>
        <w:t xml:space="preserve">Bài toán đặt ra là làm sao để xây dựng một hệ thống thông minh có khả năng hiểu được sở thích và hành vi xem phim của từng người dùng, từ đó đưa ra những gợi ý phù hợp và mang tính cá nhân hóa cao. Đây chính là vai trò của </w:t>
      </w:r>
      <w:r>
        <w:rPr>
          <w:rStyle w:val="Strong"/>
        </w:rPr>
        <w:t>hệ thống đề xuất phim</w:t>
      </w:r>
      <w:r>
        <w:t xml:space="preserve"> – một ứng dụng thực tiễn của các kỹ thuật học máy (machine learning), học sâu (deep learning), và khai phá dữ liệu người dùng (user data mining).</w:t>
      </w:r>
    </w:p>
    <w:p w14:paraId="6A0EB751" w14:textId="77777777" w:rsidR="00BE2A4D" w:rsidRDefault="00BE2A4D" w:rsidP="00BE2A4D">
      <w:pPr>
        <w:pStyle w:val="DoanVB"/>
      </w:pPr>
      <w:r>
        <w:t>Hệ thống đề xuất có thể phân tích lịch sử xem phim, đánh giá (rating), hành vi tương tác, và các thông tin liên quan của người dùng để xây dựng mô hình dự đoán. Mô hình này giúp gợi ý các bộ phim tương đồng với những gì người dùng yêu thích, từ đó tối ưu hóa trải nghiệm cá nhân, tiết kiệm thời gian tìm kiếm và giữ chân người dùng lâu hơn trên nền tảng.</w:t>
      </w:r>
    </w:p>
    <w:p w14:paraId="6DA926E9" w14:textId="0FAD47DE" w:rsidR="006A6000" w:rsidRPr="006A6000" w:rsidRDefault="00BE2A4D" w:rsidP="004A2F87">
      <w:pPr>
        <w:pStyle w:val="DoanVB"/>
      </w:pPr>
      <w:r>
        <w:t>Ngoài ra, từ góc độ doanh nghiệp, hệ thống đề xuất còn góp phần quan trọng trong việc tăng doanh thu, cải thiện tỷ lệ giữ chân khách hàng và nâng cao mức độ hài lòng của người dùng. Nhờ đó, các nền tảng xem phim có thể thu hút thêm khách hàng tiềm năng và tối ưu hóa chiến lược phát triển nội dung.</w:t>
      </w:r>
    </w:p>
    <w:p w14:paraId="7BDC2540" w14:textId="35C9195A" w:rsidR="00B55FF1" w:rsidRDefault="004A404B" w:rsidP="00B55FF1">
      <w:pPr>
        <w:pStyle w:val="Heading2"/>
      </w:pPr>
      <w:bookmarkStart w:id="3" w:name="_Toc200375673"/>
      <w:r>
        <w:t>Ý tưởng và mục tiêu nghiên cứu</w:t>
      </w:r>
      <w:bookmarkEnd w:id="3"/>
    </w:p>
    <w:p w14:paraId="059845F4" w14:textId="4543A28A" w:rsidR="004A404B" w:rsidRDefault="004A404B" w:rsidP="004A404B">
      <w:pPr>
        <w:pStyle w:val="Heading3"/>
      </w:pPr>
      <w:bookmarkStart w:id="4" w:name="_Toc200375674"/>
      <w:r>
        <w:t>Ý tưởng</w:t>
      </w:r>
      <w:bookmarkEnd w:id="4"/>
    </w:p>
    <w:p w14:paraId="0BFE26F0" w14:textId="77777777" w:rsidR="004A2F87" w:rsidRPr="004A2F87" w:rsidRDefault="004A2F87" w:rsidP="004A2F87">
      <w:pPr>
        <w:pStyle w:val="DoanVB"/>
      </w:pPr>
      <w:r w:rsidRPr="004A2F87">
        <w:t>Trong bối cảnh nhu cầu giải trí bằng phim ảnh ngày càng gia tăng, người dùng phải đối mặt với một "rừng" lựa chọn trên các nền tảng số như Netflix, Disney+, FPT Play,... Việc chọn ra một bộ phim phù hợp với sở thích cá nhân trở thành một thách thức lớn, gây mất thời gian và dễ bỏ lỡ những nội dung phù hợp. Trước thực trạng đó, việc xây dựng hệ thống đề xuất phim thông minh là một giải pháp cần thiết để hỗ trợ người dùng cá nhân hóa trải nghiệm xem phim của mình.</w:t>
      </w:r>
    </w:p>
    <w:p w14:paraId="30287884" w14:textId="77777777" w:rsidR="004A2F87" w:rsidRPr="004A2F87" w:rsidRDefault="004A2F87" w:rsidP="004A2F87">
      <w:pPr>
        <w:pStyle w:val="DoanVB"/>
      </w:pPr>
      <w:r w:rsidRPr="004A2F87">
        <w:t>Xuất phát từ nhu cầu này, đề tài hướng đến việc xây dựng một hệ thống đề xuất phim bằng cách ứng dụng hai kỹ thuật phổ biến nhất trong hệ thống gợi ý hiện nay, đó là:</w:t>
      </w:r>
    </w:p>
    <w:p w14:paraId="1BA423B1" w14:textId="77777777" w:rsidR="004A2F87" w:rsidRPr="004A2F87" w:rsidRDefault="004A2F87" w:rsidP="004A2F87">
      <w:pPr>
        <w:pStyle w:val="StyleTr"/>
      </w:pPr>
      <w:r w:rsidRPr="004A2F87">
        <w:lastRenderedPageBreak/>
        <w:t>Content-based Filtering: Đề xuất các bộ phim có đặc điểm tương đồng với những phim mà người dùng đã từng thích hoặc đánh giá cao (về thể loại, nội dung, diễn viên, đạo diễn,...).</w:t>
      </w:r>
    </w:p>
    <w:p w14:paraId="02F9F893" w14:textId="77777777" w:rsidR="004A2F87" w:rsidRPr="004A2F87" w:rsidRDefault="004A2F87" w:rsidP="004A2F87">
      <w:pPr>
        <w:pStyle w:val="StyleTr"/>
      </w:pPr>
      <w:r w:rsidRPr="004A2F87">
        <w:t>Collaborative Filtering: Dựa vào hành vi và đánh giá của những người dùng có sở thích tương tự để gợi ý phim cho người dùng hiện tại.</w:t>
      </w:r>
    </w:p>
    <w:p w14:paraId="4AC1C684" w14:textId="77777777" w:rsidR="004A2F87" w:rsidRPr="004A2F87" w:rsidRDefault="004A2F87" w:rsidP="004A2F87">
      <w:pPr>
        <w:pStyle w:val="DoanVB"/>
      </w:pPr>
      <w:r w:rsidRPr="004A2F87">
        <w:t>Thông qua việc kết hợp cả hai phương pháp, hệ thống không chỉ đảm bảo được độ chính xác mà còn mở rộng tính đa dạng và khả năng cá nhân hóa, mang lại trải nghiệm tối ưu cho người dùng.</w:t>
      </w:r>
    </w:p>
    <w:p w14:paraId="5DC13851" w14:textId="6EE9F966" w:rsidR="004A404B" w:rsidRPr="004C69E0" w:rsidRDefault="004A404B" w:rsidP="004A404B">
      <w:pPr>
        <w:pStyle w:val="Heading3"/>
      </w:pPr>
      <w:bookmarkStart w:id="5" w:name="_Toc200375675"/>
      <w:r w:rsidRPr="004C69E0">
        <w:t>Mục tiêu nghiên cứu</w:t>
      </w:r>
      <w:bookmarkEnd w:id="5"/>
    </w:p>
    <w:p w14:paraId="65D09ECA" w14:textId="77777777" w:rsidR="004C69E0" w:rsidRPr="004C69E0" w:rsidRDefault="004C69E0" w:rsidP="004C69E0">
      <w:pPr>
        <w:pStyle w:val="DoanVB"/>
      </w:pPr>
      <w:r w:rsidRPr="004C69E0">
        <w:t>Dựa trên ý tưởng xây dựng hệ thống đề xuất phim thông minh, mục tiêu của nghiên cứu này là:</w:t>
      </w:r>
    </w:p>
    <w:p w14:paraId="0F688CCB" w14:textId="77777777" w:rsidR="004C69E0" w:rsidRPr="004C69E0" w:rsidRDefault="004C69E0" w:rsidP="004C69E0">
      <w:pPr>
        <w:pStyle w:val="StyleTr"/>
      </w:pPr>
      <w:r w:rsidRPr="004C69E0">
        <w:t>Xây dựng và phát triển một hệ thống đề xuất phim có khả năng cá nhân hóa trải nghiệm xem phim của người dùng, giúp họ dễ dàng tìm thấy những nội dung phù hợp với sở thích cá nhân.</w:t>
      </w:r>
    </w:p>
    <w:p w14:paraId="38EE0051" w14:textId="77777777" w:rsidR="004C69E0" w:rsidRPr="004C69E0" w:rsidRDefault="004C69E0" w:rsidP="004C69E0">
      <w:pPr>
        <w:pStyle w:val="StyleTr"/>
      </w:pPr>
      <w:r w:rsidRPr="004C69E0">
        <w:t xml:space="preserve">Ứng dụng và tích hợp hai kỹ thuật chính: </w:t>
      </w:r>
    </w:p>
    <w:p w14:paraId="1D8F0296" w14:textId="77777777" w:rsidR="004C69E0" w:rsidRPr="004C69E0" w:rsidRDefault="004C69E0" w:rsidP="004C69E0">
      <w:pPr>
        <w:pStyle w:val="StyleTr"/>
        <w:numPr>
          <w:ilvl w:val="1"/>
          <w:numId w:val="1"/>
        </w:numPr>
      </w:pPr>
      <w:r w:rsidRPr="004C69E0">
        <w:t>Content-based Filtering: Phát triển module đề xuất dựa trên đặc điểm nội dung của phim (thể loại, diễn viên, đạo diễn, từ khóa, cốt truyện) để gợi ý những bộ phim tương đồng với lịch sử xem và đánh giá của người dùng.</w:t>
      </w:r>
    </w:p>
    <w:p w14:paraId="12630232" w14:textId="77777777" w:rsidR="004C69E0" w:rsidRPr="004C69E0" w:rsidRDefault="004C69E0" w:rsidP="004C69E0">
      <w:pPr>
        <w:pStyle w:val="StyleTr"/>
        <w:numPr>
          <w:ilvl w:val="1"/>
          <w:numId w:val="1"/>
        </w:numPr>
      </w:pPr>
      <w:r w:rsidRPr="004C69E0">
        <w:t>Collaborative Filtering: Xây dựng module đề xuất dựa trên hành vi và sở thích của cộng đồng người dùng, xác định những người dùng có thị hiếu tương tự để đưa ra gợi ý phim phù hợp.</w:t>
      </w:r>
    </w:p>
    <w:p w14:paraId="7B57F980" w14:textId="77777777" w:rsidR="004C69E0" w:rsidRPr="004C69E0" w:rsidRDefault="004C69E0" w:rsidP="004C69E0">
      <w:pPr>
        <w:pStyle w:val="StyleTr"/>
      </w:pPr>
      <w:r w:rsidRPr="004C69E0">
        <w:t>Nghiên cứu và đánh giá hiệu quả của việc kết hợp hai phương pháp Content-based Filtering và Collaborative Filtering trong việc cải thiện độ chính xác và đa dạng của các đề xuất phim.</w:t>
      </w:r>
    </w:p>
    <w:p w14:paraId="790B8C52" w14:textId="77777777" w:rsidR="004C69E0" w:rsidRPr="004C69E0" w:rsidRDefault="004C69E0" w:rsidP="004C69E0">
      <w:pPr>
        <w:pStyle w:val="StyleTr"/>
      </w:pPr>
      <w:r w:rsidRPr="004C69E0">
        <w:t>Phát triển một giao diện người dùng thân thiện (nếu có) để người dùng có thể tương tác dễ dàng với hệ thống, nhận các đề xuất và cung cấp phản hồi.</w:t>
      </w:r>
    </w:p>
    <w:p w14:paraId="4C82096D" w14:textId="77777777" w:rsidR="004A404B" w:rsidRPr="004A404B" w:rsidRDefault="004A404B" w:rsidP="004A404B"/>
    <w:p w14:paraId="2CFF5B4A" w14:textId="77777777" w:rsidR="004A404B" w:rsidRDefault="004A404B" w:rsidP="004A404B">
      <w:pPr>
        <w:pStyle w:val="Heading1"/>
      </w:pPr>
      <w:bookmarkStart w:id="6" w:name="_Toc200375676"/>
      <w:r>
        <w:lastRenderedPageBreak/>
        <w:t xml:space="preserve">Cơ </w:t>
      </w:r>
      <w:r w:rsidRPr="004A404B">
        <w:t>sở</w:t>
      </w:r>
      <w:r>
        <w:t xml:space="preserve"> lý thuyết</w:t>
      </w:r>
      <w:bookmarkEnd w:id="6"/>
    </w:p>
    <w:p w14:paraId="3919DB26" w14:textId="77777777" w:rsidR="005F5F9E" w:rsidRDefault="005F5F9E" w:rsidP="005F5F9E">
      <w:pPr>
        <w:pStyle w:val="DoanVB"/>
        <w:rPr>
          <w:sz w:val="24"/>
        </w:rPr>
      </w:pPr>
      <w:r>
        <w:t>Để xây dựng một hệ thống đề xuất phim hiệu quả, cần phải kết hợp nhiều kiến thức và công nghệ trong lĩnh vực khoa học dữ liệu, trí tuệ nhân tạo và lập trình phần mềm. Trong chương này, chúng ta sẽ đi sâu vào các thuật toán, mô hình và công nghệ nền tảng đã được sử dụng trong quá trình phát triển hệ thống, bao gồm cả các khái niệm về hệ thống gợi ý, hai kỹ thuật Content-based Filtering và Collaborative Filtering, cũng như các thư viện và framework hỗ trợ triển khai mô hình trong thực tế.</w:t>
      </w:r>
    </w:p>
    <w:p w14:paraId="2FF9019E" w14:textId="77777777" w:rsidR="005F5F9E" w:rsidRDefault="005F5F9E" w:rsidP="005F5F9E">
      <w:pPr>
        <w:pStyle w:val="DoanVB"/>
      </w:pPr>
      <w:r>
        <w:t>Những cơ sở lý thuyết này không chỉ đóng vai trò nền tảng trong việc thiết kế thuật toán gợi ý, mà còn giúp đảm bảo tính chính xác, hiệu quả và khả năng mở rộng của hệ thống.</w:t>
      </w:r>
    </w:p>
    <w:p w14:paraId="3850F738" w14:textId="77777777" w:rsidR="005F5F9E" w:rsidRPr="005F5F9E" w:rsidRDefault="005F5F9E" w:rsidP="005F5F9E">
      <w:pPr>
        <w:pStyle w:val="Heading2"/>
      </w:pPr>
      <w:bookmarkStart w:id="7" w:name="_Toc200375677"/>
      <w:r w:rsidRPr="005F5F9E">
        <w:t>Hệ thống gợi ý (Recommendation System)</w:t>
      </w:r>
      <w:bookmarkEnd w:id="7"/>
    </w:p>
    <w:p w14:paraId="6429A9EF" w14:textId="77777777" w:rsidR="005F5F9E" w:rsidRPr="005F5F9E" w:rsidRDefault="005F5F9E" w:rsidP="004909A4">
      <w:pPr>
        <w:pStyle w:val="DoanVB"/>
      </w:pPr>
      <w:r w:rsidRPr="005F5F9E">
        <w:t>Hệ thống gợi ý (Recommender systems hoặc Recommendation systems) là một dạng của hệ hỗ trợ ra quyết định, cung cấp giải pháp mang tính cá nhân hóa mà không phải trải qua quá trình tìm kiếm phức tạp. Hệ gợi ý học từ người dùng và gợi ý các sản phẩm tốt nhất trong số các sản phẩm phù hợp.</w:t>
      </w:r>
    </w:p>
    <w:p w14:paraId="2D692385" w14:textId="77777777" w:rsidR="005F5F9E" w:rsidRDefault="005F5F9E" w:rsidP="004909A4">
      <w:pPr>
        <w:pStyle w:val="DoanVB"/>
      </w:pPr>
      <w:r w:rsidRPr="005F5F9E">
        <w:t>Hệ thống gợi ý sử dụng các tri thức về sản phẩm, các tri thức của chuyên gia hay tri thức khai phá học được từ hành vi con người dùng để đưa ra các gợi ý về sản phẩm mà họ thích trong hàng ngàn hàng vạn sản phẩm có trong hệ thống. Các website thương mại điện tử, ví dụ như sách, phim, nhạc, báo...sử dụng hệ thống gợi ý để cung cấp các thông tin giúp cho người sử dụng quyết định sẽ lựa chọn sản phẩm nào. Các sản phẩm được gợi ý dựa trên số lượng sản phẩm đó đã được bán, dựa trên các thông tin cá nhân của người sử dụng, dựa trên sự phân tích hành vi mua hàng trước đó của người sử dụng để đưa ra các dự đoán về hành vi mua hàng trong tương lai của chính khách hàng đó. Các dạng gợi ý bao gồm: gợi ý các sản phẩm tới người tiêu dùng, các thông tin sản phẩm mang tính cá nhân hóa, tổng kết các ý kiến cộng đồng, và cung cấp các chia sẻ, các phê bình, đánh giá mang tính cộng đồng liên quan tới yêu cầu, mục đích của người sử dụng đó.</w:t>
      </w:r>
    </w:p>
    <w:p w14:paraId="1AB046C3" w14:textId="7739F2A5" w:rsidR="004909A4" w:rsidRPr="004909A4" w:rsidRDefault="004909A4" w:rsidP="004909A4">
      <w:pPr>
        <w:pStyle w:val="DoanVB"/>
      </w:pPr>
      <w:r w:rsidRPr="004909A4">
        <w:t>Có 3 phương pháp gợi ý chính thường được sử dụng trong</w:t>
      </w:r>
      <w:r>
        <w:t xml:space="preserve"> lĩnh vực xây dựng</w:t>
      </w:r>
      <w:r w:rsidRPr="004909A4">
        <w:t xml:space="preserve"> hệ</w:t>
      </w:r>
      <w:r>
        <w:t xml:space="preserve"> thống</w:t>
      </w:r>
      <w:r w:rsidRPr="004909A4">
        <w:t xml:space="preserve"> gợi ý, đó là: </w:t>
      </w:r>
    </w:p>
    <w:p w14:paraId="03C28ECF" w14:textId="77777777" w:rsidR="004909A4" w:rsidRDefault="004909A4" w:rsidP="004909A4">
      <w:pPr>
        <w:pStyle w:val="StyleTr"/>
      </w:pPr>
      <w:r w:rsidRPr="004909A4">
        <w:t>Hệ thống gợi ý dựa theo lọc cộng tác (Collaborative recommendation systems): là phương pháp gợi ý được triển khai rộng rãi nhất và thành công nhất trong thực tế.</w:t>
      </w:r>
      <w:r>
        <w:t xml:space="preserve"> </w:t>
      </w:r>
    </w:p>
    <w:p w14:paraId="01B91FF6" w14:textId="77777777" w:rsidR="004909A4" w:rsidRDefault="004909A4" w:rsidP="004909A4">
      <w:pPr>
        <w:pStyle w:val="StyleTr"/>
      </w:pPr>
      <w:r w:rsidRPr="004909A4">
        <w:t>Hệ thống gợi ý dựa theo nội dung (Content-based recommendation systems): là sự kế thừa và mở rộng của lĩnh vực nghiên cứu lọc thông tin.</w:t>
      </w:r>
      <w:r>
        <w:t xml:space="preserve"> </w:t>
      </w:r>
    </w:p>
    <w:p w14:paraId="6D48A2B4" w14:textId="59ED5A96" w:rsidR="004909A4" w:rsidRDefault="004909A4" w:rsidP="004909A4">
      <w:pPr>
        <w:pStyle w:val="StyleTr"/>
      </w:pPr>
      <w:r w:rsidRPr="004909A4">
        <w:t>Hệ thống gợi ý dựa trên cơ sở tri thức (Knowledge-based recommenders systems): gợi ý các đối tượng dựa trên các suy luận về nhu cầu và sở thích của người dùng.</w:t>
      </w:r>
    </w:p>
    <w:p w14:paraId="3845DF94" w14:textId="77777777" w:rsidR="005F6202" w:rsidRDefault="003F741A" w:rsidP="005F6202">
      <w:pPr>
        <w:pStyle w:val="StyleTr"/>
        <w:keepNext/>
        <w:numPr>
          <w:ilvl w:val="0"/>
          <w:numId w:val="0"/>
        </w:numPr>
        <w:ind w:left="851"/>
      </w:pPr>
      <w:r>
        <w:rPr>
          <w:noProof/>
        </w:rPr>
        <w:lastRenderedPageBreak/>
        <w:drawing>
          <wp:inline distT="0" distB="0" distL="0" distR="0" wp14:anchorId="410D40C1" wp14:editId="45F23D7C">
            <wp:extent cx="5546888" cy="2527300"/>
            <wp:effectExtent l="0" t="0" r="0" b="6350"/>
            <wp:docPr id="3916411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5537" cy="2544910"/>
                    </a:xfrm>
                    <a:prstGeom prst="rect">
                      <a:avLst/>
                    </a:prstGeom>
                    <a:noFill/>
                  </pic:spPr>
                </pic:pic>
              </a:graphicData>
            </a:graphic>
          </wp:inline>
        </w:drawing>
      </w:r>
    </w:p>
    <w:p w14:paraId="59FA82FF" w14:textId="3476B4D9" w:rsidR="004909A4" w:rsidRPr="005F6202" w:rsidRDefault="005F6202" w:rsidP="005F6202">
      <w:pPr>
        <w:pStyle w:val="Caption"/>
        <w:jc w:val="center"/>
        <w:rPr>
          <w:color w:val="auto"/>
          <w:sz w:val="22"/>
          <w:szCs w:val="22"/>
        </w:rPr>
      </w:pPr>
      <w:bookmarkStart w:id="8" w:name="_Toc200376491"/>
      <w:r w:rsidRPr="005F6202">
        <w:rPr>
          <w:color w:val="auto"/>
          <w:sz w:val="22"/>
          <w:szCs w:val="22"/>
        </w:rPr>
        <w:t xml:space="preserve">Ảnh  </w:t>
      </w:r>
      <w:r w:rsidRPr="005F6202">
        <w:rPr>
          <w:color w:val="auto"/>
          <w:sz w:val="22"/>
          <w:szCs w:val="22"/>
        </w:rPr>
        <w:fldChar w:fldCharType="begin"/>
      </w:r>
      <w:r w:rsidRPr="005F6202">
        <w:rPr>
          <w:color w:val="auto"/>
          <w:sz w:val="22"/>
          <w:szCs w:val="22"/>
        </w:rPr>
        <w:instrText xml:space="preserve"> SEQ Ảnh_ \* ARABIC </w:instrText>
      </w:r>
      <w:r w:rsidRPr="005F6202">
        <w:rPr>
          <w:color w:val="auto"/>
          <w:sz w:val="22"/>
          <w:szCs w:val="22"/>
        </w:rPr>
        <w:fldChar w:fldCharType="separate"/>
      </w:r>
      <w:r w:rsidR="00CB2831">
        <w:rPr>
          <w:noProof/>
          <w:color w:val="auto"/>
          <w:sz w:val="22"/>
          <w:szCs w:val="22"/>
        </w:rPr>
        <w:t>1</w:t>
      </w:r>
      <w:r w:rsidRPr="005F6202">
        <w:rPr>
          <w:color w:val="auto"/>
          <w:sz w:val="22"/>
          <w:szCs w:val="22"/>
        </w:rPr>
        <w:fldChar w:fldCharType="end"/>
      </w:r>
      <w:r w:rsidRPr="005F6202">
        <w:rPr>
          <w:color w:val="auto"/>
          <w:sz w:val="22"/>
          <w:szCs w:val="22"/>
        </w:rPr>
        <w:t>. Thuật toán trong hệ thống gợi ý</w:t>
      </w:r>
      <w:bookmarkEnd w:id="8"/>
    </w:p>
    <w:p w14:paraId="7817169F" w14:textId="3A373639" w:rsidR="005F5F9E" w:rsidRDefault="005F5F9E" w:rsidP="005F5F9E">
      <w:pPr>
        <w:pStyle w:val="Heading2"/>
      </w:pPr>
      <w:bookmarkStart w:id="9" w:name="_Toc200375678"/>
      <w:r w:rsidRPr="005F5F9E">
        <w:t>Thuật toán lọc dựa trên nội dung (Content-based Filtering)</w:t>
      </w:r>
      <w:bookmarkEnd w:id="9"/>
    </w:p>
    <w:p w14:paraId="4D81FDD8" w14:textId="664AFFDE" w:rsidR="006511CE" w:rsidRDefault="006511CE" w:rsidP="006511CE">
      <w:pPr>
        <w:pStyle w:val="Heading3"/>
      </w:pPr>
      <w:bookmarkStart w:id="10" w:name="_Toc200375679"/>
      <w:r>
        <w:t xml:space="preserve">Khái niệm về thuật toán </w:t>
      </w:r>
      <w:r w:rsidRPr="005F5F9E">
        <w:t>Content-based Filtering</w:t>
      </w:r>
      <w:bookmarkEnd w:id="10"/>
    </w:p>
    <w:p w14:paraId="5E41E68D" w14:textId="77777777" w:rsidR="003F741A" w:rsidRPr="003F741A" w:rsidRDefault="003F741A" w:rsidP="003F741A">
      <w:pPr>
        <w:pStyle w:val="DoanVB"/>
      </w:pPr>
      <w:r w:rsidRPr="003F741A">
        <w:t>Content-Based Filtering là một phương pháp phổ biến trong hệ thống gợi ý (recommender systems), sử dụng thông tin mô tả của các mục (item) để đề xuất các mục tương tự với những gì người dùng đã thích hoặc tương tác trước đó. Phương pháp này dựa trên giả định rằng người dùng có xu hướng thích những nội dung có đặc điểm giống với những gì họ từng đánh giá cao.</w:t>
      </w:r>
    </w:p>
    <w:p w14:paraId="58E46025" w14:textId="77777777" w:rsidR="005F6202" w:rsidRDefault="003F741A" w:rsidP="005F6202">
      <w:pPr>
        <w:pStyle w:val="DoanVB"/>
        <w:keepNext/>
      </w:pPr>
      <w:r>
        <w:rPr>
          <w:noProof/>
        </w:rPr>
        <w:drawing>
          <wp:inline distT="0" distB="0" distL="0" distR="0" wp14:anchorId="44054D2F" wp14:editId="010CA706">
            <wp:extent cx="5940425" cy="3342005"/>
            <wp:effectExtent l="0" t="0" r="3175" b="0"/>
            <wp:docPr id="2110087412" name="Picture 2" descr="Content-Based 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nt-Based Filter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342005"/>
                    </a:xfrm>
                    <a:prstGeom prst="rect">
                      <a:avLst/>
                    </a:prstGeom>
                    <a:noFill/>
                    <a:ln>
                      <a:noFill/>
                    </a:ln>
                  </pic:spPr>
                </pic:pic>
              </a:graphicData>
            </a:graphic>
          </wp:inline>
        </w:drawing>
      </w:r>
    </w:p>
    <w:p w14:paraId="7F0C3BC1" w14:textId="77E690A5" w:rsidR="003F741A" w:rsidRPr="005F6202" w:rsidRDefault="005F6202" w:rsidP="005F6202">
      <w:pPr>
        <w:pStyle w:val="Caption"/>
        <w:jc w:val="center"/>
        <w:rPr>
          <w:color w:val="auto"/>
        </w:rPr>
      </w:pPr>
      <w:bookmarkStart w:id="11" w:name="_Toc200376492"/>
      <w:r w:rsidRPr="005F6202">
        <w:rPr>
          <w:color w:val="auto"/>
        </w:rPr>
        <w:t xml:space="preserve">Ảnh  </w:t>
      </w:r>
      <w:r w:rsidRPr="005F6202">
        <w:rPr>
          <w:color w:val="auto"/>
        </w:rPr>
        <w:fldChar w:fldCharType="begin"/>
      </w:r>
      <w:r w:rsidRPr="005F6202">
        <w:rPr>
          <w:color w:val="auto"/>
        </w:rPr>
        <w:instrText xml:space="preserve"> SEQ Ảnh_ \* ARABIC </w:instrText>
      </w:r>
      <w:r w:rsidRPr="005F6202">
        <w:rPr>
          <w:color w:val="auto"/>
        </w:rPr>
        <w:fldChar w:fldCharType="separate"/>
      </w:r>
      <w:r w:rsidR="00CB2831">
        <w:rPr>
          <w:noProof/>
          <w:color w:val="auto"/>
        </w:rPr>
        <w:t>2</w:t>
      </w:r>
      <w:r w:rsidRPr="005F6202">
        <w:rPr>
          <w:color w:val="auto"/>
        </w:rPr>
        <w:fldChar w:fldCharType="end"/>
      </w:r>
      <w:r w:rsidRPr="005F6202">
        <w:rPr>
          <w:color w:val="auto"/>
        </w:rPr>
        <w:t>. Mô tả thuật toán Content- based Filtering</w:t>
      </w:r>
      <w:bookmarkEnd w:id="11"/>
    </w:p>
    <w:p w14:paraId="4815EF62" w14:textId="77777777" w:rsidR="003F741A" w:rsidRPr="003F741A" w:rsidRDefault="003F741A" w:rsidP="003F741A">
      <w:pPr>
        <w:pStyle w:val="DoanVB"/>
      </w:pPr>
      <w:r w:rsidRPr="003F741A">
        <w:t>Cách thức hoạt động của Content-based Filtering gồm các bước chính như sau:</w:t>
      </w:r>
    </w:p>
    <w:p w14:paraId="0C8D58FF" w14:textId="77777777" w:rsidR="003F741A" w:rsidRPr="003F741A" w:rsidRDefault="003F741A" w:rsidP="003F741A">
      <w:pPr>
        <w:pStyle w:val="StyleTr"/>
      </w:pPr>
      <w:r w:rsidRPr="003F741A">
        <w:lastRenderedPageBreak/>
        <w:t>Bước 1: Hệ thống phân tích các mục (ví dụ: phim) dựa trên các đặc trưng như thể loại, đạo diễn, diễn viên, mô tả nội dung, từ khóa, v.v. để xây dựng một vector đặc trưng cho từng mục.</w:t>
      </w:r>
    </w:p>
    <w:p w14:paraId="259BF2AC" w14:textId="77777777" w:rsidR="003F741A" w:rsidRPr="003F741A" w:rsidRDefault="003F741A" w:rsidP="003F741A">
      <w:pPr>
        <w:pStyle w:val="StyleTr"/>
      </w:pPr>
      <w:r w:rsidRPr="003F741A">
        <w:t>Bước 2: Từ lịch sử người dùng (những phim đã xem, đã đánh giá cao), hệ thống tổng hợp đặc trưng của các mục đó để xây dựng hồ sơ người dùng (user profile).</w:t>
      </w:r>
    </w:p>
    <w:p w14:paraId="6AB987A0" w14:textId="77777777" w:rsidR="003F741A" w:rsidRPr="003F741A" w:rsidRDefault="003F741A" w:rsidP="003F741A">
      <w:pPr>
        <w:pStyle w:val="StyleTr"/>
      </w:pPr>
      <w:r w:rsidRPr="003F741A">
        <w:t>Bước 3: Hệ thống tính độ tương đồng giữa các mục mới và hồ sơ người dùng, thường sử dụng độ tương đồng cosine.</w:t>
      </w:r>
    </w:p>
    <w:p w14:paraId="6A94E87A" w14:textId="77777777" w:rsidR="003F741A" w:rsidRPr="003F741A" w:rsidRDefault="003F741A" w:rsidP="003F741A">
      <w:pPr>
        <w:pStyle w:val="StyleTr"/>
      </w:pPr>
      <w:r w:rsidRPr="003F741A">
        <w:t>Bước 4: Những mục có độ tương đồng cao sẽ được gợi ý cho người dùng.</w:t>
      </w:r>
    </w:p>
    <w:p w14:paraId="36E43442" w14:textId="310847DA" w:rsidR="003F741A" w:rsidRPr="003F741A" w:rsidRDefault="003F741A" w:rsidP="003F741A">
      <w:pPr>
        <w:pStyle w:val="DoanVB"/>
      </w:pPr>
      <w:r w:rsidRPr="003F741A">
        <w:t>Ưu điểm của phương pháp này là không phụ thuộc vào dữ liệu của người dùng khác, phù hợp khi hệ thống còn ít người dùng (cold start với user mới). Tuy nhiên, hạn chế là có thể bị giới hạn về tính đa dạng do chỉ đề xuất những gì tương tự với sở thích trước đó.</w:t>
      </w:r>
    </w:p>
    <w:p w14:paraId="5F24F866" w14:textId="77777777" w:rsidR="00B249D9" w:rsidRDefault="00B249D9" w:rsidP="00B249D9">
      <w:pPr>
        <w:pStyle w:val="Heading3"/>
      </w:pPr>
      <w:bookmarkStart w:id="12" w:name="_Toc200375680"/>
      <w:r w:rsidRPr="00B249D9">
        <w:t>Cách xây dựng vector đặc trưng cho item.</w:t>
      </w:r>
      <w:bookmarkEnd w:id="12"/>
      <w:r w:rsidRPr="00B249D9">
        <w:t xml:space="preserve"> </w:t>
      </w:r>
    </w:p>
    <w:p w14:paraId="7EA21B04" w14:textId="77777777" w:rsidR="00C43AEC" w:rsidRPr="00C43AEC" w:rsidRDefault="00C43AEC" w:rsidP="00C43AEC">
      <w:pPr>
        <w:pStyle w:val="DoanVN"/>
      </w:pPr>
      <w:r w:rsidRPr="00C43AEC">
        <w:t>Để hệ thống có thể so sánh và gợi ý các bộ phim tương tự nhau, mỗi item (ở đây là phim) cần được biểu diễn dưới dạng vector đặc trưng. Các bước cụ thể như sau:</w:t>
      </w:r>
    </w:p>
    <w:p w14:paraId="2BF36729" w14:textId="77777777" w:rsidR="00C43AEC" w:rsidRPr="00C43AEC" w:rsidRDefault="00C43AEC" w:rsidP="00C43AEC">
      <w:pPr>
        <w:pStyle w:val="StyleTr"/>
      </w:pPr>
      <w:r w:rsidRPr="00C43AEC">
        <w:t>Thu thập đặc trưng: Thu thập các thuộc tính mô tả bộ phim như: thể loại (genre), đạo diễn (director), diễn viên chính (main actors), từ khóa mô tả (keywords), tóm tắt nội dung (description), v.v.</w:t>
      </w:r>
    </w:p>
    <w:p w14:paraId="33C9495E" w14:textId="77777777" w:rsidR="00C43AEC" w:rsidRPr="00C43AEC" w:rsidRDefault="00C43AEC" w:rsidP="00C43AEC">
      <w:pPr>
        <w:pStyle w:val="StyleTr"/>
      </w:pPr>
      <w:r w:rsidRPr="00C43AEC">
        <w:t>Tiền xử lý văn bản (nếu dùng mô tả): Bao gồm chuyển văn bản về chữ thường, loại bỏ dấu câu, stopwords, stemming, v.v.</w:t>
      </w:r>
    </w:p>
    <w:p w14:paraId="4C105AD6" w14:textId="77777777" w:rsidR="00C43AEC" w:rsidRPr="00C43AEC" w:rsidRDefault="00C43AEC" w:rsidP="00C43AEC">
      <w:pPr>
        <w:pStyle w:val="StyleTr"/>
      </w:pPr>
      <w:r w:rsidRPr="00C43AEC">
        <w:t>Chuyển đổi về vector số:</w:t>
      </w:r>
    </w:p>
    <w:p w14:paraId="2A79ACB8" w14:textId="21B721B3" w:rsidR="00C43AEC" w:rsidRDefault="00C43AEC" w:rsidP="00C43AEC">
      <w:pPr>
        <w:pStyle w:val="StyleTr"/>
        <w:numPr>
          <w:ilvl w:val="1"/>
          <w:numId w:val="1"/>
        </w:numPr>
      </w:pPr>
      <w:r w:rsidRPr="00C43AEC">
        <w:t xml:space="preserve">Nếu dữ liệu dạng văn bản (như mô tả phim hoặc từ khóa): sử dụng TF-IDF vectorizer </w:t>
      </w:r>
      <w:r w:rsidR="00693FAD">
        <w:t>(</w:t>
      </w:r>
      <w:r w:rsidRPr="00C43AEC">
        <w:t>hoặc CountVectorizer</w:t>
      </w:r>
      <w:r w:rsidR="00693FAD">
        <w:t>)</w:t>
      </w:r>
      <w:r w:rsidRPr="00C43AEC">
        <w:t>.</w:t>
      </w:r>
    </w:p>
    <w:p w14:paraId="01B07230" w14:textId="040ACDB2" w:rsidR="00C43AEC" w:rsidRDefault="00C43AEC" w:rsidP="00C43AEC">
      <w:pPr>
        <w:pStyle w:val="StyleTr"/>
        <w:numPr>
          <w:ilvl w:val="2"/>
          <w:numId w:val="1"/>
        </w:numPr>
      </w:pPr>
      <w:r>
        <w:t>Sử dụng TF- IDF:</w:t>
      </w:r>
    </w:p>
    <w:p w14:paraId="7DFF8FCF" w14:textId="77777777" w:rsidR="00C43AEC" w:rsidRPr="00C43AEC" w:rsidRDefault="00C43AEC" w:rsidP="00DF2036">
      <w:pPr>
        <w:pStyle w:val="StyleTr"/>
        <w:numPr>
          <w:ilvl w:val="0"/>
          <w:numId w:val="0"/>
        </w:numPr>
        <w:ind w:left="2880"/>
      </w:pPr>
      <w:r w:rsidRPr="00C43AEC">
        <w:t>Cho một tài liệu ddd trong tập tài liệu DDD, và một từ khóa ttt, thì TF-IDF được tính như sau:</w:t>
      </w:r>
    </w:p>
    <w:p w14:paraId="503D0284" w14:textId="7B0B5163" w:rsidR="00C43AEC" w:rsidRPr="00C43AEC" w:rsidRDefault="00C43AEC" w:rsidP="00C43AEC">
      <w:pPr>
        <w:pStyle w:val="StyleTr"/>
        <w:numPr>
          <w:ilvl w:val="3"/>
          <w:numId w:val="1"/>
        </w:numPr>
      </w:pPr>
      <w:r w:rsidRPr="00C43AEC">
        <w:t xml:space="preserve">Term Frequency (TF) </w:t>
      </w:r>
      <w:r w:rsidR="00DF2036" w:rsidRPr="00750430">
        <w:t>-</w:t>
      </w:r>
      <w:r w:rsidRPr="00C43AEC">
        <w:t xml:space="preserve"> Tần suất xuất hiện của từ t trong tài liệu </w:t>
      </w:r>
      <w:r w:rsidR="00DF2036" w:rsidRPr="00750430">
        <w:t>d</w:t>
      </w:r>
      <w:r w:rsidRPr="00C43AEC">
        <w:t>:</w:t>
      </w:r>
      <w:r w:rsidR="00DF2036" w:rsidRPr="00750430">
        <w:tab/>
      </w:r>
      <w:r w:rsidR="00DF2036" w:rsidRPr="00750430">
        <w:tab/>
        <w:t xml:space="preserve"> </w:t>
      </w:r>
      <m:oMath>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 xml:space="preserve">= </m:t>
        </m:r>
        <m:f>
          <m:fPr>
            <m:ctrlPr>
              <w:rPr>
                <w:rFonts w:ascii="Cambria Math" w:hAnsi="Cambria Math"/>
                <w:i/>
              </w:rPr>
            </m:ctrlPr>
          </m:fPr>
          <m:num>
            <m:r>
              <w:rPr>
                <w:rFonts w:ascii="Cambria Math" w:hAnsi="Cambria Math"/>
              </w:rPr>
              <m:t>Số lần từ t xuất hiện trong d</m:t>
            </m:r>
          </m:num>
          <m:den>
            <m:r>
              <w:rPr>
                <w:rFonts w:ascii="Cambria Math" w:hAnsi="Cambria Math"/>
              </w:rPr>
              <m:t>Tổng số từ trong d</m:t>
            </m:r>
          </m:den>
        </m:f>
      </m:oMath>
    </w:p>
    <w:p w14:paraId="581837BA" w14:textId="49F499ED" w:rsidR="00C43AEC" w:rsidRPr="00C43AEC" w:rsidRDefault="00C43AEC" w:rsidP="00C43AEC">
      <w:pPr>
        <w:pStyle w:val="StyleTr"/>
        <w:numPr>
          <w:ilvl w:val="3"/>
          <w:numId w:val="1"/>
        </w:numPr>
      </w:pPr>
      <w:r w:rsidRPr="00C43AEC">
        <w:t xml:space="preserve">Inverse Document Frequency (IDF) </w:t>
      </w:r>
      <w:r w:rsidR="00DF2036">
        <w:t>-</w:t>
      </w:r>
      <w:r w:rsidRPr="00C43AEC">
        <w:t xml:space="preserve"> Độ đặc hiệu của từ t trong tập tài liệu D:</w:t>
      </w:r>
      <w:r w:rsidR="00DF2036">
        <w:tab/>
        <w:t xml:space="preserve"> </w:t>
      </w:r>
      <m:oMath>
        <m:r>
          <m:rPr>
            <m:sty m:val="p"/>
          </m:rPr>
          <w:rPr>
            <w:rFonts w:ascii="Cambria Math" w:hAnsi="Cambria Math"/>
          </w:rPr>
          <m:t>IDF</m:t>
        </m:r>
        <m:d>
          <m:dPr>
            <m:ctrlPr>
              <w:rPr>
                <w:rFonts w:ascii="Cambria Math" w:hAnsi="Cambria Math"/>
              </w:rPr>
            </m:ctrlPr>
          </m:dPr>
          <m:e>
            <m:r>
              <m:rPr>
                <m:sty m:val="p"/>
              </m:rPr>
              <w:rPr>
                <w:rFonts w:ascii="Cambria Math" w:hAnsi="Cambria Math"/>
              </w:rPr>
              <m:t>t,D</m:t>
            </m:r>
          </m:e>
        </m:d>
        <m:r>
          <w:rPr>
            <w:rFonts w:ascii="Cambria Math" w:hAnsi="Cambria Math"/>
          </w:rPr>
          <m:t>=log</m:t>
        </m:r>
        <m:f>
          <m:fPr>
            <m:ctrlPr>
              <w:rPr>
                <w:rFonts w:ascii="Cambria Math" w:hAnsi="Cambria Math"/>
                <w:i/>
              </w:rPr>
            </m:ctrlPr>
          </m:fPr>
          <m:num>
            <m:r>
              <w:rPr>
                <w:rFonts w:ascii="Cambria Math"/>
              </w:rPr>
              <m:t>|D|</m:t>
            </m:r>
          </m:num>
          <m:den>
            <m:r>
              <w:rPr>
                <w:rFonts w:ascii="Cambria Math"/>
              </w:rPr>
              <m:t>1</m:t>
            </m:r>
            <m:r>
              <m:rPr>
                <m:sty m:val="p"/>
              </m:rPr>
              <w:rPr>
                <w:rFonts w:ascii="Cambria Math" w:hAnsi="Cambria Math"/>
                <w:lang w:eastAsia="ja-JP"/>
              </w:rPr>
              <m:t>+</m:t>
            </m:r>
            <m:r>
              <m:rPr>
                <m:sty m:val="p"/>
              </m:rPr>
              <w:rPr>
                <w:rFonts w:ascii="Cambria Math" w:hAnsi="Cambria Math" w:cs="Cambria Math"/>
                <w:lang w:eastAsia="ja-JP"/>
              </w:rPr>
              <m:t>∣</m:t>
            </m:r>
            <m:r>
              <m:rPr>
                <m:sty m:val="p"/>
              </m:rPr>
              <w:rPr>
                <w:rFonts w:ascii="Cambria Math" w:hAnsi="Cambria Math"/>
                <w:lang w:eastAsia="ja-JP"/>
              </w:rPr>
              <m:t xml:space="preserve">{ d </m:t>
            </m:r>
            <m:r>
              <m:rPr>
                <m:sty m:val="p"/>
              </m:rPr>
              <w:rPr>
                <w:rFonts w:ascii="Cambria Math" w:hAnsi="Cambria Math" w:cs="Cambria Math"/>
                <w:lang w:eastAsia="ja-JP"/>
              </w:rPr>
              <m:t xml:space="preserve">∈ </m:t>
            </m:r>
            <m:r>
              <m:rPr>
                <m:sty m:val="p"/>
              </m:rPr>
              <w:rPr>
                <w:rFonts w:ascii="Cambria Math" w:hAnsi="Cambria Math"/>
                <w:lang w:eastAsia="ja-JP"/>
              </w:rPr>
              <m:t xml:space="preserve">D   :t </m:t>
            </m:r>
            <m:r>
              <m:rPr>
                <m:sty m:val="p"/>
              </m:rPr>
              <w:rPr>
                <w:rFonts w:ascii="Cambria Math" w:hAnsi="Cambria Math" w:cs="Cambria Math"/>
                <w:lang w:eastAsia="ja-JP"/>
              </w:rPr>
              <m:t xml:space="preserve">∈ </m:t>
            </m:r>
            <m:r>
              <m:rPr>
                <m:sty m:val="p"/>
              </m:rPr>
              <w:rPr>
                <w:rFonts w:ascii="Cambria Math" w:hAnsi="Cambria Math"/>
                <w:lang w:eastAsia="ja-JP"/>
              </w:rPr>
              <m:t>d}</m:t>
            </m:r>
            <m:r>
              <m:rPr>
                <m:sty m:val="p"/>
              </m:rPr>
              <w:rPr>
                <w:rFonts w:ascii="Cambria Math" w:hAnsi="Cambria Math" w:cs="Cambria Math"/>
                <w:lang w:eastAsia="ja-JP"/>
              </w:rPr>
              <m:t>∣</m:t>
            </m:r>
          </m:den>
        </m:f>
      </m:oMath>
      <w:r w:rsidR="00750430">
        <w:rPr>
          <w:rFonts w:eastAsiaTheme="minorEastAsia"/>
        </w:rPr>
        <w:t xml:space="preserve"> </w:t>
      </w:r>
      <w:r w:rsidR="00750430">
        <w:rPr>
          <w:rFonts w:eastAsiaTheme="minorEastAsia"/>
        </w:rPr>
        <w:br/>
        <w:t>[</w:t>
      </w:r>
      <w:r w:rsidR="00750430" w:rsidRPr="00750430">
        <w:rPr>
          <w:rFonts w:eastAsiaTheme="minorEastAsia"/>
        </w:rPr>
        <w:t xml:space="preserve">(trong đó </w:t>
      </w:r>
      <w:r w:rsidR="00750430" w:rsidRPr="00750430">
        <w:rPr>
          <w:rFonts w:ascii="Cambria Math" w:eastAsiaTheme="minorEastAsia" w:hAnsi="Cambria Math" w:cs="Cambria Math"/>
        </w:rPr>
        <w:t>∣</w:t>
      </w:r>
      <w:r w:rsidR="00750430" w:rsidRPr="00750430">
        <w:rPr>
          <w:rFonts w:eastAsiaTheme="minorEastAsia"/>
        </w:rPr>
        <w:t>D</w:t>
      </w:r>
      <w:r w:rsidR="00750430">
        <w:rPr>
          <w:rFonts w:ascii="Cambria Math" w:eastAsiaTheme="minorEastAsia" w:hAnsi="Cambria Math" w:cs="Cambria Math"/>
        </w:rPr>
        <w:t xml:space="preserve">| </w:t>
      </w:r>
      <w:r w:rsidR="00750430" w:rsidRPr="00750430">
        <w:rPr>
          <w:rFonts w:eastAsiaTheme="minorEastAsia"/>
        </w:rPr>
        <w:t xml:space="preserve">là tổng số tài liệu, </w:t>
      </w:r>
      <w:r w:rsidR="00750430" w:rsidRPr="00750430">
        <w:rPr>
          <w:rFonts w:ascii="Cambria Math" w:eastAsiaTheme="minorEastAsia" w:hAnsi="Cambria Math" w:cs="Cambria Math"/>
        </w:rPr>
        <w:t>∣</w:t>
      </w:r>
      <w:r w:rsidR="00750430" w:rsidRPr="00750430">
        <w:rPr>
          <w:rFonts w:eastAsiaTheme="minorEastAsia"/>
        </w:rPr>
        <w:t>{</w:t>
      </w:r>
      <w:r w:rsidR="00750430">
        <w:rPr>
          <w:rFonts w:eastAsiaTheme="minorEastAsia"/>
        </w:rPr>
        <w:t xml:space="preserve"> </w:t>
      </w:r>
      <w:r w:rsidR="00750430" w:rsidRPr="00750430">
        <w:rPr>
          <w:rFonts w:eastAsiaTheme="minorEastAsia"/>
        </w:rPr>
        <w:t>d</w:t>
      </w:r>
      <w:r w:rsidR="00750430">
        <w:rPr>
          <w:rFonts w:eastAsiaTheme="minorEastAsia"/>
        </w:rPr>
        <w:t xml:space="preserve"> </w:t>
      </w:r>
      <w:r w:rsidR="00750430" w:rsidRPr="00750430">
        <w:rPr>
          <w:rFonts w:ascii="Cambria Math" w:eastAsiaTheme="minorEastAsia" w:hAnsi="Cambria Math" w:cs="Cambria Math"/>
        </w:rPr>
        <w:t>∈</w:t>
      </w:r>
      <w:r w:rsidR="00750430">
        <w:rPr>
          <w:rFonts w:ascii="Cambria Math" w:eastAsiaTheme="minorEastAsia" w:hAnsi="Cambria Math" w:cs="Cambria Math"/>
        </w:rPr>
        <w:t xml:space="preserve"> </w:t>
      </w:r>
      <w:r w:rsidR="00750430" w:rsidRPr="00750430">
        <w:rPr>
          <w:rFonts w:eastAsiaTheme="minorEastAsia"/>
        </w:rPr>
        <w:t>D</w:t>
      </w:r>
      <w:r w:rsidR="00750430">
        <w:rPr>
          <w:rFonts w:eastAsiaTheme="minorEastAsia"/>
        </w:rPr>
        <w:t xml:space="preserve">  </w:t>
      </w:r>
      <w:r w:rsidR="00750430" w:rsidRPr="00750430">
        <w:rPr>
          <w:rFonts w:eastAsiaTheme="minorEastAsia"/>
        </w:rPr>
        <w:t>:</w:t>
      </w:r>
      <w:r w:rsidR="00750430">
        <w:rPr>
          <w:rFonts w:eastAsiaTheme="minorEastAsia"/>
        </w:rPr>
        <w:t xml:space="preserve"> </w:t>
      </w:r>
      <w:r w:rsidR="00750430" w:rsidRPr="00750430">
        <w:rPr>
          <w:rFonts w:eastAsiaTheme="minorEastAsia"/>
        </w:rPr>
        <w:t>t</w:t>
      </w:r>
      <w:r w:rsidR="00750430">
        <w:rPr>
          <w:rFonts w:eastAsiaTheme="minorEastAsia"/>
        </w:rPr>
        <w:t xml:space="preserve"> </w:t>
      </w:r>
      <w:r w:rsidR="00750430" w:rsidRPr="00750430">
        <w:rPr>
          <w:rFonts w:ascii="Cambria Math" w:eastAsiaTheme="minorEastAsia" w:hAnsi="Cambria Math" w:cs="Cambria Math"/>
        </w:rPr>
        <w:t>∈</w:t>
      </w:r>
      <w:r w:rsidR="00750430">
        <w:rPr>
          <w:rFonts w:ascii="Cambria Math" w:eastAsiaTheme="minorEastAsia" w:hAnsi="Cambria Math" w:cs="Cambria Math"/>
        </w:rPr>
        <w:t xml:space="preserve"> </w:t>
      </w:r>
      <w:r w:rsidR="00750430" w:rsidRPr="00750430">
        <w:rPr>
          <w:rFonts w:eastAsiaTheme="minorEastAsia"/>
        </w:rPr>
        <w:t>d}</w:t>
      </w:r>
      <w:r w:rsidR="00750430" w:rsidRPr="00750430">
        <w:rPr>
          <w:rFonts w:ascii="Cambria Math" w:eastAsiaTheme="minorEastAsia" w:hAnsi="Cambria Math" w:cs="Cambria Math"/>
        </w:rPr>
        <w:t>∣</w:t>
      </w:r>
      <w:r w:rsidR="00750430">
        <w:rPr>
          <w:rFonts w:eastAsiaTheme="minorEastAsia"/>
        </w:rPr>
        <w:t xml:space="preserve"> </w:t>
      </w:r>
      <w:r w:rsidR="00750430" w:rsidRPr="00750430">
        <w:rPr>
          <w:rFonts w:eastAsiaTheme="minorEastAsia"/>
        </w:rPr>
        <w:t>là số tài liệu chứa từ t, và 1 được cộng vào mẫu số để tránh chia cho 0)</w:t>
      </w:r>
      <w:r w:rsidR="00750430">
        <w:rPr>
          <w:rFonts w:eastAsiaTheme="minorEastAsia"/>
        </w:rPr>
        <w:t>]</w:t>
      </w:r>
    </w:p>
    <w:p w14:paraId="7BE1D189" w14:textId="73904939" w:rsidR="00C43AEC" w:rsidRPr="00C43AEC" w:rsidRDefault="00DF2036" w:rsidP="00C43AEC">
      <w:pPr>
        <w:pStyle w:val="StyleTr"/>
        <w:numPr>
          <w:ilvl w:val="3"/>
          <w:numId w:val="1"/>
        </w:numPr>
      </w:pPr>
      <w:r>
        <w:lastRenderedPageBreak/>
        <w:t>TF- IDF:</w:t>
      </w:r>
      <w:r w:rsidR="00750430">
        <w:tab/>
      </w:r>
      <w:r>
        <w:t xml:space="preserve"> </w:t>
      </w:r>
      <m:oMath>
        <m:r>
          <w:rPr>
            <w:rFonts w:ascii="Cambria Math" w:hAnsi="Cambria Math"/>
          </w:rPr>
          <m:t>TF-IDF(t,d,D)=TF(t,d)×IDF(t,D)</m:t>
        </m:r>
      </m:oMath>
    </w:p>
    <w:p w14:paraId="1EBB984C" w14:textId="4F823202" w:rsidR="00C43AEC" w:rsidRPr="00C43AEC" w:rsidRDefault="00C43AEC" w:rsidP="00750430">
      <w:pPr>
        <w:pStyle w:val="DoanVB"/>
      </w:pPr>
      <w:r w:rsidRPr="00C43AEC">
        <w:t>Kết quả thu được là một ma trận đặc trưng, trong đó mỗi hàng là một phim, và mỗi cột là một thuộc tính đặc trưng đã mã hóa.</w:t>
      </w:r>
    </w:p>
    <w:p w14:paraId="0E053204" w14:textId="77777777" w:rsidR="00B249D9" w:rsidRDefault="00B249D9" w:rsidP="00B249D9">
      <w:pPr>
        <w:pStyle w:val="Heading3"/>
        <w:rPr>
          <w:rFonts w:eastAsiaTheme="minorHAnsi" w:cstheme="minorBidi"/>
          <w:szCs w:val="22"/>
        </w:rPr>
      </w:pPr>
      <w:bookmarkStart w:id="13" w:name="_Toc200375681"/>
      <w:r w:rsidRPr="00B249D9">
        <w:rPr>
          <w:rFonts w:eastAsiaTheme="minorHAnsi" w:cstheme="minorBidi"/>
          <w:szCs w:val="22"/>
        </w:rPr>
        <w:t>Cách đo độ tương đồng</w:t>
      </w:r>
      <w:bookmarkEnd w:id="13"/>
      <w:r w:rsidRPr="00B249D9">
        <w:rPr>
          <w:rFonts w:eastAsiaTheme="minorHAnsi" w:cstheme="minorBidi"/>
          <w:szCs w:val="22"/>
        </w:rPr>
        <w:t xml:space="preserve"> </w:t>
      </w:r>
    </w:p>
    <w:p w14:paraId="3E8E1758" w14:textId="4D7B2B41" w:rsidR="00750430" w:rsidRPr="00750430" w:rsidRDefault="00750430" w:rsidP="00750430">
      <w:pPr>
        <w:pStyle w:val="DoanVB"/>
      </w:pPr>
      <w:r w:rsidRPr="00750430">
        <w:t>Sau khi xây dựng được các vector đặc trưng cho các bộ phim, ta có thể sử dụng các phép đo độ tương đồng để tính xem hai phim giống nhau tới mức nào, ta sử dụng ma trận Cosine Similarity:</w:t>
      </w:r>
    </w:p>
    <w:p w14:paraId="6C2257C5" w14:textId="3C08F758" w:rsidR="00750430" w:rsidRPr="00624785" w:rsidRDefault="00750430" w:rsidP="00750430">
      <w:pPr>
        <w:pStyle w:val="DoanVB"/>
      </w:pPr>
      <m:oMathPara>
        <m:oMath>
          <m:r>
            <w:rPr>
              <w:rFonts w:ascii="Cambria Math" w:hAnsi="Cambria Math"/>
            </w:rPr>
            <m:t xml:space="preserve">similarity(A,B)= </m:t>
          </m:r>
          <m:f>
            <m:fPr>
              <m:ctrlPr>
                <w:rPr>
                  <w:rFonts w:ascii="Cambria Math" w:hAnsi="Cambria Math"/>
                  <w:i/>
                </w:rPr>
              </m:ctrlPr>
            </m:fPr>
            <m:num>
              <m:r>
                <w:rPr>
                  <w:rFonts w:ascii="Cambria Math" w:hAnsi="Cambria Math"/>
                </w:rPr>
                <m:t>A •B</m:t>
              </m:r>
            </m:num>
            <m:den>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r>
                <w:rPr>
                  <w:rFonts w:ascii="Cambria Math" w:hAnsi="Cambria Math"/>
                </w:rPr>
                <m:t>|</m:t>
              </m:r>
            </m:den>
          </m:f>
        </m:oMath>
      </m:oMathPara>
    </w:p>
    <w:p w14:paraId="751C78CD" w14:textId="5247C6A4" w:rsidR="00624785" w:rsidRPr="00750430" w:rsidRDefault="00624785" w:rsidP="00750430">
      <w:pPr>
        <w:pStyle w:val="DoanVB"/>
      </w:pPr>
      <w:r>
        <w:t>A, B: là hai vecto đánh giá</w:t>
      </w:r>
    </w:p>
    <w:p w14:paraId="3E122C71" w14:textId="22B2EF60" w:rsidR="00750430" w:rsidRPr="00750430" w:rsidRDefault="00750430" w:rsidP="00944A39">
      <w:pPr>
        <w:pStyle w:val="DoanVB"/>
      </w:pPr>
      <w:r w:rsidRPr="00750430">
        <w:t>→ Kết quả là một giá trị từ 0 đến 1, càng gần 1 thì càng tương đồng.</w:t>
      </w:r>
    </w:p>
    <w:p w14:paraId="5785F15F" w14:textId="17AE1FC3" w:rsidR="005F5F9E" w:rsidRDefault="005F5F9E" w:rsidP="005F5F9E">
      <w:pPr>
        <w:pStyle w:val="Heading2"/>
      </w:pPr>
      <w:bookmarkStart w:id="14" w:name="_Toc200375682"/>
      <w:r w:rsidRPr="005F5F9E">
        <w:t>Thuật toán lọc cộng tác (Collaborative Filtering)</w:t>
      </w:r>
      <w:bookmarkEnd w:id="14"/>
    </w:p>
    <w:p w14:paraId="0DE1A821" w14:textId="77777777" w:rsidR="00FE3EA4" w:rsidRDefault="00FE3EA4" w:rsidP="00FE3EA4">
      <w:pPr>
        <w:pStyle w:val="Heading3"/>
      </w:pPr>
      <w:bookmarkStart w:id="15" w:name="_Toc200375683"/>
      <w:r>
        <w:t>Khái niệm về thuật toán Colaborative Filtering</w:t>
      </w:r>
      <w:bookmarkEnd w:id="15"/>
    </w:p>
    <w:p w14:paraId="24FBB40F" w14:textId="77777777" w:rsidR="00FE3EA4" w:rsidRPr="00B938FF" w:rsidRDefault="00FE3EA4" w:rsidP="00FE3EA4">
      <w:pPr>
        <w:pStyle w:val="DoanVB"/>
      </w:pPr>
      <w:r w:rsidRPr="00B938FF">
        <w:t xml:space="preserve">Thuật toán Collaborative Filtering (lọc cộng tác) là một trong những phương pháp phổ biến và hiệu quả nhất trong hệ thống gợi ý. Phương pháp này đưa ra các đề xuất dựa trên hành vi, đánh giá hoặc sở thích của cộng đồng người dùng. </w:t>
      </w:r>
    </w:p>
    <w:p w14:paraId="0D29EDF0" w14:textId="77777777" w:rsidR="005F6202" w:rsidRDefault="00FE3EA4" w:rsidP="005F6202">
      <w:pPr>
        <w:pStyle w:val="DoanVB"/>
        <w:keepNext/>
      </w:pPr>
      <w:r>
        <w:rPr>
          <w:noProof/>
        </w:rPr>
        <w:drawing>
          <wp:inline distT="0" distB="0" distL="0" distR="0" wp14:anchorId="25065238" wp14:editId="09AC5436">
            <wp:extent cx="4976038" cy="3534495"/>
            <wp:effectExtent l="0" t="0" r="0" b="8890"/>
            <wp:docPr id="1315754059" name="Picture 3" descr="A diagram of a person with a movie clapper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54059" name="Picture 3" descr="A diagram of a person with a movie clapper board&#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5003" cy="3555069"/>
                    </a:xfrm>
                    <a:prstGeom prst="rect">
                      <a:avLst/>
                    </a:prstGeom>
                    <a:noFill/>
                  </pic:spPr>
                </pic:pic>
              </a:graphicData>
            </a:graphic>
          </wp:inline>
        </w:drawing>
      </w:r>
    </w:p>
    <w:p w14:paraId="67377485" w14:textId="08715B74" w:rsidR="00FE3EA4" w:rsidRPr="005F6202" w:rsidRDefault="005F6202" w:rsidP="005F6202">
      <w:pPr>
        <w:pStyle w:val="Caption"/>
        <w:jc w:val="center"/>
        <w:rPr>
          <w:color w:val="auto"/>
          <w:sz w:val="22"/>
          <w:szCs w:val="22"/>
        </w:rPr>
      </w:pPr>
      <w:bookmarkStart w:id="16" w:name="_Toc200376493"/>
      <w:r w:rsidRPr="005F6202">
        <w:rPr>
          <w:color w:val="auto"/>
          <w:sz w:val="22"/>
          <w:szCs w:val="22"/>
        </w:rPr>
        <w:t xml:space="preserve">Ảnh  </w:t>
      </w:r>
      <w:r w:rsidRPr="005F6202">
        <w:rPr>
          <w:color w:val="auto"/>
          <w:sz w:val="22"/>
          <w:szCs w:val="22"/>
        </w:rPr>
        <w:fldChar w:fldCharType="begin"/>
      </w:r>
      <w:r w:rsidRPr="005F6202">
        <w:rPr>
          <w:color w:val="auto"/>
          <w:sz w:val="22"/>
          <w:szCs w:val="22"/>
        </w:rPr>
        <w:instrText xml:space="preserve"> SEQ Ảnh_ \* ARABIC </w:instrText>
      </w:r>
      <w:r w:rsidRPr="005F6202">
        <w:rPr>
          <w:color w:val="auto"/>
          <w:sz w:val="22"/>
          <w:szCs w:val="22"/>
        </w:rPr>
        <w:fldChar w:fldCharType="separate"/>
      </w:r>
      <w:r w:rsidR="00CB2831">
        <w:rPr>
          <w:noProof/>
          <w:color w:val="auto"/>
          <w:sz w:val="22"/>
          <w:szCs w:val="22"/>
        </w:rPr>
        <w:t>3</w:t>
      </w:r>
      <w:r w:rsidRPr="005F6202">
        <w:rPr>
          <w:color w:val="auto"/>
          <w:sz w:val="22"/>
          <w:szCs w:val="22"/>
        </w:rPr>
        <w:fldChar w:fldCharType="end"/>
      </w:r>
      <w:r w:rsidRPr="005F6202">
        <w:rPr>
          <w:color w:val="auto"/>
          <w:sz w:val="22"/>
          <w:szCs w:val="22"/>
        </w:rPr>
        <w:t>. Mô tả thuật toán Colaborative Filtering</w:t>
      </w:r>
      <w:bookmarkEnd w:id="16"/>
    </w:p>
    <w:p w14:paraId="557E00AF" w14:textId="77777777" w:rsidR="00FE3EA4" w:rsidRPr="00164165" w:rsidRDefault="00FE3EA4" w:rsidP="00FE3EA4">
      <w:pPr>
        <w:pStyle w:val="DoanVB"/>
      </w:pPr>
      <w:r w:rsidRPr="00164165">
        <w:t xml:space="preserve">Ý tưởng cơ bản của thuật toán này là dự đoán mức độ yêu thích của một user đối với một item dựa trên các users khác “gần giống” với user đang xét. Việc xác định độ “giống </w:t>
      </w:r>
      <w:r w:rsidRPr="00164165">
        <w:lastRenderedPageBreak/>
        <w:t>nhau” giữa các users có thể dựa vào mức độ quan tâm (rating) của các users này với các items khác mà hệ thống đã biết trong quá khứ</w:t>
      </w:r>
    </w:p>
    <w:p w14:paraId="5DED28C4" w14:textId="77777777" w:rsidR="00FE3EA4" w:rsidRPr="00C2267E" w:rsidRDefault="00FE3EA4" w:rsidP="00FE3EA4">
      <w:pPr>
        <w:pStyle w:val="DoanVB"/>
      </w:pPr>
      <w:r w:rsidRPr="00C2267E">
        <w:t>Collaborative Filtering được chia thành hai loại chính:</w:t>
      </w:r>
    </w:p>
    <w:p w14:paraId="6E41D652" w14:textId="77777777" w:rsidR="00FE3EA4" w:rsidRPr="00C2267E" w:rsidRDefault="00FE3EA4" w:rsidP="00FE3EA4">
      <w:pPr>
        <w:pStyle w:val="StyleTr"/>
      </w:pPr>
      <w:r w:rsidRPr="00C2267E">
        <w:t>User-based Collaborative Filtering: Đề xuất dựa trên người dùng có hành vi tương tự.</w:t>
      </w:r>
      <w:r>
        <w:t xml:space="preserve"> </w:t>
      </w:r>
      <w:r w:rsidRPr="00C2267E">
        <w:t>Ví dụ: “Người dùng giống bạn đã xem...”</w:t>
      </w:r>
    </w:p>
    <w:p w14:paraId="6EC7EFF0" w14:textId="77777777" w:rsidR="00FE3EA4" w:rsidRDefault="00FE3EA4" w:rsidP="00FE3EA4">
      <w:pPr>
        <w:pStyle w:val="StyleTr"/>
      </w:pPr>
      <w:r w:rsidRPr="00C2267E">
        <w:t>Item-based Collaborative Filtering: Đề xuất dựa trên các sản phẩm có mẫu đánh giá tương tự.</w:t>
      </w:r>
      <w:r>
        <w:t xml:space="preserve"> </w:t>
      </w:r>
      <w:r w:rsidRPr="00C2267E">
        <w:t>Ví dụ: “Những người đã xem phim này cũng thích các phim sau...”</w:t>
      </w:r>
    </w:p>
    <w:p w14:paraId="074CB69D" w14:textId="77777777" w:rsidR="00FE3EA4" w:rsidRPr="00C2267E" w:rsidRDefault="00FE3EA4" w:rsidP="00FE3EA4">
      <w:pPr>
        <w:pStyle w:val="DoanVB"/>
      </w:pPr>
      <w:r w:rsidRPr="00B938FF">
        <w:t xml:space="preserve">Khác với các phương pháp dựa trên nội dung (content-based), lọc cộng tác không yêu cầu hiểu rõ </w:t>
      </w:r>
      <w:r w:rsidRPr="00C2267E">
        <w:t>đặc</w:t>
      </w:r>
      <w:r w:rsidRPr="00B938FF">
        <w:t xml:space="preserve"> điểm của sản phẩm, mà chỉ cần dựa trên tương quan giữa người dùng và các sản phẩm đã tương tác.</w:t>
      </w:r>
    </w:p>
    <w:p w14:paraId="092B4FE9" w14:textId="77777777" w:rsidR="00C2267E" w:rsidRPr="00C2267E" w:rsidRDefault="00C2267E" w:rsidP="00C2267E">
      <w:pPr>
        <w:pStyle w:val="Heading3"/>
      </w:pPr>
      <w:bookmarkStart w:id="17" w:name="_Toc200375684"/>
      <w:r w:rsidRPr="00C2267E">
        <w:t>Cách xây dựng ma trận người dùng – sản phẩm</w:t>
      </w:r>
      <w:bookmarkEnd w:id="17"/>
    </w:p>
    <w:p w14:paraId="5DA5420F" w14:textId="77777777" w:rsidR="00C2267E" w:rsidRPr="00C2267E" w:rsidRDefault="00C2267E" w:rsidP="00C2267E">
      <w:pPr>
        <w:pStyle w:val="DoanVB"/>
      </w:pPr>
      <w:r w:rsidRPr="00C2267E">
        <w:t>Cốt lõi của collaborative filtering là một ma trận đánh giá (user-item rating matrix), trong đó mỗi dòng đại diện cho một người dùng, mỗi cột đại diện cho một item, và mỗi ô thể hiện mức độ yêu thích (ví dụ: số sao, số lượt xem, số lượt mua) của người dùng đó đối với item tương ứng.</w:t>
      </w:r>
    </w:p>
    <w:p w14:paraId="27E41DEE" w14:textId="77777777" w:rsidR="00C2267E" w:rsidRPr="00C2267E" w:rsidRDefault="00C2267E" w:rsidP="00C2267E">
      <w:pPr>
        <w:pStyle w:val="DoanVB"/>
      </w:pPr>
      <w:r w:rsidRPr="00C2267E">
        <w:t>Do người dùng thường chỉ tương tác với một phần nhỏ các item, nên ma trận này thường thưa (sparse matrix), và nhiều giá trị bị thiếu. Hệ thống cần ước lượng (predict) các giá trị chưa biết này để đưa ra gợi ý.</w:t>
      </w:r>
    </w:p>
    <w:tbl>
      <w:tblPr>
        <w:tblStyle w:val="TableGrid"/>
        <w:tblW w:w="0" w:type="auto"/>
        <w:jc w:val="center"/>
        <w:tblLook w:val="04A0" w:firstRow="1" w:lastRow="0" w:firstColumn="1" w:lastColumn="0" w:noHBand="0" w:noVBand="1"/>
      </w:tblPr>
      <w:tblGrid>
        <w:gridCol w:w="967"/>
        <w:gridCol w:w="903"/>
        <w:gridCol w:w="903"/>
        <w:gridCol w:w="903"/>
        <w:gridCol w:w="905"/>
      </w:tblGrid>
      <w:tr w:rsidR="00DD360E" w14:paraId="7C1C8B9B" w14:textId="77777777" w:rsidTr="00DD360E">
        <w:trPr>
          <w:trHeight w:val="611"/>
          <w:jc w:val="center"/>
        </w:trPr>
        <w:tc>
          <w:tcPr>
            <w:tcW w:w="967" w:type="dxa"/>
            <w:tcBorders>
              <w:top w:val="nil"/>
              <w:left w:val="nil"/>
              <w:bottom w:val="nil"/>
              <w:right w:val="nil"/>
            </w:tcBorders>
            <w:shd w:val="clear" w:color="auto" w:fill="E7E6E6" w:themeFill="background2"/>
          </w:tcPr>
          <w:p w14:paraId="36E23F40" w14:textId="77777777" w:rsidR="00DD360E" w:rsidRDefault="00DD360E" w:rsidP="00DD360E">
            <w:pPr>
              <w:pStyle w:val="StyleTr"/>
              <w:numPr>
                <w:ilvl w:val="0"/>
                <w:numId w:val="0"/>
              </w:numPr>
              <w:jc w:val="center"/>
            </w:pPr>
          </w:p>
        </w:tc>
        <w:tc>
          <w:tcPr>
            <w:tcW w:w="3614" w:type="dxa"/>
            <w:gridSpan w:val="4"/>
            <w:tcBorders>
              <w:top w:val="nil"/>
              <w:left w:val="nil"/>
              <w:bottom w:val="nil"/>
              <w:right w:val="nil"/>
            </w:tcBorders>
            <w:shd w:val="clear" w:color="auto" w:fill="E7E6E6" w:themeFill="background2"/>
            <w:vAlign w:val="center"/>
          </w:tcPr>
          <w:p w14:paraId="7F83BDFD" w14:textId="2C93A308" w:rsidR="00DD360E" w:rsidRDefault="00DD360E" w:rsidP="00DD360E">
            <w:pPr>
              <w:pStyle w:val="StyleTr"/>
              <w:numPr>
                <w:ilvl w:val="0"/>
                <w:numId w:val="0"/>
              </w:numPr>
              <w:jc w:val="center"/>
            </w:pPr>
            <w:r>
              <w:t>Người dùng</w:t>
            </w:r>
          </w:p>
        </w:tc>
      </w:tr>
      <w:tr w:rsidR="00DD360E" w14:paraId="7F47C88A" w14:textId="77777777" w:rsidTr="00DD360E">
        <w:trPr>
          <w:trHeight w:val="611"/>
          <w:jc w:val="center"/>
        </w:trPr>
        <w:tc>
          <w:tcPr>
            <w:tcW w:w="967" w:type="dxa"/>
            <w:vMerge w:val="restart"/>
            <w:tcBorders>
              <w:top w:val="nil"/>
              <w:left w:val="nil"/>
              <w:bottom w:val="nil"/>
              <w:right w:val="nil"/>
            </w:tcBorders>
            <w:shd w:val="clear" w:color="auto" w:fill="E7E6E6" w:themeFill="background2"/>
            <w:vAlign w:val="center"/>
          </w:tcPr>
          <w:p w14:paraId="6E24C233" w14:textId="0AE53C9C" w:rsidR="00DD360E" w:rsidRDefault="00DD360E" w:rsidP="00DD360E">
            <w:pPr>
              <w:pStyle w:val="StyleTr"/>
              <w:numPr>
                <w:ilvl w:val="0"/>
                <w:numId w:val="0"/>
              </w:numPr>
              <w:jc w:val="center"/>
            </w:pPr>
            <w:r>
              <w:t>Sản phẩm</w:t>
            </w:r>
          </w:p>
        </w:tc>
        <w:tc>
          <w:tcPr>
            <w:tcW w:w="903" w:type="dxa"/>
            <w:tcBorders>
              <w:top w:val="nil"/>
              <w:left w:val="nil"/>
            </w:tcBorders>
            <w:vAlign w:val="center"/>
          </w:tcPr>
          <w:p w14:paraId="133B1956" w14:textId="77777777" w:rsidR="00DD360E" w:rsidRPr="00DD360E" w:rsidRDefault="00DD360E" w:rsidP="00DD360E">
            <w:pPr>
              <w:pStyle w:val="StyleTr"/>
              <w:numPr>
                <w:ilvl w:val="0"/>
                <w:numId w:val="0"/>
              </w:numPr>
              <w:jc w:val="center"/>
              <w:rPr>
                <w:sz w:val="22"/>
                <w:szCs w:val="20"/>
              </w:rPr>
            </w:pPr>
          </w:p>
        </w:tc>
        <w:tc>
          <w:tcPr>
            <w:tcW w:w="903" w:type="dxa"/>
            <w:tcBorders>
              <w:top w:val="nil"/>
            </w:tcBorders>
            <w:vAlign w:val="center"/>
          </w:tcPr>
          <w:p w14:paraId="677FEF66" w14:textId="28586894" w:rsidR="00DD360E" w:rsidRPr="00DD360E" w:rsidRDefault="00DD360E" w:rsidP="00DD360E">
            <w:pPr>
              <w:pStyle w:val="StyleTr"/>
              <w:numPr>
                <w:ilvl w:val="0"/>
                <w:numId w:val="0"/>
              </w:numPr>
              <w:jc w:val="center"/>
              <w:rPr>
                <w:sz w:val="22"/>
                <w:szCs w:val="20"/>
              </w:rPr>
            </w:pPr>
            <w:r w:rsidRPr="00DD360E">
              <w:rPr>
                <w:sz w:val="22"/>
                <w:szCs w:val="20"/>
              </w:rPr>
              <w:t>Phim 1</w:t>
            </w:r>
          </w:p>
        </w:tc>
        <w:tc>
          <w:tcPr>
            <w:tcW w:w="903" w:type="dxa"/>
            <w:tcBorders>
              <w:top w:val="nil"/>
            </w:tcBorders>
            <w:vAlign w:val="center"/>
          </w:tcPr>
          <w:p w14:paraId="5D47C6FE" w14:textId="2B751298" w:rsidR="00DD360E" w:rsidRPr="00DD360E" w:rsidRDefault="00DD360E" w:rsidP="00DD360E">
            <w:pPr>
              <w:pStyle w:val="StyleTr"/>
              <w:numPr>
                <w:ilvl w:val="0"/>
                <w:numId w:val="0"/>
              </w:numPr>
              <w:jc w:val="center"/>
              <w:rPr>
                <w:sz w:val="22"/>
                <w:szCs w:val="20"/>
              </w:rPr>
            </w:pPr>
            <w:r w:rsidRPr="00DD360E">
              <w:rPr>
                <w:sz w:val="22"/>
                <w:szCs w:val="20"/>
              </w:rPr>
              <w:t>Phim 2</w:t>
            </w:r>
          </w:p>
        </w:tc>
        <w:tc>
          <w:tcPr>
            <w:tcW w:w="905" w:type="dxa"/>
            <w:tcBorders>
              <w:top w:val="nil"/>
            </w:tcBorders>
            <w:vAlign w:val="center"/>
          </w:tcPr>
          <w:p w14:paraId="25A9D471" w14:textId="741DA286" w:rsidR="00DD360E" w:rsidRPr="00DD360E" w:rsidRDefault="00DD360E" w:rsidP="00DD360E">
            <w:pPr>
              <w:pStyle w:val="StyleTr"/>
              <w:numPr>
                <w:ilvl w:val="0"/>
                <w:numId w:val="0"/>
              </w:numPr>
              <w:jc w:val="center"/>
              <w:rPr>
                <w:sz w:val="22"/>
                <w:szCs w:val="20"/>
              </w:rPr>
            </w:pPr>
            <w:r w:rsidRPr="00DD360E">
              <w:rPr>
                <w:sz w:val="22"/>
                <w:szCs w:val="20"/>
              </w:rPr>
              <w:t>Phim 3</w:t>
            </w:r>
          </w:p>
        </w:tc>
      </w:tr>
      <w:tr w:rsidR="00DD360E" w14:paraId="1B5F5567" w14:textId="77777777" w:rsidTr="00DD360E">
        <w:trPr>
          <w:trHeight w:val="138"/>
          <w:jc w:val="center"/>
        </w:trPr>
        <w:tc>
          <w:tcPr>
            <w:tcW w:w="967" w:type="dxa"/>
            <w:vMerge/>
            <w:tcBorders>
              <w:top w:val="nil"/>
              <w:left w:val="nil"/>
              <w:bottom w:val="nil"/>
              <w:right w:val="nil"/>
            </w:tcBorders>
            <w:shd w:val="clear" w:color="auto" w:fill="E7E6E6" w:themeFill="background2"/>
          </w:tcPr>
          <w:p w14:paraId="7FE55FFF" w14:textId="77777777" w:rsidR="00DD360E" w:rsidRDefault="00DD360E" w:rsidP="00C2267E">
            <w:pPr>
              <w:pStyle w:val="StyleTr"/>
              <w:numPr>
                <w:ilvl w:val="0"/>
                <w:numId w:val="0"/>
              </w:numPr>
            </w:pPr>
          </w:p>
        </w:tc>
        <w:tc>
          <w:tcPr>
            <w:tcW w:w="903" w:type="dxa"/>
            <w:tcBorders>
              <w:left w:val="nil"/>
            </w:tcBorders>
            <w:vAlign w:val="center"/>
          </w:tcPr>
          <w:p w14:paraId="1DA0C23C" w14:textId="6D53027C" w:rsidR="00DD360E" w:rsidRPr="00DD360E" w:rsidRDefault="00DD360E" w:rsidP="00DD360E">
            <w:pPr>
              <w:pStyle w:val="StyleTr"/>
              <w:numPr>
                <w:ilvl w:val="0"/>
                <w:numId w:val="0"/>
              </w:numPr>
              <w:jc w:val="center"/>
              <w:rPr>
                <w:sz w:val="22"/>
                <w:szCs w:val="20"/>
              </w:rPr>
            </w:pPr>
            <w:r>
              <w:rPr>
                <w:sz w:val="22"/>
                <w:szCs w:val="20"/>
              </w:rPr>
              <w:t>User A</w:t>
            </w:r>
          </w:p>
        </w:tc>
        <w:tc>
          <w:tcPr>
            <w:tcW w:w="903" w:type="dxa"/>
            <w:vAlign w:val="center"/>
          </w:tcPr>
          <w:p w14:paraId="29FCFC7E" w14:textId="5FDDD27A" w:rsidR="00DD360E" w:rsidRPr="00DD360E" w:rsidRDefault="00DD360E" w:rsidP="00DD360E">
            <w:pPr>
              <w:pStyle w:val="StyleTr"/>
              <w:numPr>
                <w:ilvl w:val="0"/>
                <w:numId w:val="0"/>
              </w:numPr>
              <w:jc w:val="center"/>
              <w:rPr>
                <w:sz w:val="22"/>
                <w:szCs w:val="20"/>
              </w:rPr>
            </w:pPr>
            <w:r>
              <w:rPr>
                <w:sz w:val="22"/>
                <w:szCs w:val="20"/>
              </w:rPr>
              <w:t>5</w:t>
            </w:r>
          </w:p>
        </w:tc>
        <w:tc>
          <w:tcPr>
            <w:tcW w:w="903" w:type="dxa"/>
            <w:vAlign w:val="center"/>
          </w:tcPr>
          <w:p w14:paraId="3B48305E" w14:textId="1FE644F5" w:rsidR="00DD360E" w:rsidRPr="00DD360E" w:rsidRDefault="00DD360E" w:rsidP="00DD360E">
            <w:pPr>
              <w:pStyle w:val="StyleTr"/>
              <w:numPr>
                <w:ilvl w:val="0"/>
                <w:numId w:val="0"/>
              </w:numPr>
              <w:jc w:val="center"/>
              <w:rPr>
                <w:sz w:val="22"/>
                <w:szCs w:val="20"/>
              </w:rPr>
            </w:pPr>
            <w:r>
              <w:rPr>
                <w:sz w:val="22"/>
                <w:szCs w:val="20"/>
              </w:rPr>
              <w:t>3</w:t>
            </w:r>
          </w:p>
        </w:tc>
        <w:tc>
          <w:tcPr>
            <w:tcW w:w="905" w:type="dxa"/>
            <w:vAlign w:val="center"/>
          </w:tcPr>
          <w:p w14:paraId="5B74654E" w14:textId="5EC216CF" w:rsidR="00DD360E" w:rsidRPr="00DD360E" w:rsidRDefault="00DD360E" w:rsidP="00DD360E">
            <w:pPr>
              <w:pStyle w:val="StyleTr"/>
              <w:numPr>
                <w:ilvl w:val="0"/>
                <w:numId w:val="0"/>
              </w:numPr>
              <w:jc w:val="center"/>
              <w:rPr>
                <w:sz w:val="22"/>
                <w:szCs w:val="20"/>
              </w:rPr>
            </w:pPr>
            <w:r>
              <w:rPr>
                <w:sz w:val="22"/>
                <w:szCs w:val="20"/>
              </w:rPr>
              <w:t>?</w:t>
            </w:r>
          </w:p>
        </w:tc>
      </w:tr>
      <w:tr w:rsidR="00DD360E" w14:paraId="464F5F34" w14:textId="77777777" w:rsidTr="00DD360E">
        <w:trPr>
          <w:trHeight w:val="138"/>
          <w:jc w:val="center"/>
        </w:trPr>
        <w:tc>
          <w:tcPr>
            <w:tcW w:w="967" w:type="dxa"/>
            <w:vMerge/>
            <w:tcBorders>
              <w:top w:val="nil"/>
              <w:left w:val="nil"/>
              <w:bottom w:val="nil"/>
              <w:right w:val="nil"/>
            </w:tcBorders>
            <w:shd w:val="clear" w:color="auto" w:fill="E7E6E6" w:themeFill="background2"/>
          </w:tcPr>
          <w:p w14:paraId="43519292" w14:textId="77777777" w:rsidR="00DD360E" w:rsidRDefault="00DD360E" w:rsidP="00C2267E">
            <w:pPr>
              <w:pStyle w:val="StyleTr"/>
              <w:numPr>
                <w:ilvl w:val="0"/>
                <w:numId w:val="0"/>
              </w:numPr>
            </w:pPr>
          </w:p>
        </w:tc>
        <w:tc>
          <w:tcPr>
            <w:tcW w:w="903" w:type="dxa"/>
            <w:tcBorders>
              <w:left w:val="nil"/>
            </w:tcBorders>
            <w:vAlign w:val="center"/>
          </w:tcPr>
          <w:p w14:paraId="2B70BA3D" w14:textId="595ABE3E" w:rsidR="00DD360E" w:rsidRPr="00DD360E" w:rsidRDefault="00DD360E" w:rsidP="00DD360E">
            <w:pPr>
              <w:pStyle w:val="StyleTr"/>
              <w:numPr>
                <w:ilvl w:val="0"/>
                <w:numId w:val="0"/>
              </w:numPr>
              <w:jc w:val="center"/>
              <w:rPr>
                <w:sz w:val="22"/>
                <w:szCs w:val="20"/>
              </w:rPr>
            </w:pPr>
            <w:r>
              <w:rPr>
                <w:sz w:val="22"/>
                <w:szCs w:val="20"/>
              </w:rPr>
              <w:t>User B</w:t>
            </w:r>
          </w:p>
        </w:tc>
        <w:tc>
          <w:tcPr>
            <w:tcW w:w="903" w:type="dxa"/>
            <w:vAlign w:val="center"/>
          </w:tcPr>
          <w:p w14:paraId="6C54CCA1" w14:textId="1BED6DEA" w:rsidR="00DD360E" w:rsidRPr="00DD360E" w:rsidRDefault="00DD360E" w:rsidP="00DD360E">
            <w:pPr>
              <w:pStyle w:val="StyleTr"/>
              <w:numPr>
                <w:ilvl w:val="0"/>
                <w:numId w:val="0"/>
              </w:numPr>
              <w:jc w:val="center"/>
              <w:rPr>
                <w:sz w:val="22"/>
                <w:szCs w:val="20"/>
              </w:rPr>
            </w:pPr>
            <w:r>
              <w:rPr>
                <w:sz w:val="22"/>
                <w:szCs w:val="20"/>
              </w:rPr>
              <w:t>2</w:t>
            </w:r>
          </w:p>
        </w:tc>
        <w:tc>
          <w:tcPr>
            <w:tcW w:w="903" w:type="dxa"/>
            <w:vAlign w:val="center"/>
          </w:tcPr>
          <w:p w14:paraId="1EA58FC7" w14:textId="6B26C610" w:rsidR="00DD360E" w:rsidRPr="00DD360E" w:rsidRDefault="00DD360E" w:rsidP="00DD360E">
            <w:pPr>
              <w:pStyle w:val="StyleTr"/>
              <w:numPr>
                <w:ilvl w:val="0"/>
                <w:numId w:val="0"/>
              </w:numPr>
              <w:jc w:val="center"/>
              <w:rPr>
                <w:sz w:val="22"/>
                <w:szCs w:val="20"/>
              </w:rPr>
            </w:pPr>
            <w:r>
              <w:rPr>
                <w:sz w:val="22"/>
                <w:szCs w:val="20"/>
              </w:rPr>
              <w:t>?</w:t>
            </w:r>
          </w:p>
        </w:tc>
        <w:tc>
          <w:tcPr>
            <w:tcW w:w="905" w:type="dxa"/>
            <w:vAlign w:val="center"/>
          </w:tcPr>
          <w:p w14:paraId="5089820F" w14:textId="56F1E162" w:rsidR="00DD360E" w:rsidRPr="00DD360E" w:rsidRDefault="00DD360E" w:rsidP="00DD360E">
            <w:pPr>
              <w:pStyle w:val="StyleTr"/>
              <w:numPr>
                <w:ilvl w:val="0"/>
                <w:numId w:val="0"/>
              </w:numPr>
              <w:jc w:val="center"/>
              <w:rPr>
                <w:sz w:val="22"/>
                <w:szCs w:val="20"/>
              </w:rPr>
            </w:pPr>
            <w:r>
              <w:rPr>
                <w:sz w:val="22"/>
                <w:szCs w:val="20"/>
              </w:rPr>
              <w:t>4</w:t>
            </w:r>
          </w:p>
        </w:tc>
      </w:tr>
      <w:tr w:rsidR="00DD360E" w14:paraId="456602A9" w14:textId="77777777" w:rsidTr="00DD360E">
        <w:trPr>
          <w:trHeight w:val="138"/>
          <w:jc w:val="center"/>
        </w:trPr>
        <w:tc>
          <w:tcPr>
            <w:tcW w:w="967" w:type="dxa"/>
            <w:vMerge/>
            <w:tcBorders>
              <w:top w:val="nil"/>
              <w:left w:val="nil"/>
              <w:bottom w:val="nil"/>
              <w:right w:val="nil"/>
            </w:tcBorders>
            <w:shd w:val="clear" w:color="auto" w:fill="E7E6E6" w:themeFill="background2"/>
          </w:tcPr>
          <w:p w14:paraId="335C11C2" w14:textId="77777777" w:rsidR="00DD360E" w:rsidRDefault="00DD360E" w:rsidP="00C2267E">
            <w:pPr>
              <w:pStyle w:val="StyleTr"/>
              <w:numPr>
                <w:ilvl w:val="0"/>
                <w:numId w:val="0"/>
              </w:numPr>
            </w:pPr>
          </w:p>
        </w:tc>
        <w:tc>
          <w:tcPr>
            <w:tcW w:w="903" w:type="dxa"/>
            <w:tcBorders>
              <w:left w:val="nil"/>
            </w:tcBorders>
            <w:vAlign w:val="center"/>
          </w:tcPr>
          <w:p w14:paraId="6E2201EF" w14:textId="275DEA34" w:rsidR="00DD360E" w:rsidRPr="00DD360E" w:rsidRDefault="00DD360E" w:rsidP="00DD360E">
            <w:pPr>
              <w:pStyle w:val="StyleTr"/>
              <w:numPr>
                <w:ilvl w:val="0"/>
                <w:numId w:val="0"/>
              </w:numPr>
              <w:jc w:val="center"/>
              <w:rPr>
                <w:sz w:val="22"/>
                <w:szCs w:val="20"/>
              </w:rPr>
            </w:pPr>
            <w:r>
              <w:rPr>
                <w:sz w:val="22"/>
                <w:szCs w:val="20"/>
              </w:rPr>
              <w:t>User C</w:t>
            </w:r>
          </w:p>
        </w:tc>
        <w:tc>
          <w:tcPr>
            <w:tcW w:w="903" w:type="dxa"/>
            <w:vAlign w:val="center"/>
          </w:tcPr>
          <w:p w14:paraId="5421ABAD" w14:textId="7E9E77C8" w:rsidR="00DD360E" w:rsidRPr="00DD360E" w:rsidRDefault="00DD360E" w:rsidP="00DD360E">
            <w:pPr>
              <w:pStyle w:val="StyleTr"/>
              <w:numPr>
                <w:ilvl w:val="0"/>
                <w:numId w:val="0"/>
              </w:numPr>
              <w:jc w:val="center"/>
              <w:rPr>
                <w:sz w:val="22"/>
                <w:szCs w:val="20"/>
              </w:rPr>
            </w:pPr>
            <w:r>
              <w:rPr>
                <w:sz w:val="22"/>
                <w:szCs w:val="20"/>
              </w:rPr>
              <w:t>1</w:t>
            </w:r>
          </w:p>
        </w:tc>
        <w:tc>
          <w:tcPr>
            <w:tcW w:w="903" w:type="dxa"/>
            <w:vAlign w:val="center"/>
          </w:tcPr>
          <w:p w14:paraId="29B13273" w14:textId="30699D3E" w:rsidR="00DD360E" w:rsidRPr="00DD360E" w:rsidRDefault="00DD360E" w:rsidP="00DD360E">
            <w:pPr>
              <w:pStyle w:val="StyleTr"/>
              <w:numPr>
                <w:ilvl w:val="0"/>
                <w:numId w:val="0"/>
              </w:numPr>
              <w:jc w:val="center"/>
              <w:rPr>
                <w:sz w:val="22"/>
                <w:szCs w:val="20"/>
              </w:rPr>
            </w:pPr>
            <w:r>
              <w:rPr>
                <w:sz w:val="22"/>
                <w:szCs w:val="20"/>
              </w:rPr>
              <w:t>?</w:t>
            </w:r>
          </w:p>
        </w:tc>
        <w:tc>
          <w:tcPr>
            <w:tcW w:w="905" w:type="dxa"/>
            <w:vAlign w:val="center"/>
          </w:tcPr>
          <w:p w14:paraId="0DE92CBD" w14:textId="186052CE" w:rsidR="00DD360E" w:rsidRPr="00DD360E" w:rsidRDefault="00DD360E" w:rsidP="005F6202">
            <w:pPr>
              <w:pStyle w:val="StyleTr"/>
              <w:keepNext/>
              <w:numPr>
                <w:ilvl w:val="0"/>
                <w:numId w:val="0"/>
              </w:numPr>
              <w:jc w:val="center"/>
              <w:rPr>
                <w:sz w:val="22"/>
                <w:szCs w:val="20"/>
              </w:rPr>
            </w:pPr>
            <w:r>
              <w:rPr>
                <w:sz w:val="22"/>
                <w:szCs w:val="20"/>
              </w:rPr>
              <w:t>3</w:t>
            </w:r>
          </w:p>
        </w:tc>
      </w:tr>
    </w:tbl>
    <w:p w14:paraId="7F1D9F9B" w14:textId="15BB1462" w:rsidR="005F6202" w:rsidRPr="005F6202" w:rsidRDefault="005F6202" w:rsidP="005F6202">
      <w:pPr>
        <w:pStyle w:val="Caption"/>
        <w:jc w:val="center"/>
        <w:rPr>
          <w:color w:val="auto"/>
          <w:sz w:val="22"/>
          <w:szCs w:val="22"/>
        </w:rPr>
      </w:pPr>
      <w:bookmarkStart w:id="18" w:name="_Toc200376494"/>
      <w:r w:rsidRPr="005F6202">
        <w:rPr>
          <w:color w:val="auto"/>
          <w:sz w:val="22"/>
          <w:szCs w:val="22"/>
        </w:rPr>
        <w:t xml:space="preserve">Ảnh  </w:t>
      </w:r>
      <w:r w:rsidRPr="005F6202">
        <w:rPr>
          <w:color w:val="auto"/>
          <w:sz w:val="22"/>
          <w:szCs w:val="22"/>
        </w:rPr>
        <w:fldChar w:fldCharType="begin"/>
      </w:r>
      <w:r w:rsidRPr="005F6202">
        <w:rPr>
          <w:color w:val="auto"/>
          <w:sz w:val="22"/>
          <w:szCs w:val="22"/>
        </w:rPr>
        <w:instrText xml:space="preserve"> SEQ Ảnh_ \* ARABIC </w:instrText>
      </w:r>
      <w:r w:rsidRPr="005F6202">
        <w:rPr>
          <w:color w:val="auto"/>
          <w:sz w:val="22"/>
          <w:szCs w:val="22"/>
        </w:rPr>
        <w:fldChar w:fldCharType="separate"/>
      </w:r>
      <w:r w:rsidR="00CB2831">
        <w:rPr>
          <w:noProof/>
          <w:color w:val="auto"/>
          <w:sz w:val="22"/>
          <w:szCs w:val="22"/>
        </w:rPr>
        <w:t>4</w:t>
      </w:r>
      <w:r w:rsidRPr="005F6202">
        <w:rPr>
          <w:color w:val="auto"/>
          <w:sz w:val="22"/>
          <w:szCs w:val="22"/>
        </w:rPr>
        <w:fldChar w:fldCharType="end"/>
      </w:r>
      <w:r w:rsidRPr="005F6202">
        <w:rPr>
          <w:color w:val="auto"/>
          <w:sz w:val="22"/>
          <w:szCs w:val="22"/>
        </w:rPr>
        <w:t>. Ma trận người dùng- sản phẩm</w:t>
      </w:r>
      <w:bookmarkEnd w:id="18"/>
    </w:p>
    <w:p w14:paraId="65C88DE0" w14:textId="5195B393" w:rsidR="00DD360E" w:rsidRDefault="00DD360E" w:rsidP="00DD360E">
      <w:pPr>
        <w:pStyle w:val="DoanVB"/>
      </w:pPr>
      <w:r>
        <w:t>Để d</w:t>
      </w:r>
      <w:r w:rsidRPr="00DD360E">
        <w:t xml:space="preserve">ự đoán đánh giá của người dùng u với item i dựa trên đánh giá của các người dùng tương tự với u đã đánh giá item </w:t>
      </w:r>
      <w:r>
        <w:t>i ta sử dụng công thức:</w:t>
      </w:r>
    </w:p>
    <w:p w14:paraId="5672D863" w14:textId="08F005CB" w:rsidR="00DD360E" w:rsidRDefault="00624785" w:rsidP="00DD360E">
      <w:pPr>
        <w:pStyle w:val="DoanVB"/>
      </w:pPr>
      <w:r w:rsidRPr="00624785">
        <w:rPr>
          <w:noProof/>
        </w:rPr>
        <w:lastRenderedPageBreak/>
        <w:drawing>
          <wp:inline distT="0" distB="0" distL="0" distR="0" wp14:anchorId="7B1AE102" wp14:editId="30346AA0">
            <wp:extent cx="5746750" cy="3180216"/>
            <wp:effectExtent l="0" t="0" r="6350" b="1270"/>
            <wp:docPr id="823366524" name="Picture 1" descr="A screenshot of a math probl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66524" name="Picture 1" descr="A screenshot of a math problem&#10;&#10;AI-generated content may be incorrect."/>
                    <pic:cNvPicPr/>
                  </pic:nvPicPr>
                  <pic:blipFill>
                    <a:blip r:embed="rId12"/>
                    <a:stretch>
                      <a:fillRect/>
                    </a:stretch>
                  </pic:blipFill>
                  <pic:spPr>
                    <a:xfrm>
                      <a:off x="0" y="0"/>
                      <a:ext cx="5749775" cy="3181890"/>
                    </a:xfrm>
                    <a:prstGeom prst="rect">
                      <a:avLst/>
                    </a:prstGeom>
                  </pic:spPr>
                </pic:pic>
              </a:graphicData>
            </a:graphic>
          </wp:inline>
        </w:drawing>
      </w:r>
    </w:p>
    <w:p w14:paraId="65E69FC0" w14:textId="77777777" w:rsidR="00624785" w:rsidRDefault="00624785" w:rsidP="00624785">
      <w:pPr>
        <w:pStyle w:val="Heading3"/>
        <w:rPr>
          <w:rFonts w:eastAsiaTheme="minorHAnsi" w:cstheme="minorBidi"/>
          <w:szCs w:val="22"/>
        </w:rPr>
      </w:pPr>
      <w:bookmarkStart w:id="19" w:name="_Toc200375685"/>
      <w:r w:rsidRPr="00B249D9">
        <w:rPr>
          <w:rFonts w:eastAsiaTheme="minorHAnsi" w:cstheme="minorBidi"/>
          <w:szCs w:val="22"/>
        </w:rPr>
        <w:t>Cách đo độ tương đồng</w:t>
      </w:r>
      <w:bookmarkEnd w:id="19"/>
      <w:r w:rsidRPr="00B249D9">
        <w:rPr>
          <w:rFonts w:eastAsiaTheme="minorHAnsi" w:cstheme="minorBidi"/>
          <w:szCs w:val="22"/>
        </w:rPr>
        <w:t xml:space="preserve"> </w:t>
      </w:r>
    </w:p>
    <w:p w14:paraId="5B8B7E50" w14:textId="77777777" w:rsidR="00624785" w:rsidRPr="00750430" w:rsidRDefault="00624785" w:rsidP="00624785">
      <w:pPr>
        <w:pStyle w:val="DoanVB"/>
      </w:pPr>
      <w:r w:rsidRPr="00750430">
        <w:t>Sau khi xây dựng được các vector đặc trưng cho các bộ phim, ta có thể sử dụng các phép đo độ tương đồng để tính xem hai phim giống nhau tới mức nào, ta sử dụng ma trận Cosine Similarity:</w:t>
      </w:r>
    </w:p>
    <w:p w14:paraId="11799CAE" w14:textId="77777777" w:rsidR="00624785" w:rsidRPr="00624785" w:rsidRDefault="00624785" w:rsidP="00624785">
      <w:pPr>
        <w:pStyle w:val="DoanVB"/>
      </w:pPr>
      <m:oMathPara>
        <m:oMath>
          <m:r>
            <w:rPr>
              <w:rFonts w:ascii="Cambria Math" w:hAnsi="Cambria Math"/>
            </w:rPr>
            <m:t xml:space="preserve">similarity(A,B)= </m:t>
          </m:r>
          <m:f>
            <m:fPr>
              <m:ctrlPr>
                <w:rPr>
                  <w:rFonts w:ascii="Cambria Math" w:hAnsi="Cambria Math"/>
                  <w:i/>
                </w:rPr>
              </m:ctrlPr>
            </m:fPr>
            <m:num>
              <m:r>
                <w:rPr>
                  <w:rFonts w:ascii="Cambria Math" w:hAnsi="Cambria Math"/>
                </w:rPr>
                <m:t>A •B</m:t>
              </m:r>
            </m:num>
            <m:den>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r>
                <w:rPr>
                  <w:rFonts w:ascii="Cambria Math" w:hAnsi="Cambria Math"/>
                </w:rPr>
                <m:t>|</m:t>
              </m:r>
            </m:den>
          </m:f>
        </m:oMath>
      </m:oMathPara>
    </w:p>
    <w:p w14:paraId="017C7BFB" w14:textId="77777777" w:rsidR="00624785" w:rsidRPr="00750430" w:rsidRDefault="00624785" w:rsidP="00624785">
      <w:pPr>
        <w:pStyle w:val="DoanVB"/>
      </w:pPr>
      <w:r>
        <w:t>A, B: là hai vecto đánh giá</w:t>
      </w:r>
    </w:p>
    <w:p w14:paraId="6A875C23" w14:textId="529DBD51" w:rsidR="00624785" w:rsidRPr="00DD360E" w:rsidRDefault="00624785" w:rsidP="00624785">
      <w:pPr>
        <w:pStyle w:val="DoanVB"/>
      </w:pPr>
      <w:r w:rsidRPr="00750430">
        <w:t>→ Kết quả là một giá trị từ 0 đến 1, càng gần 1 thì càng tương đồng.</w:t>
      </w:r>
    </w:p>
    <w:p w14:paraId="53A8D203" w14:textId="77777777" w:rsidR="000960A5" w:rsidRDefault="005F5F9E" w:rsidP="005F5F9E">
      <w:pPr>
        <w:pStyle w:val="Heading2"/>
      </w:pPr>
      <w:bookmarkStart w:id="20" w:name="_Toc200375686"/>
      <w:r w:rsidRPr="005F5F9E">
        <w:t>Các công nghệ và framework sử dụng</w:t>
      </w:r>
      <w:bookmarkEnd w:id="20"/>
    </w:p>
    <w:p w14:paraId="1C67A45B" w14:textId="2A0873CF" w:rsidR="005F5F9E" w:rsidRDefault="007D4CD5" w:rsidP="000960A5">
      <w:pPr>
        <w:pStyle w:val="Heading3"/>
      </w:pPr>
      <w:bookmarkStart w:id="21" w:name="_Toc200375687"/>
      <w:r>
        <w:t>N</w:t>
      </w:r>
      <w:r w:rsidR="005F5F9E" w:rsidRPr="005F5F9E">
        <w:t>gôn ngữ lập trình chính</w:t>
      </w:r>
      <w:r>
        <w:t>- Python</w:t>
      </w:r>
      <w:bookmarkEnd w:id="21"/>
    </w:p>
    <w:p w14:paraId="3C9D96A2" w14:textId="0281EBC8" w:rsidR="007D4CD5" w:rsidRPr="007D4CD5" w:rsidRDefault="007D4CD5" w:rsidP="007D4CD5">
      <w:pPr>
        <w:pStyle w:val="DoanVB"/>
      </w:pPr>
      <w:r w:rsidRPr="007D4CD5">
        <w:t>Python là ngôn ngữ lập trình máy tính bậc cao thường được sử dụng để xây dựng trang web và phần mềm, tự động hóa các tác vụ và tiến hành phân tích dữ liệu. Python là ngôn ngữ có mục đích chung, nghĩa là nó có thể được sử dụng để tạo nhiều chương trình khác nhau và không chuyên biệt cho bất kỳ vấn đề cụ thể nào. Tính linh hoạt này, cùng với sự thân thiện với người mới bắt đầu, đã khiến nó trở thành một trong những ngôn ngữ lập trình được sử dụng nhiều nhất hiện nay. Một cuộc khảo sát được thực hiện bởi công ty phân tích ngành RedMonk cho thấy rằng đây là ngôn ngữ lập trình phổ biến thứ hai đối với các nhà phát triển vào năm 2021.</w:t>
      </w:r>
    </w:p>
    <w:p w14:paraId="51BF8FBF" w14:textId="138CE3A4" w:rsidR="000960A5" w:rsidRDefault="000960A5" w:rsidP="000960A5">
      <w:pPr>
        <w:pStyle w:val="Heading3"/>
      </w:pPr>
      <w:bookmarkStart w:id="22" w:name="_Toc200375688"/>
      <w:r w:rsidRPr="000960A5">
        <w:t>Xử lý dữ liệu</w:t>
      </w:r>
      <w:r w:rsidR="007D4CD5">
        <w:t>-</w:t>
      </w:r>
      <w:r w:rsidRPr="000960A5">
        <w:t xml:space="preserve"> </w:t>
      </w:r>
      <w:r w:rsidR="007D4CD5">
        <w:t>P</w:t>
      </w:r>
      <w:r w:rsidRPr="000960A5">
        <w:t>andas:</w:t>
      </w:r>
      <w:bookmarkEnd w:id="22"/>
      <w:r w:rsidRPr="000960A5">
        <w:t xml:space="preserve"> </w:t>
      </w:r>
    </w:p>
    <w:p w14:paraId="55862AD5" w14:textId="0DBEA84B" w:rsidR="007D4CD5" w:rsidRPr="007D4CD5" w:rsidRDefault="007D4CD5" w:rsidP="007D4CD5">
      <w:pPr>
        <w:pStyle w:val="DoanVB"/>
      </w:pPr>
      <w:r>
        <w:t xml:space="preserve">Pandas là một thư viện cung cấp các cấu trúc dữ liệu và công cụ phân tích dữ liệu mạnh mẽ cho Python. Được xây dựng trên nền tảng của NumPy, Pandas cho phép thao tác </w:t>
      </w:r>
      <w:r>
        <w:lastRenderedPageBreak/>
        <w:t>dữ liệu dạng bảng (tương tự như bảng tính Excel) một cách dễ dàng. Các cấu trúc dữ liệu chính của Pandas là DataFrame và Series, cho phép người dùng thực hiện các thao tác như lọc, nhóm, và biến đổi dữ liệu một cách linh hoạt và hiệu quả. Ví dụ, nếu chúng ta có một bảng dữ liệu về nhân viên và muốn lọc ra những người có tuổi trên 30, Pandas có thể giúp chúng ta thực hiện điều này một cách dễ dàng.</w:t>
      </w:r>
    </w:p>
    <w:p w14:paraId="7DD32DFA" w14:textId="22101CA8" w:rsidR="000960A5" w:rsidRDefault="000960A5" w:rsidP="000960A5">
      <w:pPr>
        <w:pStyle w:val="Heading3"/>
      </w:pPr>
      <w:bookmarkStart w:id="23" w:name="_Toc200375689"/>
      <w:r>
        <w:t>Xử lý văn bản</w:t>
      </w:r>
      <w:bookmarkEnd w:id="23"/>
    </w:p>
    <w:p w14:paraId="431172C9" w14:textId="77777777" w:rsidR="000960A5" w:rsidRDefault="000960A5" w:rsidP="00E243AA">
      <w:pPr>
        <w:pStyle w:val="ListParagraph"/>
        <w:numPr>
          <w:ilvl w:val="0"/>
          <w:numId w:val="4"/>
        </w:numPr>
      </w:pPr>
      <w:r w:rsidRPr="000960A5">
        <w:t xml:space="preserve">Xử lý chuỗi và biểu thức chính quy: </w:t>
      </w:r>
    </w:p>
    <w:p w14:paraId="296C501C" w14:textId="7186C09C" w:rsidR="00461CD2" w:rsidRPr="00461CD2" w:rsidRDefault="00461CD2" w:rsidP="00461CD2">
      <w:pPr>
        <w:pStyle w:val="StyleTr"/>
      </w:pPr>
      <w:r w:rsidRPr="00461CD2">
        <w:t>re: Thư viện chuẩn trong Python hỗ trợ xử lý các biểu thức chính quy (regex), giúp tìm kiếm, tách chuỗi, thay thế và phân tích cú pháp văn bản hiệu quả.</w:t>
      </w:r>
    </w:p>
    <w:p w14:paraId="3B4A01B6" w14:textId="57E1EBBE" w:rsidR="00461CD2" w:rsidRPr="00461CD2" w:rsidRDefault="00461CD2" w:rsidP="00461CD2">
      <w:pPr>
        <w:pStyle w:val="StyleTr"/>
      </w:pPr>
      <w:r w:rsidRPr="00461CD2">
        <w:t>ast: Dùng để chuyển đổi biểu diễn dạng chuỗi của các cấu trúc dữ liệu như danh sách, tuple hoặc dictionary thành các đối tượng Python tương ứng. Điều này hữu ích khi làm việc với dữ liệu được lưu dưới dạng chuỗi trong tập tin hoặc cơ sở dữ liệu.</w:t>
      </w:r>
    </w:p>
    <w:p w14:paraId="7C5AC55E" w14:textId="77777777" w:rsidR="000960A5" w:rsidRDefault="000960A5" w:rsidP="00E243AA">
      <w:pPr>
        <w:pStyle w:val="ListParagraph"/>
        <w:numPr>
          <w:ilvl w:val="0"/>
          <w:numId w:val="4"/>
        </w:numPr>
      </w:pPr>
      <w:r w:rsidRPr="000960A5">
        <w:t>Xử lý ngôn ngữ tự nhiên (NLP):</w:t>
      </w:r>
    </w:p>
    <w:p w14:paraId="6D00114D" w14:textId="77777777" w:rsidR="00461CD2" w:rsidRPr="00461CD2" w:rsidRDefault="00461CD2" w:rsidP="00693FAD">
      <w:pPr>
        <w:pStyle w:val="StyleTr"/>
      </w:pPr>
      <w:r w:rsidRPr="00461CD2">
        <w:t>nltk (Natural Language Toolkit): Một thư viện mã nguồn mở phổ biến trong lĩnh vực xử lý ngôn ngữ tự nhiên.</w:t>
      </w:r>
    </w:p>
    <w:p w14:paraId="36A4B2D4" w14:textId="77777777" w:rsidR="00461CD2" w:rsidRPr="00461CD2" w:rsidRDefault="00461CD2" w:rsidP="00693FAD">
      <w:pPr>
        <w:pStyle w:val="StyleTr"/>
      </w:pPr>
      <w:r w:rsidRPr="00461CD2">
        <w:t>stopwords: Dùng để loại bỏ các từ dừng – những từ phổ biến không mang nhiều giá trị ngữ nghĩa như “the”, “is”, “in”,...</w:t>
      </w:r>
    </w:p>
    <w:p w14:paraId="676D5298" w14:textId="77777777" w:rsidR="00461CD2" w:rsidRPr="00461CD2" w:rsidRDefault="00461CD2" w:rsidP="00693FAD">
      <w:pPr>
        <w:pStyle w:val="StyleTr"/>
      </w:pPr>
      <w:r w:rsidRPr="00461CD2">
        <w:t>WordNetLemmatizer: Chuẩn hóa từ về dạng gốc (lemmatization), giúp giảm nhiễu và tăng tính chính xác khi so sánh văn bản.</w:t>
      </w:r>
    </w:p>
    <w:p w14:paraId="68067A6A" w14:textId="77777777" w:rsidR="00461CD2" w:rsidRPr="00461CD2" w:rsidRDefault="00461CD2" w:rsidP="00693FAD">
      <w:pPr>
        <w:pStyle w:val="StyleTr"/>
      </w:pPr>
      <w:r w:rsidRPr="00461CD2">
        <w:t>RegexpTokenizer: Công cụ tách văn bản thành các token (từ) dựa trên biểu thức chính quy, linh hoạt trong việc xử lý các kiểu định dạng đầu vào.</w:t>
      </w:r>
    </w:p>
    <w:p w14:paraId="70121F23" w14:textId="77777777" w:rsidR="000960A5" w:rsidRDefault="000960A5" w:rsidP="00E243AA">
      <w:pPr>
        <w:pStyle w:val="ListParagraph"/>
        <w:numPr>
          <w:ilvl w:val="0"/>
          <w:numId w:val="4"/>
        </w:numPr>
      </w:pPr>
      <w:r w:rsidRPr="000960A5">
        <w:t xml:space="preserve">Biểu diễn và so sánh văn bản: </w:t>
      </w:r>
    </w:p>
    <w:p w14:paraId="75DDF07B" w14:textId="77777777" w:rsidR="00461CD2" w:rsidRPr="00693FAD" w:rsidRDefault="00461CD2" w:rsidP="00693FAD">
      <w:pPr>
        <w:pStyle w:val="StyleTr"/>
      </w:pPr>
      <w:r w:rsidRPr="00693FAD">
        <w:t>TfidfVectorizer (thuộc sklearn.feature_extraction.text): Dùng để chuyển đổi văn bản thành vector số bằng kỹ thuật TF-IDF (Term Frequency - Inverse Document Frequency), giúp lượng hóa tầm quan trọng của từ trong văn bản.</w:t>
      </w:r>
    </w:p>
    <w:p w14:paraId="5E5F9FB5" w14:textId="77777777" w:rsidR="00461CD2" w:rsidRPr="00693FAD" w:rsidRDefault="00461CD2" w:rsidP="00693FAD">
      <w:pPr>
        <w:pStyle w:val="StyleTr"/>
      </w:pPr>
      <w:r w:rsidRPr="00693FAD">
        <w:t>cosine_similarity (thuộc sklearn.metrics.pairwise): Tính độ tương đồng giữa hai vector văn bản thông qua hệ số cosine, rất phù hợp để so sánh mức độ giống nhau giữa các mô tả phim hoặc phản hồi người dùng.</w:t>
      </w:r>
    </w:p>
    <w:p w14:paraId="25614EB6" w14:textId="77777777" w:rsidR="000960A5" w:rsidRDefault="000960A5" w:rsidP="00E243AA">
      <w:pPr>
        <w:pStyle w:val="ListParagraph"/>
        <w:numPr>
          <w:ilvl w:val="0"/>
          <w:numId w:val="4"/>
        </w:numPr>
      </w:pPr>
      <w:r w:rsidRPr="000960A5">
        <w:t xml:space="preserve">So khớp gần đúng (Approximate Matching): </w:t>
      </w:r>
    </w:p>
    <w:p w14:paraId="4EE324C8" w14:textId="77777777" w:rsidR="00461CD2" w:rsidRPr="00693FAD" w:rsidRDefault="00461CD2" w:rsidP="00693FAD">
      <w:pPr>
        <w:pStyle w:val="StyleTr"/>
      </w:pPr>
      <w:r w:rsidRPr="00693FAD">
        <w:lastRenderedPageBreak/>
        <w:t>difflib.get_close_matches: Hàm tìm kiếm các chuỗi gần giống nhất trong một danh sách đầu vào, rất hữu ích khi thực hiện so khớp mờ (fuzzy matching), đặc biệt khi người dùng nhập sai chính tả hoặc nhập không chính xác tên phim.</w:t>
      </w:r>
    </w:p>
    <w:p w14:paraId="2BD79F54" w14:textId="5171C384" w:rsidR="00461CD2" w:rsidRDefault="007D4CD5" w:rsidP="002B76E7">
      <w:pPr>
        <w:pStyle w:val="Heading3"/>
      </w:pPr>
      <w:bookmarkStart w:id="24" w:name="_Toc200375690"/>
      <w:r w:rsidRPr="007D4CD5">
        <w:t>Mô hình học máy</w:t>
      </w:r>
      <w:bookmarkEnd w:id="24"/>
    </w:p>
    <w:p w14:paraId="52B31D9A" w14:textId="77777777" w:rsidR="00693FAD" w:rsidRPr="00693FAD" w:rsidRDefault="00693FAD" w:rsidP="00693FAD">
      <w:pPr>
        <w:pStyle w:val="DoanVB"/>
        <w:ind w:left="720"/>
      </w:pPr>
      <w:r w:rsidRPr="00693FAD">
        <w:t>Hệ thống đề xuất sử dụng mô hình dựa trên kỹ thuật học máy không giám sát để tính toán độ tương đồng giữa các phim, qua đó đưa ra các đề xuất phù hợp. Các công cụ hỗ trợ bao gồm:</w:t>
      </w:r>
    </w:p>
    <w:p w14:paraId="3C837B81" w14:textId="77777777" w:rsidR="00693FAD" w:rsidRPr="00693FAD" w:rsidRDefault="00693FAD" w:rsidP="00693FAD">
      <w:pPr>
        <w:pStyle w:val="StyleTr"/>
        <w:numPr>
          <w:ilvl w:val="2"/>
          <w:numId w:val="1"/>
        </w:numPr>
        <w:ind w:left="1593"/>
      </w:pPr>
      <w:r w:rsidRPr="00693FAD">
        <w:rPr>
          <w:b/>
          <w:bCs/>
        </w:rPr>
        <w:t>Scikit-learn</w:t>
      </w:r>
      <w:r w:rsidRPr="00693FAD">
        <w:t xml:space="preserve"> (sklearn): Đây là thư viện học máy phổ biến trong Python, cung cấp các công cụ phục vụ xây dựng và đánh giá mô hình. Trong đề tài này, các thành phần chính được sử dụng là:</w:t>
      </w:r>
    </w:p>
    <w:p w14:paraId="1B25E68C" w14:textId="77777777" w:rsidR="00693FAD" w:rsidRPr="00693FAD" w:rsidRDefault="00693FAD" w:rsidP="00693FAD">
      <w:pPr>
        <w:pStyle w:val="StyleTr"/>
        <w:numPr>
          <w:ilvl w:val="2"/>
          <w:numId w:val="1"/>
        </w:numPr>
        <w:ind w:left="1593"/>
      </w:pPr>
      <w:r w:rsidRPr="00693FAD">
        <w:rPr>
          <w:b/>
          <w:bCs/>
        </w:rPr>
        <w:t>TfidfVectorizer</w:t>
      </w:r>
      <w:r w:rsidRPr="00693FAD">
        <w:t>: Biến đổi dữ liệu văn bản thành vector đặc trưng.</w:t>
      </w:r>
    </w:p>
    <w:p w14:paraId="180A44CE" w14:textId="77777777" w:rsidR="00693FAD" w:rsidRPr="00693FAD" w:rsidRDefault="00693FAD" w:rsidP="00693FAD">
      <w:pPr>
        <w:pStyle w:val="StyleTr"/>
        <w:numPr>
          <w:ilvl w:val="2"/>
          <w:numId w:val="1"/>
        </w:numPr>
        <w:ind w:left="1593"/>
      </w:pPr>
      <w:r w:rsidRPr="00693FAD">
        <w:rPr>
          <w:b/>
          <w:bCs/>
        </w:rPr>
        <w:t>Cosine Similarity</w:t>
      </w:r>
      <w:r w:rsidRPr="00693FAD">
        <w:t>: Tính toán độ tương đồng giữa các vector văn bản, nhằm xác định mức độ liên quan giữa các phim dựa trên mô tả nội dung.</w:t>
      </w:r>
    </w:p>
    <w:p w14:paraId="3C935A21" w14:textId="2477C0FC" w:rsidR="00461CD2" w:rsidRPr="000960A5" w:rsidRDefault="00693FAD" w:rsidP="00693FAD">
      <w:pPr>
        <w:pStyle w:val="DoanVB"/>
        <w:ind w:left="720"/>
      </w:pPr>
      <w:r w:rsidRPr="00693FAD">
        <w:t>Mô hình này không yêu cầu dữ liệu đánh giá từ người dùng mà hoạt động dựa trên đặc điểm nội dung, do đó phù hợp cho cả người dùng mới và các phim chưa có nhiều phản hồi.</w:t>
      </w:r>
    </w:p>
    <w:p w14:paraId="0B2480EA" w14:textId="44EB2BBB" w:rsidR="005F5F9E" w:rsidRDefault="007D4CD5" w:rsidP="002B76E7">
      <w:pPr>
        <w:pStyle w:val="Heading3"/>
      </w:pPr>
      <w:bookmarkStart w:id="25" w:name="_Toc200375691"/>
      <w:r w:rsidRPr="007D4CD5">
        <w:t>Giao diện người dùng</w:t>
      </w:r>
      <w:bookmarkEnd w:id="25"/>
    </w:p>
    <w:p w14:paraId="4DCF9E94" w14:textId="77777777" w:rsidR="00693FAD" w:rsidRPr="00693FAD" w:rsidRDefault="00693FAD" w:rsidP="00693FAD">
      <w:pPr>
        <w:pStyle w:val="DoanVB"/>
        <w:ind w:left="360"/>
      </w:pPr>
      <w:r w:rsidRPr="00693FAD">
        <w:t>Trong đề tài này, giao diện người dùng được xây dựng bằng các công nghệ cơ bản của phát triển web, bao gồm:</w:t>
      </w:r>
    </w:p>
    <w:p w14:paraId="31036ECE" w14:textId="77777777" w:rsidR="00693FAD" w:rsidRPr="00693FAD" w:rsidRDefault="00693FAD" w:rsidP="00693FAD">
      <w:pPr>
        <w:pStyle w:val="StyleTr"/>
        <w:numPr>
          <w:ilvl w:val="1"/>
          <w:numId w:val="1"/>
        </w:numPr>
      </w:pPr>
      <w:r w:rsidRPr="002B76E7">
        <w:t>HTML (HyperText Markup Language):</w:t>
      </w:r>
      <w:r w:rsidRPr="00693FAD">
        <w:t xml:space="preserve"> Ngôn ngữ đánh dấu dùng để xây dựng cấu trúc và bố cục của trang web. HTML giúp hiển thị các thành phần như ô nhập dữ liệu, nút bấm và kết quả gợi ý phim.</w:t>
      </w:r>
    </w:p>
    <w:p w14:paraId="6BBEA2E9" w14:textId="77777777" w:rsidR="00693FAD" w:rsidRPr="00693FAD" w:rsidRDefault="00693FAD" w:rsidP="00693FAD">
      <w:pPr>
        <w:pStyle w:val="StyleTr"/>
        <w:numPr>
          <w:ilvl w:val="1"/>
          <w:numId w:val="1"/>
        </w:numPr>
      </w:pPr>
      <w:r w:rsidRPr="002B76E7">
        <w:t>CSS (Cascading Style Sheets):</w:t>
      </w:r>
      <w:r w:rsidRPr="00693FAD">
        <w:t xml:space="preserve"> Ngôn ngữ dùng để định dạng và thiết kế giao diện trang web, bao gồm màu sắc, kiểu chữ, bố cục và hiệu ứng hiển thị nhằm nâng cao trải nghiệm người dùng.</w:t>
      </w:r>
    </w:p>
    <w:p w14:paraId="48657AF2" w14:textId="423BEC86" w:rsidR="00693FAD" w:rsidRPr="00693FAD" w:rsidRDefault="00693FAD" w:rsidP="00693FAD">
      <w:pPr>
        <w:pStyle w:val="StyleTr"/>
        <w:numPr>
          <w:ilvl w:val="1"/>
          <w:numId w:val="1"/>
        </w:numPr>
      </w:pPr>
      <w:r w:rsidRPr="002B76E7">
        <w:t>Flash</w:t>
      </w:r>
      <w:r w:rsidRPr="00693FAD">
        <w:t>: Công nghệ được sử dụng để xây dựng các hiệu ứng động hoặc tương tác nâng cao trên giao diện. Giao diện này cho phép người dùng:</w:t>
      </w:r>
    </w:p>
    <w:p w14:paraId="782A7D03" w14:textId="77777777" w:rsidR="00693FAD" w:rsidRPr="00693FAD" w:rsidRDefault="00693FAD" w:rsidP="00E243AA">
      <w:pPr>
        <w:pStyle w:val="DoanVB"/>
        <w:numPr>
          <w:ilvl w:val="0"/>
          <w:numId w:val="5"/>
        </w:numPr>
        <w:tabs>
          <w:tab w:val="num" w:pos="1080"/>
        </w:tabs>
        <w:ind w:left="1800"/>
      </w:pPr>
      <w:r w:rsidRPr="00693FAD">
        <w:t>Nhập vào tên phim muốn tìm kiếm gợi ý.</w:t>
      </w:r>
    </w:p>
    <w:p w14:paraId="110AD9E6" w14:textId="77777777" w:rsidR="00693FAD" w:rsidRPr="00693FAD" w:rsidRDefault="00693FAD" w:rsidP="00E243AA">
      <w:pPr>
        <w:pStyle w:val="DoanVB"/>
        <w:numPr>
          <w:ilvl w:val="0"/>
          <w:numId w:val="5"/>
        </w:numPr>
        <w:tabs>
          <w:tab w:val="num" w:pos="1080"/>
        </w:tabs>
        <w:ind w:left="1800"/>
      </w:pPr>
      <w:r w:rsidRPr="00693FAD">
        <w:t>Xem danh sách các phim được hệ thống đề xuất.</w:t>
      </w:r>
    </w:p>
    <w:p w14:paraId="6855FF21" w14:textId="77777777" w:rsidR="00693FAD" w:rsidRPr="00693FAD" w:rsidRDefault="00693FAD" w:rsidP="00E243AA">
      <w:pPr>
        <w:pStyle w:val="DoanVB"/>
        <w:numPr>
          <w:ilvl w:val="0"/>
          <w:numId w:val="5"/>
        </w:numPr>
        <w:tabs>
          <w:tab w:val="num" w:pos="1080"/>
        </w:tabs>
        <w:ind w:left="1800"/>
      </w:pPr>
      <w:r w:rsidRPr="00693FAD">
        <w:t>Hiển thị một số thông tin mô tả ngắn gọn về các phim liên quan.</w:t>
      </w:r>
    </w:p>
    <w:p w14:paraId="46298621" w14:textId="77777777" w:rsidR="00693FAD" w:rsidRPr="00693FAD" w:rsidRDefault="00693FAD" w:rsidP="00693FAD">
      <w:pPr>
        <w:pStyle w:val="DoanVB"/>
        <w:ind w:left="360"/>
      </w:pPr>
      <w:r w:rsidRPr="00693FAD">
        <w:lastRenderedPageBreak/>
        <w:t>Tuy không sử dụng các framework hiện đại như React, Angular hay Streamlit, giao diện vẫn đảm bảo sự đơn giản, dễ sử dụng và đáp ứng đúng chức năng cốt lõi của hệ thống gợi ý.</w:t>
      </w:r>
    </w:p>
    <w:p w14:paraId="48C3A575" w14:textId="77777777" w:rsidR="00693FAD" w:rsidRDefault="00693FAD" w:rsidP="00693FAD">
      <w:pPr>
        <w:pStyle w:val="DoanVB"/>
        <w:ind w:firstLine="0"/>
      </w:pPr>
    </w:p>
    <w:p w14:paraId="6FAD8BAC" w14:textId="5A51F38A" w:rsidR="00E411C6" w:rsidRDefault="0099433E" w:rsidP="0099433E">
      <w:pPr>
        <w:pStyle w:val="Heading1"/>
      </w:pPr>
      <w:bookmarkStart w:id="26" w:name="_Toc200375692"/>
      <w:r>
        <w:lastRenderedPageBreak/>
        <w:t>Thực nghiệm</w:t>
      </w:r>
      <w:bookmarkEnd w:id="26"/>
    </w:p>
    <w:p w14:paraId="3E548662" w14:textId="1532EC2C" w:rsidR="00C6514A" w:rsidRDefault="00C6514A" w:rsidP="00C6514A">
      <w:pPr>
        <w:pStyle w:val="Heading2"/>
      </w:pPr>
      <w:bookmarkStart w:id="27" w:name="_Toc200375693"/>
      <w:r w:rsidRPr="00C6514A">
        <w:t>Mô tả bài toán nghiệp vụ</w:t>
      </w:r>
      <w:bookmarkEnd w:id="27"/>
    </w:p>
    <w:p w14:paraId="44729714" w14:textId="586F6B5D" w:rsidR="002B76E7" w:rsidRDefault="002B76E7" w:rsidP="002B76E7">
      <w:pPr>
        <w:pStyle w:val="Heading3"/>
      </w:pPr>
      <w:bookmarkStart w:id="28" w:name="_Toc200375694"/>
      <w:r w:rsidRPr="002B76E7">
        <w:t>Bối cảnh và thách thức</w:t>
      </w:r>
      <w:r>
        <w:t xml:space="preserve"> gặp phải</w:t>
      </w:r>
      <w:bookmarkEnd w:id="28"/>
    </w:p>
    <w:p w14:paraId="13DDB668" w14:textId="7438D7DA" w:rsidR="005E5B20" w:rsidRPr="005E5B20" w:rsidRDefault="005E5B20" w:rsidP="005E5B20">
      <w:r w:rsidRPr="005E5B20">
        <w:t>Ngành công nghiệp giải trí trực tuyến đang phát triển mạnh mẽ, với sự cạnh tranh ngày càng cao giữa các nền tảng phát video theo yêu cầu (</w:t>
      </w:r>
      <w:r w:rsidR="00417EE8" w:rsidRPr="00417EE8">
        <w:t>Video on demand</w:t>
      </w:r>
      <w:r w:rsidRPr="005E5B20">
        <w:t>). Doanh nghiệp phải đối mặt với các thách thức lớn:</w:t>
      </w:r>
    </w:p>
    <w:p w14:paraId="3BAB5FFD" w14:textId="77777777" w:rsidR="005E5B20" w:rsidRPr="00E872A0" w:rsidRDefault="005E5B20" w:rsidP="00E872A0">
      <w:pPr>
        <w:pStyle w:val="StyleTr"/>
      </w:pPr>
      <w:r w:rsidRPr="00E872A0">
        <w:t>Lượng nội dung khổng lồ: Người dùng có quá nhiều lựa chọn, dẫn đến khó khăn trong việc tìm kiếm nội dung phù hợp.</w:t>
      </w:r>
    </w:p>
    <w:p w14:paraId="388E4D32" w14:textId="77777777" w:rsidR="005E5B20" w:rsidRPr="00E872A0" w:rsidRDefault="005E5B20" w:rsidP="00E872A0">
      <w:pPr>
        <w:pStyle w:val="StyleTr"/>
      </w:pPr>
      <w:r w:rsidRPr="00E872A0">
        <w:t>Tỷ lệ rời bỏ cao: Nếu nền tảng không giúp người dùng khám phá phim dễ dàng, họ sẽ chuyển sang dịch vụ khác.</w:t>
      </w:r>
    </w:p>
    <w:p w14:paraId="46343A4D" w14:textId="77777777" w:rsidR="005E5B20" w:rsidRPr="005E5B20" w:rsidRDefault="005E5B20" w:rsidP="00E872A0">
      <w:pPr>
        <w:pStyle w:val="StyleTr"/>
      </w:pPr>
      <w:r w:rsidRPr="00E872A0">
        <w:t>Tối ưu hóa doanh thu: Các đề xuất phim không chỉ ảnh hưởng đến trải nghiệm mà còn tác động đến chiến lược quảng</w:t>
      </w:r>
      <w:r w:rsidRPr="005E5B20">
        <w:t xml:space="preserve"> cáo, đăng ký thuê bao và doanh thu từ nội dung trả phí.</w:t>
      </w:r>
    </w:p>
    <w:p w14:paraId="68414E13" w14:textId="3DDE68AF" w:rsidR="00606828" w:rsidRPr="00606828" w:rsidRDefault="00606828" w:rsidP="00606828">
      <w:pPr>
        <w:pStyle w:val="Heading3"/>
      </w:pPr>
      <w:bookmarkStart w:id="29" w:name="_Toc200375695"/>
      <w:r w:rsidRPr="00606828">
        <w:t>Nhu cầu và chiến lược tiếp cận</w:t>
      </w:r>
      <w:bookmarkEnd w:id="29"/>
    </w:p>
    <w:p w14:paraId="2C5D1C73" w14:textId="77777777" w:rsidR="00606828" w:rsidRPr="00606828" w:rsidRDefault="00606828" w:rsidP="00606828">
      <w:pPr>
        <w:pStyle w:val="DoanVB"/>
      </w:pPr>
      <w:r w:rsidRPr="00606828">
        <w:t>Để duy trì sự cạnh tranh và tăng trưởng, doanh nghiệp cần một hệ thống gợi ý phim thông minh nhằm:</w:t>
      </w:r>
    </w:p>
    <w:p w14:paraId="0B1930B0" w14:textId="77777777" w:rsidR="00606828" w:rsidRPr="00606828" w:rsidRDefault="00606828" w:rsidP="00606828">
      <w:pPr>
        <w:pStyle w:val="StyleTr"/>
      </w:pPr>
      <w:r w:rsidRPr="00606828">
        <w:t>Cá nhân hóa nội dung: Hiển thị đúng bộ phim phù hợp với sở thích và thói quen của từng người dùng.</w:t>
      </w:r>
    </w:p>
    <w:p w14:paraId="606D794C" w14:textId="77777777" w:rsidR="00606828" w:rsidRPr="00606828" w:rsidRDefault="00606828" w:rsidP="00606828">
      <w:pPr>
        <w:pStyle w:val="StyleTr"/>
      </w:pPr>
      <w:r w:rsidRPr="00606828">
        <w:t>Giữ chân khách hàng: Cải thiện trải nghiệm giúp tăng tỷ lệ tương tác và duy trì thuê bao dài hạn.</w:t>
      </w:r>
    </w:p>
    <w:p w14:paraId="62D33CA3" w14:textId="77777777" w:rsidR="00606828" w:rsidRPr="00606828" w:rsidRDefault="00606828" w:rsidP="00606828">
      <w:pPr>
        <w:pStyle w:val="StyleTr"/>
      </w:pPr>
      <w:r w:rsidRPr="00606828">
        <w:t>Tăng hiệu quả quảng bá: Hệ thống gợi ý có thể hỗ trợ chiến lược tiếp thị, giúp quảng bá nội dung phù hợp với từng phân khúc khách hàng.</w:t>
      </w:r>
    </w:p>
    <w:p w14:paraId="1A76B78F" w14:textId="77777777" w:rsidR="00767D18" w:rsidRPr="00767D18" w:rsidRDefault="00767D18" w:rsidP="00767D18">
      <w:pPr>
        <w:pStyle w:val="Heading3"/>
      </w:pPr>
      <w:bookmarkStart w:id="30" w:name="_Toc200375696"/>
      <w:r w:rsidRPr="00767D18">
        <w:t>Giải pháp công nghệ gắn với mục tiêu kinh doanh</w:t>
      </w:r>
      <w:bookmarkEnd w:id="30"/>
    </w:p>
    <w:p w14:paraId="576CB0CE" w14:textId="77777777" w:rsidR="00767D18" w:rsidRPr="00767D18" w:rsidRDefault="00767D18" w:rsidP="00767D18">
      <w:pPr>
        <w:pStyle w:val="DoanVB"/>
      </w:pPr>
      <w:r w:rsidRPr="00767D18">
        <w:t>Một hệ thống gợi ý hiệu quả có thể kết hợp các mô hình trí tuệ nhân tạo như:</w:t>
      </w:r>
    </w:p>
    <w:p w14:paraId="7FC7B017" w14:textId="77777777" w:rsidR="00767D18" w:rsidRPr="00767D18" w:rsidRDefault="00767D18" w:rsidP="00767D18">
      <w:pPr>
        <w:pStyle w:val="StyleTr"/>
      </w:pPr>
      <w:r w:rsidRPr="00767D18">
        <w:t>Content-Based Filtering: Phân tích nội dung phim để đề xuất dựa trên đặc điểm giống nhau.</w:t>
      </w:r>
    </w:p>
    <w:p w14:paraId="2ABB59B8" w14:textId="77777777" w:rsidR="00767D18" w:rsidRDefault="00767D18" w:rsidP="00767D18">
      <w:pPr>
        <w:pStyle w:val="StyleTr"/>
      </w:pPr>
      <w:r w:rsidRPr="00767D18">
        <w:t>Collaborative Filtering: Học từ hành vi của người dùng khác để tạo đề xuất phù hợp.</w:t>
      </w:r>
    </w:p>
    <w:p w14:paraId="68B060AD" w14:textId="77777777" w:rsidR="00F576A1" w:rsidRDefault="00F576A1" w:rsidP="00F576A1">
      <w:pPr>
        <w:pStyle w:val="DoanVB"/>
        <w:rPr>
          <w:sz w:val="24"/>
        </w:rPr>
      </w:pPr>
      <w:r>
        <w:t xml:space="preserve">Việc ứng dụng hệ thống này không chỉ nâng cao trải nghiệm người dùng mà còn mang lại nhiều lợi ích kinh doanh rõ rệt. Cụ thể, nó giúp tăng tỷ lệ giữ chân khách hàng, từ đó giảm thiểu việc người dùng rời bỏ dịch vụ. Doanh thu cũng được tối ưu hóa thông </w:t>
      </w:r>
      <w:r>
        <w:lastRenderedPageBreak/>
        <w:t>qua việc thúc đẩy lượt xem nội dung trả phí và quảng cáo. Đồng thời, chiến lược marketing trở nên hiệu quả hơn nhờ khả năng cá nhân hóa cách tiếp cận từng khách hàng tiềm năng.</w:t>
      </w:r>
    </w:p>
    <w:p w14:paraId="1E8C0C0E" w14:textId="57450383" w:rsidR="00C6514A" w:rsidRPr="00C6514A" w:rsidRDefault="00C6514A" w:rsidP="00C6514A">
      <w:pPr>
        <w:pStyle w:val="Heading2"/>
      </w:pPr>
      <w:bookmarkStart w:id="31" w:name="_Toc200375697"/>
      <w:r w:rsidRPr="00C6514A">
        <w:t>Yêu cầu và tiêu chí đánh giá hệ thống</w:t>
      </w:r>
      <w:bookmarkEnd w:id="31"/>
    </w:p>
    <w:p w14:paraId="3F63D6EA" w14:textId="77777777" w:rsidR="00E84FAB" w:rsidRPr="00E84FAB" w:rsidRDefault="00E84FAB" w:rsidP="00E84FAB">
      <w:pPr>
        <w:pStyle w:val="DoanVN"/>
      </w:pPr>
      <w:r w:rsidRPr="00E84FAB">
        <w:t>Hệ thống gợi ý phim cần đáp ứng các yêu cầu sau nhằm phục vụ mục tiêu nghiệp vụ trong việc nâng cao trải nghiệm người dùng và tối ưu hóa khả năng khám phá nội dung:</w:t>
      </w:r>
    </w:p>
    <w:p w14:paraId="7438A3C0" w14:textId="77777777" w:rsidR="00E84FAB" w:rsidRPr="00E84FAB" w:rsidRDefault="00E84FAB" w:rsidP="00E84FAB">
      <w:pPr>
        <w:pStyle w:val="StyleTr"/>
      </w:pPr>
      <w:r w:rsidRPr="00E84FAB">
        <w:t>Dễ sử dụng: Giao diện trực quan, thao tác tìm kiếm đơn giản, phù hợp với mọi đối tượng người dùng.</w:t>
      </w:r>
    </w:p>
    <w:p w14:paraId="3BEEE74C" w14:textId="77777777" w:rsidR="00E84FAB" w:rsidRPr="00E84FAB" w:rsidRDefault="00E84FAB" w:rsidP="00E84FAB">
      <w:pPr>
        <w:pStyle w:val="StyleTr"/>
      </w:pPr>
      <w:r w:rsidRPr="00E84FAB">
        <w:t>Không yêu cầu đăng nhập để sử dụng cơ bản: Người dùng có thể tìm kiếm phim tương tự mà không cần tạo tài khoản.</w:t>
      </w:r>
    </w:p>
    <w:p w14:paraId="572C33D6" w14:textId="77777777" w:rsidR="00E84FAB" w:rsidRPr="00E84FAB" w:rsidRDefault="00E84FAB" w:rsidP="00E84FAB">
      <w:pPr>
        <w:pStyle w:val="StyleTr"/>
      </w:pPr>
      <w:r w:rsidRPr="00E84FAB">
        <w:t>Cá nhân hóa khi đăng nhập: Với người dùng đã đăng nhập, hệ thống cần cung cấp gợi ý cá nhân hóa dựa trên lịch sử tương tác hoặc mô hình cộng tác.</w:t>
      </w:r>
    </w:p>
    <w:p w14:paraId="55CD81CA" w14:textId="77777777" w:rsidR="00E84FAB" w:rsidRPr="00E84FAB" w:rsidRDefault="00E84FAB" w:rsidP="00E84FAB">
      <w:pPr>
        <w:pStyle w:val="StyleTr"/>
      </w:pPr>
      <w:r w:rsidRPr="00E84FAB">
        <w:t>Tốc độ phản hồi nhanh: Hệ thống phải trả kết quả gợi ý trong thời gian ngắn (dưới 2 giây với truy vấn phổ biến).</w:t>
      </w:r>
    </w:p>
    <w:p w14:paraId="47F9158C" w14:textId="77777777" w:rsidR="00E84FAB" w:rsidRPr="00E84FAB" w:rsidRDefault="00E84FAB" w:rsidP="00E84FAB">
      <w:pPr>
        <w:pStyle w:val="StyleTr"/>
      </w:pPr>
      <w:r w:rsidRPr="00E84FAB">
        <w:t>Khả năng mở rộng: Có thể tích hợp thêm các loại dữ liệu khác như thể loại, đạo diễn, năm phát hành,... trong tương lai.</w:t>
      </w:r>
    </w:p>
    <w:p w14:paraId="4F2D2DF7" w14:textId="5D0F9B4C" w:rsidR="00F2489D" w:rsidRDefault="00E84FAB" w:rsidP="00C6514A">
      <w:pPr>
        <w:pStyle w:val="StyleTr"/>
      </w:pPr>
      <w:r w:rsidRPr="00E84FAB">
        <w:t>Dễ triển khai: Có thể cài đặt và chạy được trên máy tính cá nhân hoặc server nhẹ.</w:t>
      </w:r>
    </w:p>
    <w:p w14:paraId="77A91189" w14:textId="0A40E1D3" w:rsidR="00F2489D" w:rsidRDefault="00F2489D" w:rsidP="008B4BCB">
      <w:pPr>
        <w:pStyle w:val="DoanVB"/>
      </w:pPr>
      <w:r w:rsidRPr="00F2489D">
        <w:t xml:space="preserve">Sau </w:t>
      </w:r>
      <w:r w:rsidRPr="008B4BCB">
        <w:t>khi</w:t>
      </w:r>
      <w:r w:rsidRPr="00F2489D">
        <w:t xml:space="preserve"> xác định các yêu cầu và tiêu chí đánh giá hệ thống, </w:t>
      </w:r>
      <w:r w:rsidR="00E33A13" w:rsidRPr="00DE6E99">
        <w:t>ta cần</w:t>
      </w:r>
      <w:r w:rsidRPr="00F2489D">
        <w:t xml:space="preserve"> hiểu rõ quy trình hoạt động của hệ thống gợi ý.</w:t>
      </w:r>
      <w:r w:rsidR="008B4BCB">
        <w:t xml:space="preserve"> </w:t>
      </w:r>
      <w:r w:rsidRPr="00F2489D">
        <w:t>Sơ đồ dưới đây là flowchart, minh họa từng bước trong quá trình hệ thống xử lý dữ liệu, từ khi tiếp nhận thông tin đầu vào, áp dụng thuật toán gợi ý, đến khi hiển thị kết quả cho người dùng. Flowchart giúp mô tả chính xác cách hệ thống vận hành, đảm bảo hiệu quả và khả năng mở rộng.</w:t>
      </w:r>
    </w:p>
    <w:p w14:paraId="49D1EBC1" w14:textId="77777777" w:rsidR="00137B47" w:rsidRPr="00137B47" w:rsidRDefault="00AF1503" w:rsidP="00137B47">
      <w:pPr>
        <w:pStyle w:val="DoanVB"/>
        <w:keepNext/>
        <w:jc w:val="center"/>
        <w:rPr>
          <w:sz w:val="22"/>
          <w:szCs w:val="22"/>
        </w:rPr>
      </w:pPr>
      <w:r w:rsidRPr="00137B47">
        <w:rPr>
          <w:noProof/>
          <w:sz w:val="22"/>
          <w:szCs w:val="22"/>
        </w:rPr>
        <w:drawing>
          <wp:inline distT="0" distB="0" distL="0" distR="0" wp14:anchorId="3F9315A6" wp14:editId="5462B550">
            <wp:extent cx="3121753" cy="2933109"/>
            <wp:effectExtent l="0" t="0" r="2540" b="0"/>
            <wp:docPr id="829844802" name="Picture 5" descr="A black background with whit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44802" name="Picture 5" descr="A black background with white rectangle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23920" cy="2935145"/>
                    </a:xfrm>
                    <a:prstGeom prst="rect">
                      <a:avLst/>
                    </a:prstGeom>
                    <a:noFill/>
                    <a:ln>
                      <a:noFill/>
                    </a:ln>
                  </pic:spPr>
                </pic:pic>
              </a:graphicData>
            </a:graphic>
          </wp:inline>
        </w:drawing>
      </w:r>
    </w:p>
    <w:p w14:paraId="5DD8813B" w14:textId="7C194794" w:rsidR="00DE6E99" w:rsidRPr="00137B47" w:rsidRDefault="00137B47" w:rsidP="00137B47">
      <w:pPr>
        <w:pStyle w:val="Caption"/>
        <w:jc w:val="center"/>
        <w:rPr>
          <w:color w:val="auto"/>
          <w:sz w:val="22"/>
          <w:szCs w:val="22"/>
        </w:rPr>
      </w:pPr>
      <w:bookmarkStart w:id="32" w:name="_Toc200376495"/>
      <w:r w:rsidRPr="00137B47">
        <w:rPr>
          <w:color w:val="auto"/>
          <w:sz w:val="22"/>
          <w:szCs w:val="22"/>
        </w:rPr>
        <w:t xml:space="preserve">Ảnh  </w:t>
      </w:r>
      <w:r w:rsidRPr="00137B47">
        <w:rPr>
          <w:color w:val="auto"/>
          <w:sz w:val="22"/>
          <w:szCs w:val="22"/>
        </w:rPr>
        <w:fldChar w:fldCharType="begin"/>
      </w:r>
      <w:r w:rsidRPr="00137B47">
        <w:rPr>
          <w:color w:val="auto"/>
          <w:sz w:val="22"/>
          <w:szCs w:val="22"/>
        </w:rPr>
        <w:instrText xml:space="preserve"> SEQ Ảnh_ \* ARABIC </w:instrText>
      </w:r>
      <w:r w:rsidRPr="00137B47">
        <w:rPr>
          <w:color w:val="auto"/>
          <w:sz w:val="22"/>
          <w:szCs w:val="22"/>
        </w:rPr>
        <w:fldChar w:fldCharType="separate"/>
      </w:r>
      <w:r w:rsidR="00CB2831">
        <w:rPr>
          <w:noProof/>
          <w:color w:val="auto"/>
          <w:sz w:val="22"/>
          <w:szCs w:val="22"/>
        </w:rPr>
        <w:t>5</w:t>
      </w:r>
      <w:r w:rsidRPr="00137B47">
        <w:rPr>
          <w:color w:val="auto"/>
          <w:sz w:val="22"/>
          <w:szCs w:val="22"/>
        </w:rPr>
        <w:fldChar w:fldCharType="end"/>
      </w:r>
      <w:r w:rsidRPr="00137B47">
        <w:rPr>
          <w:color w:val="auto"/>
          <w:sz w:val="22"/>
          <w:szCs w:val="22"/>
        </w:rPr>
        <w:t>. Quy trình xử lý bài toán</w:t>
      </w:r>
      <w:bookmarkEnd w:id="32"/>
    </w:p>
    <w:p w14:paraId="2F484D2A" w14:textId="0DA49488" w:rsidR="00C6514A" w:rsidRPr="00C6514A" w:rsidRDefault="00C6514A" w:rsidP="00C6514A">
      <w:pPr>
        <w:pStyle w:val="Heading2"/>
      </w:pPr>
      <w:bookmarkStart w:id="33" w:name="_Toc200375698"/>
      <w:r w:rsidRPr="00C6514A">
        <w:lastRenderedPageBreak/>
        <w:t>Thu thập và tiền xử lý dữ liệu</w:t>
      </w:r>
      <w:bookmarkEnd w:id="33"/>
    </w:p>
    <w:p w14:paraId="03C50D04" w14:textId="77777777" w:rsidR="00C6514A" w:rsidRDefault="00C6514A" w:rsidP="000101FB">
      <w:pPr>
        <w:pStyle w:val="Heading3"/>
      </w:pPr>
      <w:bookmarkStart w:id="34" w:name="_Toc200375699"/>
      <w:r w:rsidRPr="00C6514A">
        <w:t>Nguồn dữ liệu sử dụng.</w:t>
      </w:r>
      <w:bookmarkEnd w:id="34"/>
    </w:p>
    <w:p w14:paraId="51A8E3EF" w14:textId="67C5F107" w:rsidR="00697BDA" w:rsidRPr="00697BDA" w:rsidRDefault="00697BDA" w:rsidP="00E243AA">
      <w:pPr>
        <w:pStyle w:val="ListParagraph"/>
        <w:numPr>
          <w:ilvl w:val="0"/>
          <w:numId w:val="8"/>
        </w:numPr>
      </w:pPr>
      <w:r w:rsidRPr="00697BDA">
        <w:t>TMDB 5000 Movie Dataset</w:t>
      </w:r>
    </w:p>
    <w:p w14:paraId="573D2123" w14:textId="77777777" w:rsidR="00697BDA" w:rsidRPr="00697BDA" w:rsidRDefault="00697BDA" w:rsidP="00E243AA">
      <w:pPr>
        <w:numPr>
          <w:ilvl w:val="0"/>
          <w:numId w:val="6"/>
        </w:numPr>
        <w:tabs>
          <w:tab w:val="num" w:pos="720"/>
        </w:tabs>
      </w:pPr>
      <w:r w:rsidRPr="00697BDA">
        <w:t xml:space="preserve">Đặc điểm dữ liệu: </w:t>
      </w:r>
    </w:p>
    <w:p w14:paraId="5F2D2955" w14:textId="77777777" w:rsidR="00697BDA" w:rsidRPr="00697BDA" w:rsidRDefault="00697BDA" w:rsidP="00E243AA">
      <w:pPr>
        <w:numPr>
          <w:ilvl w:val="1"/>
          <w:numId w:val="6"/>
        </w:numPr>
        <w:tabs>
          <w:tab w:val="num" w:pos="1440"/>
        </w:tabs>
      </w:pPr>
      <w:r w:rsidRPr="00697BDA">
        <w:t>tmdb_5000_credits.csv: 4 trường và 4803 dòng</w:t>
      </w:r>
    </w:p>
    <w:p w14:paraId="6297981D" w14:textId="77777777" w:rsidR="00697BDA" w:rsidRPr="00697BDA" w:rsidRDefault="00697BDA" w:rsidP="00E243AA">
      <w:pPr>
        <w:numPr>
          <w:ilvl w:val="1"/>
          <w:numId w:val="6"/>
        </w:numPr>
        <w:tabs>
          <w:tab w:val="num" w:pos="1440"/>
        </w:tabs>
      </w:pPr>
      <w:r w:rsidRPr="00697BDA">
        <w:t>tmdb_5000_movies.csv: 20 trường và 4803 dòng</w:t>
      </w:r>
    </w:p>
    <w:p w14:paraId="6CB38280" w14:textId="77777777" w:rsidR="00697BDA" w:rsidRPr="00697BDA" w:rsidRDefault="00697BDA" w:rsidP="00E243AA">
      <w:pPr>
        <w:numPr>
          <w:ilvl w:val="0"/>
          <w:numId w:val="6"/>
        </w:numPr>
        <w:tabs>
          <w:tab w:val="num" w:pos="720"/>
        </w:tabs>
      </w:pPr>
      <w:r w:rsidRPr="00697BDA">
        <w:t xml:space="preserve">Các trường thông tin chính: </w:t>
      </w:r>
    </w:p>
    <w:p w14:paraId="3DA24CE8" w14:textId="77777777" w:rsidR="00697BDA" w:rsidRPr="00697BDA" w:rsidRDefault="00697BDA" w:rsidP="00E243AA">
      <w:pPr>
        <w:numPr>
          <w:ilvl w:val="1"/>
          <w:numId w:val="6"/>
        </w:numPr>
        <w:tabs>
          <w:tab w:val="num" w:pos="1440"/>
        </w:tabs>
      </w:pPr>
      <w:r w:rsidRPr="00697BDA">
        <w:t>movie_id: Mã định danh phim</w:t>
      </w:r>
    </w:p>
    <w:p w14:paraId="166D230C" w14:textId="77777777" w:rsidR="00697BDA" w:rsidRPr="00697BDA" w:rsidRDefault="00697BDA" w:rsidP="00E243AA">
      <w:pPr>
        <w:numPr>
          <w:ilvl w:val="1"/>
          <w:numId w:val="6"/>
        </w:numPr>
        <w:tabs>
          <w:tab w:val="num" w:pos="1440"/>
        </w:tabs>
      </w:pPr>
      <w:r w:rsidRPr="00697BDA">
        <w:t>title: Tên phim</w:t>
      </w:r>
    </w:p>
    <w:p w14:paraId="73E630C3" w14:textId="77777777" w:rsidR="00697BDA" w:rsidRPr="00697BDA" w:rsidRDefault="00697BDA" w:rsidP="00E243AA">
      <w:pPr>
        <w:numPr>
          <w:ilvl w:val="1"/>
          <w:numId w:val="6"/>
        </w:numPr>
        <w:tabs>
          <w:tab w:val="num" w:pos="1440"/>
        </w:tabs>
      </w:pPr>
      <w:r w:rsidRPr="00697BDA">
        <w:t>overview: Mô tả nội dung</w:t>
      </w:r>
    </w:p>
    <w:p w14:paraId="60E9ABE3" w14:textId="77777777" w:rsidR="00697BDA" w:rsidRPr="00697BDA" w:rsidRDefault="00697BDA" w:rsidP="00E243AA">
      <w:pPr>
        <w:numPr>
          <w:ilvl w:val="1"/>
          <w:numId w:val="6"/>
        </w:numPr>
        <w:tabs>
          <w:tab w:val="num" w:pos="1440"/>
        </w:tabs>
      </w:pPr>
      <w:r w:rsidRPr="00697BDA">
        <w:t>genres: Thể loại phim</w:t>
      </w:r>
    </w:p>
    <w:p w14:paraId="7F7417D3" w14:textId="77777777" w:rsidR="00697BDA" w:rsidRPr="00697BDA" w:rsidRDefault="00697BDA" w:rsidP="00E243AA">
      <w:pPr>
        <w:numPr>
          <w:ilvl w:val="1"/>
          <w:numId w:val="6"/>
        </w:numPr>
        <w:tabs>
          <w:tab w:val="num" w:pos="1440"/>
        </w:tabs>
      </w:pPr>
      <w:r w:rsidRPr="00697BDA">
        <w:t>keywords: Từ khóa liên quan</w:t>
      </w:r>
    </w:p>
    <w:p w14:paraId="23C2FD3A" w14:textId="77777777" w:rsidR="00697BDA" w:rsidRPr="00697BDA" w:rsidRDefault="00697BDA" w:rsidP="00E243AA">
      <w:pPr>
        <w:numPr>
          <w:ilvl w:val="1"/>
          <w:numId w:val="6"/>
        </w:numPr>
        <w:tabs>
          <w:tab w:val="num" w:pos="1440"/>
        </w:tabs>
      </w:pPr>
      <w:r w:rsidRPr="00697BDA">
        <w:t>cast: Diễn viên</w:t>
      </w:r>
    </w:p>
    <w:p w14:paraId="0A79726A" w14:textId="77777777" w:rsidR="00697BDA" w:rsidRDefault="00697BDA" w:rsidP="00E243AA">
      <w:pPr>
        <w:numPr>
          <w:ilvl w:val="1"/>
          <w:numId w:val="6"/>
        </w:numPr>
        <w:tabs>
          <w:tab w:val="num" w:pos="1440"/>
        </w:tabs>
      </w:pPr>
      <w:r w:rsidRPr="00697BDA">
        <w:t>crew: Đội ngũ sản xuất</w:t>
      </w:r>
    </w:p>
    <w:p w14:paraId="5FF9D8C6" w14:textId="55A2CB01" w:rsidR="008B4EE4" w:rsidRPr="00697BDA" w:rsidRDefault="008B4EE4" w:rsidP="00E243AA">
      <w:pPr>
        <w:pStyle w:val="ListParagraph"/>
        <w:numPr>
          <w:ilvl w:val="0"/>
          <w:numId w:val="9"/>
        </w:numPr>
        <w:rPr>
          <w:lang w:eastAsia="ja-JP"/>
        </w:rPr>
      </w:pPr>
      <w:r>
        <w:t xml:space="preserve">Mục đích sử dụng: </w:t>
      </w:r>
      <w:r w:rsidR="00573B86" w:rsidRPr="00573B86">
        <w:rPr>
          <w:lang w:eastAsia="ja-JP"/>
        </w:rPr>
        <w:t>Cung cấp thông tin chi tiết về nội dung phim, phục vụ cho</w:t>
      </w:r>
      <w:r>
        <w:rPr>
          <w:lang w:eastAsia="ja-JP"/>
        </w:rPr>
        <w:t xml:space="preserve"> thuật toán</w:t>
      </w:r>
      <w:r w:rsidRPr="00484588">
        <w:rPr>
          <w:lang w:eastAsia="ja-JP"/>
        </w:rPr>
        <w:t xml:space="preserve"> Content-based Filtering</w:t>
      </w:r>
      <w:r w:rsidR="00A84E8C">
        <w:rPr>
          <w:lang w:eastAsia="ja-JP"/>
        </w:rPr>
        <w:t>.</w:t>
      </w:r>
    </w:p>
    <w:p w14:paraId="702705E6" w14:textId="7ED2942C" w:rsidR="00697BDA" w:rsidRPr="00697BDA" w:rsidRDefault="00697BDA" w:rsidP="00E243AA">
      <w:pPr>
        <w:pStyle w:val="ListParagraph"/>
        <w:numPr>
          <w:ilvl w:val="0"/>
          <w:numId w:val="8"/>
        </w:numPr>
      </w:pPr>
      <w:r w:rsidRPr="00697BDA">
        <w:t>Movie Lens Small Latest Dataset</w:t>
      </w:r>
    </w:p>
    <w:p w14:paraId="241A4E01" w14:textId="77777777" w:rsidR="00697BDA" w:rsidRPr="00697BDA" w:rsidRDefault="00697BDA" w:rsidP="00E243AA">
      <w:pPr>
        <w:numPr>
          <w:ilvl w:val="0"/>
          <w:numId w:val="7"/>
        </w:numPr>
        <w:tabs>
          <w:tab w:val="num" w:pos="720"/>
        </w:tabs>
      </w:pPr>
      <w:r w:rsidRPr="00697BDA">
        <w:t xml:space="preserve">Quy mô dữ liệu: </w:t>
      </w:r>
    </w:p>
    <w:p w14:paraId="202F432C" w14:textId="77777777" w:rsidR="00697BDA" w:rsidRPr="00697BDA" w:rsidRDefault="00697BDA" w:rsidP="00E243AA">
      <w:pPr>
        <w:numPr>
          <w:ilvl w:val="1"/>
          <w:numId w:val="7"/>
        </w:numPr>
        <w:tabs>
          <w:tab w:val="num" w:pos="1440"/>
        </w:tabs>
      </w:pPr>
      <w:r w:rsidRPr="00697BDA">
        <w:t>100,836 đánh giá</w:t>
      </w:r>
    </w:p>
    <w:p w14:paraId="5030BB69" w14:textId="77777777" w:rsidR="00697BDA" w:rsidRPr="00697BDA" w:rsidRDefault="00697BDA" w:rsidP="00E243AA">
      <w:pPr>
        <w:numPr>
          <w:ilvl w:val="1"/>
          <w:numId w:val="7"/>
        </w:numPr>
        <w:tabs>
          <w:tab w:val="num" w:pos="1440"/>
        </w:tabs>
      </w:pPr>
      <w:r w:rsidRPr="00697BDA">
        <w:t>9,742 bộ phim</w:t>
      </w:r>
    </w:p>
    <w:p w14:paraId="78928F78" w14:textId="77777777" w:rsidR="00697BDA" w:rsidRPr="00697BDA" w:rsidRDefault="00697BDA" w:rsidP="00E243AA">
      <w:pPr>
        <w:numPr>
          <w:ilvl w:val="1"/>
          <w:numId w:val="7"/>
        </w:numPr>
        <w:tabs>
          <w:tab w:val="num" w:pos="1440"/>
        </w:tabs>
      </w:pPr>
      <w:r w:rsidRPr="00697BDA">
        <w:t>610 người dùng</w:t>
      </w:r>
    </w:p>
    <w:p w14:paraId="2996F71D" w14:textId="77777777" w:rsidR="00697BDA" w:rsidRPr="00697BDA" w:rsidRDefault="00697BDA" w:rsidP="00E243AA">
      <w:pPr>
        <w:numPr>
          <w:ilvl w:val="0"/>
          <w:numId w:val="7"/>
        </w:numPr>
        <w:tabs>
          <w:tab w:val="num" w:pos="720"/>
        </w:tabs>
      </w:pPr>
      <w:r w:rsidRPr="00697BDA">
        <w:t xml:space="preserve">Thời gian thu thập: </w:t>
      </w:r>
    </w:p>
    <w:p w14:paraId="1F92EB94" w14:textId="77777777" w:rsidR="00697BDA" w:rsidRPr="00697BDA" w:rsidRDefault="00697BDA" w:rsidP="00E243AA">
      <w:pPr>
        <w:numPr>
          <w:ilvl w:val="1"/>
          <w:numId w:val="7"/>
        </w:numPr>
        <w:tabs>
          <w:tab w:val="num" w:pos="1440"/>
        </w:tabs>
      </w:pPr>
      <w:r w:rsidRPr="00697BDA">
        <w:t>Từ 29/03/1996 đến 24/09/2018</w:t>
      </w:r>
    </w:p>
    <w:p w14:paraId="626450A6" w14:textId="77777777" w:rsidR="00697BDA" w:rsidRPr="00697BDA" w:rsidRDefault="00697BDA" w:rsidP="00E243AA">
      <w:pPr>
        <w:numPr>
          <w:ilvl w:val="0"/>
          <w:numId w:val="7"/>
        </w:numPr>
        <w:tabs>
          <w:tab w:val="num" w:pos="720"/>
        </w:tabs>
      </w:pPr>
      <w:r w:rsidRPr="00697BDA">
        <w:t xml:space="preserve">Đặc điểm dữ liệu: </w:t>
      </w:r>
    </w:p>
    <w:p w14:paraId="3D76DFE0" w14:textId="77777777" w:rsidR="00697BDA" w:rsidRPr="00697BDA" w:rsidRDefault="00697BDA" w:rsidP="00E243AA">
      <w:pPr>
        <w:numPr>
          <w:ilvl w:val="1"/>
          <w:numId w:val="7"/>
        </w:numPr>
        <w:tabs>
          <w:tab w:val="num" w:pos="1440"/>
        </w:tabs>
      </w:pPr>
      <w:r w:rsidRPr="00697BDA">
        <w:t>Ratings: Điểm đánh giá của user cho phim</w:t>
      </w:r>
    </w:p>
    <w:p w14:paraId="1477599D" w14:textId="77777777" w:rsidR="00697BDA" w:rsidRPr="00697BDA" w:rsidRDefault="00697BDA" w:rsidP="00E243AA">
      <w:pPr>
        <w:numPr>
          <w:ilvl w:val="1"/>
          <w:numId w:val="7"/>
        </w:numPr>
        <w:tabs>
          <w:tab w:val="num" w:pos="1440"/>
        </w:tabs>
      </w:pPr>
      <w:r w:rsidRPr="00697BDA">
        <w:t>Tags: Nhãn người dùng gán cho phim</w:t>
      </w:r>
    </w:p>
    <w:p w14:paraId="41B58938" w14:textId="77777777" w:rsidR="00697BDA" w:rsidRPr="00697BDA" w:rsidRDefault="00697BDA" w:rsidP="00E243AA">
      <w:pPr>
        <w:numPr>
          <w:ilvl w:val="1"/>
          <w:numId w:val="7"/>
        </w:numPr>
        <w:tabs>
          <w:tab w:val="num" w:pos="1440"/>
        </w:tabs>
      </w:pPr>
      <w:r w:rsidRPr="00697BDA">
        <w:t>User demographics: Thông tin người dùng</w:t>
      </w:r>
    </w:p>
    <w:p w14:paraId="6C5DF11F" w14:textId="77777777" w:rsidR="00697BDA" w:rsidRDefault="00697BDA" w:rsidP="00E243AA">
      <w:pPr>
        <w:numPr>
          <w:ilvl w:val="1"/>
          <w:numId w:val="7"/>
        </w:numPr>
        <w:tabs>
          <w:tab w:val="num" w:pos="1440"/>
        </w:tabs>
      </w:pPr>
      <w:r w:rsidRPr="00697BDA">
        <w:t>Movie metadata: Thông tin chi tiết phim</w:t>
      </w:r>
    </w:p>
    <w:p w14:paraId="4B327408" w14:textId="5D86AC28" w:rsidR="00573B86" w:rsidRPr="00697BDA" w:rsidRDefault="00573B86" w:rsidP="00E243AA">
      <w:pPr>
        <w:numPr>
          <w:ilvl w:val="0"/>
          <w:numId w:val="7"/>
        </w:numPr>
      </w:pPr>
      <w:r>
        <w:lastRenderedPageBreak/>
        <w:t xml:space="preserve">Mục đích sử dụng: </w:t>
      </w:r>
      <w:r w:rsidR="00A84E8C" w:rsidRPr="00A84E8C">
        <w:t>Cung cấp dữ liệu tương tác giữa người dùng và phim, hỗ trợ xây dựng hệ thống gợi ý dựa trên cộng tác (Collaborative Filtering).</w:t>
      </w:r>
    </w:p>
    <w:p w14:paraId="3991143E" w14:textId="22AE7F76" w:rsidR="00C6514A" w:rsidRDefault="000101FB" w:rsidP="000101FB">
      <w:pPr>
        <w:pStyle w:val="Heading3"/>
      </w:pPr>
      <w:bookmarkStart w:id="35" w:name="_Toc200375700"/>
      <w:r>
        <w:t>Làm</w:t>
      </w:r>
      <w:r w:rsidR="00C6514A" w:rsidRPr="00C6514A">
        <w:t xml:space="preserve"> sạch và chuẩn hóa dữ liệu.</w:t>
      </w:r>
      <w:bookmarkEnd w:id="35"/>
    </w:p>
    <w:p w14:paraId="57490F4C" w14:textId="52CECE18" w:rsidR="001827D5" w:rsidRDefault="001827D5" w:rsidP="001827D5">
      <w:pPr>
        <w:ind w:left="567"/>
      </w:pPr>
      <w:r>
        <w:t xml:space="preserve">a. </w:t>
      </w:r>
      <w:r w:rsidRPr="00697BDA">
        <w:t>TMDB 5000 Movie Dataset</w:t>
      </w:r>
    </w:p>
    <w:p w14:paraId="711F208F" w14:textId="77777777" w:rsidR="00D7474F" w:rsidRPr="00D7474F" w:rsidRDefault="00D7474F" w:rsidP="00D416A4">
      <w:pPr>
        <w:pStyle w:val="DoanVB"/>
        <w:ind w:left="567"/>
      </w:pPr>
      <w:r w:rsidRPr="00D7474F">
        <w:t>Quá trình tiền xử lý dữ liệu từ TMDB 5000 bao gồm các bước sau:</w:t>
      </w:r>
    </w:p>
    <w:p w14:paraId="52311319" w14:textId="77777777" w:rsidR="00D7474F" w:rsidRPr="00D7474F" w:rsidRDefault="00D7474F" w:rsidP="00D416A4">
      <w:pPr>
        <w:pStyle w:val="StyleTr"/>
        <w:numPr>
          <w:ilvl w:val="1"/>
          <w:numId w:val="1"/>
        </w:numPr>
        <w:jc w:val="left"/>
      </w:pPr>
      <w:r w:rsidRPr="00D7474F">
        <w:t>Chuyển đổi các trường dữ liệu dạng JSON:</w:t>
      </w:r>
      <w:r w:rsidRPr="00D7474F">
        <w:br/>
        <w:t>Một số cột như genres, keywords, cast, crew có định dạng chuỗi JSON. Các trường này được chuyển đổi sang cấu trúc danh sách để dễ dàng truy xuất thông tin.</w:t>
      </w:r>
    </w:p>
    <w:p w14:paraId="3FB67761" w14:textId="77777777" w:rsidR="00D7474F" w:rsidRPr="00D7474F" w:rsidRDefault="00D7474F" w:rsidP="00D416A4">
      <w:pPr>
        <w:pStyle w:val="StyleTr"/>
        <w:numPr>
          <w:ilvl w:val="1"/>
          <w:numId w:val="1"/>
        </w:numPr>
        <w:jc w:val="left"/>
      </w:pPr>
      <w:r w:rsidRPr="00D7474F">
        <w:t>Xóa các khoảng trắng thừa:</w:t>
      </w:r>
      <w:r w:rsidRPr="00D7474F">
        <w:br/>
        <w:t>Các chuỗi văn bản trong cột như overview, keywords được loại bỏ khoảng trắng dư thừa nhằm đồng nhất định dạng dữ liệu.</w:t>
      </w:r>
    </w:p>
    <w:p w14:paraId="560EA126" w14:textId="77777777" w:rsidR="00D7474F" w:rsidRPr="00D7474F" w:rsidRDefault="00D7474F" w:rsidP="00D416A4">
      <w:pPr>
        <w:pStyle w:val="StyleTr"/>
        <w:numPr>
          <w:ilvl w:val="1"/>
          <w:numId w:val="1"/>
        </w:numPr>
        <w:jc w:val="left"/>
      </w:pPr>
      <w:r w:rsidRPr="00D7474F">
        <w:t>Chuyển đổi về chữ thường (lowercase):</w:t>
      </w:r>
      <w:r w:rsidRPr="00D7474F">
        <w:br/>
        <w:t>Tất cả văn bản được chuẩn hóa bằng cách chuyển về chữ thường để tránh sự khác biệt không cần thiết khi xử lý ngôn ngữ tự nhiên.</w:t>
      </w:r>
    </w:p>
    <w:p w14:paraId="0A4911A4" w14:textId="77777777" w:rsidR="00D7474F" w:rsidRPr="00D7474F" w:rsidRDefault="00D7474F" w:rsidP="00D416A4">
      <w:pPr>
        <w:pStyle w:val="StyleTr"/>
        <w:numPr>
          <w:ilvl w:val="1"/>
          <w:numId w:val="1"/>
        </w:numPr>
        <w:jc w:val="left"/>
      </w:pPr>
      <w:r w:rsidRPr="00D7474F">
        <w:t>Loại bỏ từ dừng (stopwords):</w:t>
      </w:r>
      <w:r w:rsidRPr="00D7474F">
        <w:br/>
        <w:t>Các từ phổ biến không mang nhiều ý nghĩa như “the”, “is”, “and”... được loại bỏ khỏi văn bản để tập trung vào các từ mang nội dung quan trọng.</w:t>
      </w:r>
    </w:p>
    <w:p w14:paraId="30366418" w14:textId="77777777" w:rsidR="00D7474F" w:rsidRPr="00D7474F" w:rsidRDefault="00D7474F" w:rsidP="00D416A4">
      <w:pPr>
        <w:pStyle w:val="StyleTr"/>
        <w:numPr>
          <w:ilvl w:val="1"/>
          <w:numId w:val="1"/>
        </w:numPr>
        <w:jc w:val="left"/>
      </w:pPr>
      <w:r w:rsidRPr="00D7474F">
        <w:t>Lemmatization (Chuẩn hóa từ gốc):</w:t>
      </w:r>
      <w:r w:rsidRPr="00D7474F">
        <w:br/>
        <w:t>Từ ngữ được đưa về dạng gốc để giảm thiểu sự đa dạng về hình thái từ. Ví dụ, “running”, “ran” đều được đưa về “run”.</w:t>
      </w:r>
    </w:p>
    <w:p w14:paraId="324099F7" w14:textId="2E7EE01C" w:rsidR="001827D5" w:rsidRDefault="00D7474F" w:rsidP="00B85A55">
      <w:pPr>
        <w:pStyle w:val="StyleTr"/>
        <w:numPr>
          <w:ilvl w:val="1"/>
          <w:numId w:val="1"/>
        </w:numPr>
        <w:jc w:val="left"/>
      </w:pPr>
      <w:r w:rsidRPr="00D7474F">
        <w:t>Vector hóa văn bản:</w:t>
      </w:r>
      <w:r w:rsidRPr="00D7474F">
        <w:br/>
        <w:t>Sau khi xử lý văn bản, các mô tả phim và từ khóa được chuyển thành vector số sử dụng kỹ thuật TF-IDF</w:t>
      </w:r>
      <w:r w:rsidR="00B85A55">
        <w:t xml:space="preserve"> (đã trình bày ở phần 2: Cơ sở lý thuyết)</w:t>
      </w:r>
      <w:r w:rsidRPr="00D7474F">
        <w:t>, giúp mô hình có thể xử lý và tính toán mức độ tương đồng giữa các phim.</w:t>
      </w:r>
    </w:p>
    <w:p w14:paraId="651C97E5" w14:textId="77777777" w:rsidR="001827D5" w:rsidRPr="00697BDA" w:rsidRDefault="001827D5" w:rsidP="001827D5">
      <w:pPr>
        <w:ind w:left="567"/>
      </w:pPr>
      <w:r w:rsidRPr="00C8015B">
        <w:t>b. Movie Lens Small Latest Dataset</w:t>
      </w:r>
    </w:p>
    <w:p w14:paraId="22E2533F" w14:textId="77777777" w:rsidR="00895B05" w:rsidRPr="00895B05" w:rsidRDefault="00895B05" w:rsidP="00895B05">
      <w:pPr>
        <w:pStyle w:val="DoanVB"/>
        <w:ind w:left="567"/>
      </w:pPr>
      <w:r w:rsidRPr="00895B05">
        <w:t>Quá trình xử lý dữ liệu từ tập MovieLens Small Latest Dataset tập trung vào việc chuẩn hóa thông tin người dùng và tương tác giữa người dùng với phim, gồm các bước sau:</w:t>
      </w:r>
    </w:p>
    <w:p w14:paraId="5FA055DA" w14:textId="2F685C28" w:rsidR="00895B05" w:rsidRPr="00895B05" w:rsidRDefault="00895B05" w:rsidP="00895B05">
      <w:pPr>
        <w:pStyle w:val="StyleTr"/>
      </w:pPr>
      <w:r w:rsidRPr="00895B05">
        <w:t>Lọc dữ liệu cần thiết: Từ toàn bộ tập dữ liệu, chỉ giữ lại các cột chính gồm userId, movieId, rating</w:t>
      </w:r>
      <w:r>
        <w:t xml:space="preserve"> </w:t>
      </w:r>
      <w:r w:rsidRPr="00895B05">
        <w:t>từ bảng ratings và movieId, title, genres từ bảng movies.</w:t>
      </w:r>
    </w:p>
    <w:p w14:paraId="250A6E5A" w14:textId="77777777" w:rsidR="00895B05" w:rsidRPr="00895B05" w:rsidRDefault="00895B05" w:rsidP="00895B05">
      <w:pPr>
        <w:pStyle w:val="StyleTr"/>
      </w:pPr>
      <w:r w:rsidRPr="00895B05">
        <w:lastRenderedPageBreak/>
        <w:t>Tách thể loại phim (genres): Cột genres chứa nhiều thể loại trong một chuỗi, được tách thành danh sách các thể loại để phục vụ cho việc xây dựng hệ thống gợi ý dựa trên thể loại hoặc phân tích thống kê.</w:t>
      </w:r>
    </w:p>
    <w:p w14:paraId="1C384A97" w14:textId="08FF4C50" w:rsidR="00895B05" w:rsidRPr="00895B05" w:rsidRDefault="00895B05" w:rsidP="00895B05">
      <w:pPr>
        <w:pStyle w:val="StyleTr"/>
      </w:pPr>
      <w:r w:rsidRPr="00895B05">
        <w:t>Xử lý tên phim: Một số tựa phim chứa năm phát hành trong ngoặc, ví dụ: "Toy Story (1995)", được tách riêng thành tên</w:t>
      </w:r>
      <w:r>
        <w:t>.</w:t>
      </w:r>
    </w:p>
    <w:p w14:paraId="229A0849" w14:textId="30ADD41C" w:rsidR="00895B05" w:rsidRPr="00895B05" w:rsidRDefault="00895B05" w:rsidP="00895B05">
      <w:pPr>
        <w:pStyle w:val="StyleTr"/>
      </w:pPr>
      <w:r w:rsidRPr="00895B05">
        <w:t>Tạo ma trận tương tác người dùng – phim: Sử dụng dữ liệu từ bảng ratings, xây dựng ma trận người dùng – phim (user-item matrix), là nền tảng cho mô hình Collaborative Filtering hoạt động. Với user-based C</w:t>
      </w:r>
      <w:r w:rsidR="002C158E">
        <w:t>ollab</w:t>
      </w:r>
      <w:r w:rsidR="00C8015B">
        <w:t>orative Filtering</w:t>
      </w:r>
      <w:r w:rsidRPr="00895B05">
        <w:t>, hệ thống tính tương đồng giữa các người dùng dựa trên đánh giá của họ</w:t>
      </w:r>
      <w:r w:rsidR="00C8015B">
        <w:t>.</w:t>
      </w:r>
    </w:p>
    <w:p w14:paraId="0DC2546F" w14:textId="7DE2D402" w:rsidR="00C6514A" w:rsidRDefault="00C6514A" w:rsidP="00C6514A">
      <w:pPr>
        <w:pStyle w:val="Heading2"/>
      </w:pPr>
      <w:bookmarkStart w:id="36" w:name="_Toc200375701"/>
      <w:r w:rsidRPr="00C6514A">
        <w:t>Xây dựng thuật toán gợi ý</w:t>
      </w:r>
      <w:bookmarkEnd w:id="36"/>
    </w:p>
    <w:p w14:paraId="7329F44F" w14:textId="77777777" w:rsidR="009D0F43" w:rsidRPr="009D0F43" w:rsidRDefault="009D0F43" w:rsidP="009D0F43">
      <w:pPr>
        <w:pStyle w:val="DoanVB"/>
      </w:pPr>
      <w:r w:rsidRPr="009D0F43">
        <w:t>Hệ thống gợi ý phim được triển khai dựa trên hai phương pháp chính: Content-Based Filtering và Collaborative Filtering. Mỗi phương pháp có cách tiếp cận riêng để tìm ra các bộ phim phù hợp với người dùng, dựa trên nội dung phim hoặc hành vi xem phim của những người dùng khác.</w:t>
      </w:r>
    </w:p>
    <w:p w14:paraId="2B8E6C38" w14:textId="77777777" w:rsidR="009D0F43" w:rsidRPr="009D0F43" w:rsidRDefault="009D0F43" w:rsidP="009D0F43">
      <w:pPr>
        <w:pStyle w:val="DoanVB"/>
      </w:pPr>
      <w:r w:rsidRPr="009D0F43">
        <w:t>Sơ đồ dưới đây minh họa quy trình hoạt động của hệ thống gợi ý, từ việc tiếp nhận dữ liệu đầu vào, xử lý thông tin, đến khi hiển thị kết quả đề xuất cho người dùng. Flowchart này giúp trực quan hóa cách hệ thống phân tích và đưa ra danh sách phim phù hợp với từng người dùng.</w:t>
      </w:r>
    </w:p>
    <w:p w14:paraId="6B77F117" w14:textId="54AAF26D" w:rsidR="00CB2831" w:rsidRPr="00B353FE" w:rsidRDefault="00B353FE" w:rsidP="00B353FE">
      <w:pPr>
        <w:pStyle w:val="DoanVB"/>
        <w:keepNext/>
        <w:jc w:val="center"/>
        <w:rPr>
          <w:noProof/>
          <w:sz w:val="22"/>
        </w:rPr>
      </w:pPr>
      <w:r w:rsidRPr="00B353FE">
        <w:rPr>
          <w:noProof/>
          <w:sz w:val="22"/>
        </w:rPr>
        <w:drawing>
          <wp:inline distT="0" distB="0" distL="0" distR="0" wp14:anchorId="327B181F" wp14:editId="12800594">
            <wp:extent cx="5637475" cy="1332987"/>
            <wp:effectExtent l="0" t="0" r="1905" b="0"/>
            <wp:docPr id="1420649906" name="Picture 5" descr="A close-up of a black and white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49906" name="Picture 5" descr="A close-up of a black and white sign&#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45895" cy="1334978"/>
                    </a:xfrm>
                    <a:prstGeom prst="rect">
                      <a:avLst/>
                    </a:prstGeom>
                    <a:noFill/>
                    <a:ln>
                      <a:noFill/>
                    </a:ln>
                  </pic:spPr>
                </pic:pic>
              </a:graphicData>
            </a:graphic>
          </wp:inline>
        </w:drawing>
      </w:r>
    </w:p>
    <w:p w14:paraId="193D58BB" w14:textId="2917CAB0" w:rsidR="00892447" w:rsidRPr="00CB2831" w:rsidRDefault="00CB2831" w:rsidP="00CB2831">
      <w:pPr>
        <w:pStyle w:val="Caption"/>
        <w:jc w:val="center"/>
        <w:rPr>
          <w:color w:val="auto"/>
          <w:sz w:val="22"/>
          <w:szCs w:val="22"/>
          <w:highlight w:val="yellow"/>
        </w:rPr>
      </w:pPr>
      <w:bookmarkStart w:id="37" w:name="_Toc200376496"/>
      <w:r w:rsidRPr="00CB2831">
        <w:rPr>
          <w:color w:val="auto"/>
          <w:sz w:val="22"/>
          <w:szCs w:val="22"/>
        </w:rPr>
        <w:t xml:space="preserve">Ảnh  </w:t>
      </w:r>
      <w:r w:rsidRPr="00CB2831">
        <w:rPr>
          <w:color w:val="auto"/>
          <w:sz w:val="22"/>
          <w:szCs w:val="22"/>
        </w:rPr>
        <w:fldChar w:fldCharType="begin"/>
      </w:r>
      <w:r w:rsidRPr="00CB2831">
        <w:rPr>
          <w:color w:val="auto"/>
          <w:sz w:val="22"/>
          <w:szCs w:val="22"/>
        </w:rPr>
        <w:instrText xml:space="preserve"> SEQ Ảnh_ \* ARABIC </w:instrText>
      </w:r>
      <w:r w:rsidRPr="00CB2831">
        <w:rPr>
          <w:color w:val="auto"/>
          <w:sz w:val="22"/>
          <w:szCs w:val="22"/>
        </w:rPr>
        <w:fldChar w:fldCharType="separate"/>
      </w:r>
      <w:r>
        <w:rPr>
          <w:noProof/>
          <w:color w:val="auto"/>
          <w:sz w:val="22"/>
          <w:szCs w:val="22"/>
        </w:rPr>
        <w:t>6</w:t>
      </w:r>
      <w:r w:rsidRPr="00CB2831">
        <w:rPr>
          <w:color w:val="auto"/>
          <w:sz w:val="22"/>
          <w:szCs w:val="22"/>
        </w:rPr>
        <w:fldChar w:fldCharType="end"/>
      </w:r>
      <w:r w:rsidRPr="00CB2831">
        <w:rPr>
          <w:color w:val="auto"/>
          <w:sz w:val="22"/>
          <w:szCs w:val="22"/>
        </w:rPr>
        <w:t>. Luồng dữ liệu của hệ thống</w:t>
      </w:r>
      <w:bookmarkEnd w:id="37"/>
    </w:p>
    <w:p w14:paraId="3F1B406D" w14:textId="47D7FE69" w:rsidR="009D0F43" w:rsidRPr="009D0F43" w:rsidRDefault="009D0F43" w:rsidP="00892447">
      <w:pPr>
        <w:pStyle w:val="DoanVB"/>
      </w:pPr>
      <w:r w:rsidRPr="009D0F43">
        <w:t>Trong các phần tiếp theo, bài viết sẽ trình bày chi tiết cách xây dựng từng mô hình gợi ý, bao gồm việc vector hóa dữ liệu phim, tính toán độ tương đồng, và đề xuất danh sách phim dựa trên thuật toán.</w:t>
      </w:r>
    </w:p>
    <w:p w14:paraId="732DEBDB" w14:textId="6347CE5A" w:rsidR="00C6514A" w:rsidRPr="00C6514A" w:rsidRDefault="00C6514A" w:rsidP="00DF3ADB">
      <w:pPr>
        <w:pStyle w:val="Heading3"/>
      </w:pPr>
      <w:bookmarkStart w:id="38" w:name="_Toc200375702"/>
      <w:r w:rsidRPr="00C6514A">
        <w:t>Mô hình Content-based Filtering</w:t>
      </w:r>
      <w:bookmarkEnd w:id="38"/>
    </w:p>
    <w:p w14:paraId="780E9AEB" w14:textId="14B3795A" w:rsidR="000E3B5F" w:rsidRPr="00C70BDB" w:rsidRDefault="00FC1758" w:rsidP="00C70BDB">
      <w:pPr>
        <w:pStyle w:val="StyleCng"/>
        <w:rPr>
          <w:rFonts w:cs="Times New Roman"/>
        </w:rPr>
      </w:pPr>
      <w:r w:rsidRPr="00C70BDB">
        <w:rPr>
          <w:rFonts w:cs="Times New Roman"/>
        </w:rPr>
        <w:t xml:space="preserve">Bước 1: </w:t>
      </w:r>
      <w:r w:rsidR="000E3B5F" w:rsidRPr="00C70BDB">
        <w:rPr>
          <w:rFonts w:cs="Times New Roman"/>
        </w:rPr>
        <w:t>Tổng hợp nội dung đặc trưng</w:t>
      </w:r>
    </w:p>
    <w:p w14:paraId="635A18F1" w14:textId="77777777" w:rsidR="000E3B5F" w:rsidRPr="00C70BDB" w:rsidRDefault="000E3B5F" w:rsidP="00FC1758">
      <w:pPr>
        <w:pStyle w:val="DoanVB"/>
        <w:rPr>
          <w:rFonts w:cs="Times New Roman"/>
        </w:rPr>
      </w:pPr>
      <w:r w:rsidRPr="00C70BDB">
        <w:rPr>
          <w:rFonts w:cs="Times New Roman"/>
        </w:rPr>
        <w:t>Trước khi xây dựng mô hình gợi ý, hệ thống cần xây dựng một biểu diễn chung của từng bộ phim dựa trên các thuộc tính quan trọng. Điều này được thực hiện bằng cách:</w:t>
      </w:r>
    </w:p>
    <w:p w14:paraId="127BB1CA" w14:textId="77777777" w:rsidR="000E3B5F" w:rsidRPr="00C70BDB" w:rsidRDefault="000E3B5F" w:rsidP="00C70BDB">
      <w:pPr>
        <w:pStyle w:val="StyleTr"/>
        <w:rPr>
          <w:rFonts w:cs="Times New Roman"/>
        </w:rPr>
      </w:pPr>
      <w:r w:rsidRPr="00C70BDB">
        <w:rPr>
          <w:rFonts w:cs="Times New Roman"/>
        </w:rPr>
        <w:t xml:space="preserve">Kết hợp nhiều nguồn thông tin: Dữ liệu ban đầu thường chứa mô tả phim (overview), thể loại (genres), từ khóa (keywords), diễn viên chính (cast), đạo diễn </w:t>
      </w:r>
      <w:r w:rsidRPr="00C70BDB">
        <w:rPr>
          <w:rFonts w:cs="Times New Roman"/>
        </w:rPr>
        <w:lastRenderedPageBreak/>
        <w:t>(crew). Các thành phần này được ghép thành một trường dữ liệu duy nhất gọi là tags, giúp hệ thống có cái nhìn tổng quan về nội dung phim.</w:t>
      </w:r>
    </w:p>
    <w:p w14:paraId="2E605CDD" w14:textId="77777777" w:rsidR="000E3B5F" w:rsidRPr="00C70BDB" w:rsidRDefault="000E3B5F" w:rsidP="00C70BDB">
      <w:pPr>
        <w:pStyle w:val="StyleTr"/>
        <w:rPr>
          <w:rFonts w:cs="Times New Roman"/>
        </w:rPr>
      </w:pPr>
      <w:r w:rsidRPr="00C70BDB">
        <w:rPr>
          <w:rFonts w:cs="Times New Roman"/>
        </w:rPr>
        <w:t>Chuẩn hóa dữ liệu văn bản: Chuyển tất cả văn bản về chữ thường, loại bỏ dấu câu và dư thừa để tạo một bộ từ chuẩn hóa.</w:t>
      </w:r>
    </w:p>
    <w:p w14:paraId="41D752E4" w14:textId="77777777" w:rsidR="000E3B5F" w:rsidRPr="00C70BDB" w:rsidRDefault="000E3B5F" w:rsidP="00C70BDB">
      <w:pPr>
        <w:pStyle w:val="StyleTr"/>
        <w:rPr>
          <w:rFonts w:cs="Times New Roman"/>
        </w:rPr>
      </w:pPr>
      <w:r w:rsidRPr="00C70BDB">
        <w:rPr>
          <w:rFonts w:cs="Times New Roman"/>
        </w:rPr>
        <w:t>Xóa từ không quan trọng: Một số từ không mang giá trị nội dung, như "the", "and", "of" sẽ được loại bỏ để giữ lại các từ quan trọng liên quan đến nội dung phim.</w:t>
      </w:r>
    </w:p>
    <w:p w14:paraId="2DA42A5D" w14:textId="7BB0EA95" w:rsidR="000E3B5F" w:rsidRPr="00C70BDB" w:rsidRDefault="00C70BDB" w:rsidP="00C70BDB">
      <w:pPr>
        <w:pStyle w:val="StyleCng"/>
        <w:rPr>
          <w:rFonts w:cs="Times New Roman"/>
        </w:rPr>
      </w:pPr>
      <w:r w:rsidRPr="00C70BDB">
        <w:rPr>
          <w:rFonts w:cs="Times New Roman"/>
        </w:rPr>
        <w:t xml:space="preserve">Bước </w:t>
      </w:r>
      <w:r w:rsidR="000E3B5F" w:rsidRPr="00C70BDB">
        <w:rPr>
          <w:rFonts w:cs="Times New Roman"/>
        </w:rPr>
        <w:t>2. Vector hóa nội dung phim</w:t>
      </w:r>
    </w:p>
    <w:p w14:paraId="0DF9F1DA" w14:textId="77777777" w:rsidR="000E3B5F" w:rsidRPr="00C70BDB" w:rsidRDefault="000E3B5F" w:rsidP="00C70BDB">
      <w:pPr>
        <w:pStyle w:val="StyleTr"/>
        <w:rPr>
          <w:rFonts w:cs="Times New Roman"/>
        </w:rPr>
      </w:pPr>
      <w:r w:rsidRPr="00C70BDB">
        <w:rPr>
          <w:rFonts w:cs="Times New Roman"/>
        </w:rPr>
        <w:t>Sau khi có trường tags, hệ thống tiến hành chuyển đổi nội dung văn bản thành dạng số để có thể tính toán trên máy.</w:t>
      </w:r>
    </w:p>
    <w:p w14:paraId="48BFF749" w14:textId="77777777" w:rsidR="000E3B5F" w:rsidRPr="00C70BDB" w:rsidRDefault="000E3B5F" w:rsidP="00C70BDB">
      <w:pPr>
        <w:pStyle w:val="StyleTr"/>
        <w:rPr>
          <w:rFonts w:cs="Times New Roman"/>
        </w:rPr>
      </w:pPr>
      <w:r w:rsidRPr="00C70BDB">
        <w:rPr>
          <w:rFonts w:cs="Times New Roman"/>
        </w:rPr>
        <w:t>Áp dụng kỹ thuật TF-IDF (Term Frequency-Inverse Document Frequency) để chuyển nội dung thành vector.</w:t>
      </w:r>
    </w:p>
    <w:p w14:paraId="077E831D" w14:textId="77777777" w:rsidR="000E3B5F" w:rsidRPr="00C70BDB" w:rsidRDefault="000E3B5F" w:rsidP="00C70BDB">
      <w:pPr>
        <w:pStyle w:val="StyleTr"/>
        <w:rPr>
          <w:rFonts w:cs="Times New Roman"/>
        </w:rPr>
      </w:pPr>
      <w:r w:rsidRPr="00C70BDB">
        <w:rPr>
          <w:rFonts w:cs="Times New Roman"/>
        </w:rPr>
        <w:t>TF-IDF giúp xác định mức độ quan trọng của từng từ trong tập dữ liệu, bằng cách đánh trọng số cao hơn cho các từ xuất hiện nhiều trong một phim nhưng ít xuất hiện trong toàn bộ kho phim.</w:t>
      </w:r>
    </w:p>
    <w:p w14:paraId="58EDF5BD" w14:textId="73CE3ED9" w:rsidR="000E3B5F" w:rsidRPr="00C70BDB" w:rsidRDefault="000E3B5F" w:rsidP="00C70BDB">
      <w:pPr>
        <w:pStyle w:val="StyleTr"/>
        <w:rPr>
          <w:rFonts w:cs="Times New Roman"/>
        </w:rPr>
      </w:pPr>
      <w:r w:rsidRPr="00C70BDB">
        <w:rPr>
          <w:rFonts w:cs="Times New Roman"/>
        </w:rPr>
        <w:t>Vector hóa giúp hệ thống so sánh nội dung phim mà không cần phải xử lý trực tiếp chuỗi văn bản.</w:t>
      </w:r>
    </w:p>
    <w:p w14:paraId="3BF931CF" w14:textId="2600B233" w:rsidR="000E3B5F" w:rsidRPr="00C70BDB" w:rsidRDefault="00C70BDB" w:rsidP="00C70BDB">
      <w:pPr>
        <w:pStyle w:val="StyleCng"/>
        <w:rPr>
          <w:rFonts w:cs="Times New Roman"/>
        </w:rPr>
      </w:pPr>
      <w:r w:rsidRPr="00C70BDB">
        <w:rPr>
          <w:rFonts w:cs="Times New Roman"/>
        </w:rPr>
        <w:t xml:space="preserve">Bước </w:t>
      </w:r>
      <w:r w:rsidR="000E3B5F" w:rsidRPr="00C70BDB">
        <w:rPr>
          <w:rFonts w:cs="Times New Roman"/>
        </w:rPr>
        <w:t>3. Tính toán độ tương đồng</w:t>
      </w:r>
    </w:p>
    <w:p w14:paraId="61F8A1C5" w14:textId="77777777" w:rsidR="000E3B5F" w:rsidRPr="00C70BDB" w:rsidRDefault="000E3B5F" w:rsidP="002A21EC">
      <w:pPr>
        <w:pStyle w:val="StyleTr"/>
      </w:pPr>
      <w:r w:rsidRPr="00C70BDB">
        <w:t>Sau khi có vector hóa nội dung phim, hệ thống cần so sánh mức độ tương đồng giữa các phim để đưa ra đề xuất.</w:t>
      </w:r>
    </w:p>
    <w:p w14:paraId="1A62FF06" w14:textId="77777777" w:rsidR="000E3B5F" w:rsidRPr="00C70BDB" w:rsidRDefault="000E3B5F" w:rsidP="002A21EC">
      <w:pPr>
        <w:pStyle w:val="StyleTr"/>
      </w:pPr>
      <w:r w:rsidRPr="00C70BDB">
        <w:t>Áp dụng công thức cosine similarity để đo mức độ giống nhau giữa hai phim.</w:t>
      </w:r>
    </w:p>
    <w:p w14:paraId="62DE57B4" w14:textId="77777777" w:rsidR="000E3B5F" w:rsidRPr="00C70BDB" w:rsidRDefault="000E3B5F" w:rsidP="002A21EC">
      <w:pPr>
        <w:pStyle w:val="StyleTr"/>
      </w:pPr>
      <w:r w:rsidRPr="00C70BDB">
        <w:t>Công thức cosine similarity tính toán góc giữa hai vector, giúp xác định mức độ tương đồng mà không bị ảnh hưởng bởi độ dài của văn bản.</w:t>
      </w:r>
    </w:p>
    <w:p w14:paraId="06D77C05" w14:textId="77777777" w:rsidR="000E3B5F" w:rsidRPr="00C70BDB" w:rsidRDefault="000E3B5F" w:rsidP="002A21EC">
      <w:pPr>
        <w:pStyle w:val="StyleTr"/>
      </w:pPr>
      <w:r w:rsidRPr="00C70BDB">
        <w:t>Kết quả của phép đo cosine similarity là một ma trận tương đồng, trong đó mỗi bộ phim có danh sách các phim khác có nội dung gần giống nhất.</w:t>
      </w:r>
    </w:p>
    <w:p w14:paraId="1FFDD86E" w14:textId="7049C0D1" w:rsidR="000E3B5F" w:rsidRPr="000E3B5F" w:rsidRDefault="00C70BDB" w:rsidP="002A21EC">
      <w:pPr>
        <w:pStyle w:val="StyleCng"/>
      </w:pPr>
      <w:r w:rsidRPr="00C70BDB">
        <w:t>B</w:t>
      </w:r>
      <w:r w:rsidRPr="00C70BDB">
        <w:rPr>
          <w:lang w:val="vi-VN"/>
        </w:rPr>
        <w:t>ư</w:t>
      </w:r>
      <w:r w:rsidRPr="00C70BDB">
        <w:t xml:space="preserve">ớc </w:t>
      </w:r>
      <w:r w:rsidR="000E3B5F" w:rsidRPr="000E3B5F">
        <w:t>4. Gợi ý phim</w:t>
      </w:r>
    </w:p>
    <w:p w14:paraId="6864B718" w14:textId="77777777" w:rsidR="000E3B5F" w:rsidRPr="00C70BDB" w:rsidRDefault="000E3B5F" w:rsidP="002A21EC">
      <w:pPr>
        <w:pStyle w:val="StyleTr"/>
      </w:pPr>
      <w:r w:rsidRPr="00C70BDB">
        <w:t>Dựa trên ma trận tương đồng, hệ thống có thể trả về danh sách các phim liên quan khi người dùng nhập tên phim.</w:t>
      </w:r>
    </w:p>
    <w:p w14:paraId="7AD10A54" w14:textId="77777777" w:rsidR="000E3B5F" w:rsidRPr="00C70BDB" w:rsidRDefault="000E3B5F" w:rsidP="002A21EC">
      <w:pPr>
        <w:pStyle w:val="StyleTr"/>
      </w:pPr>
      <w:r w:rsidRPr="00C70BDB">
        <w:t>Khi người dùng nhập tên một bộ phim, hệ thống lấy vector của phim đó, sau đó tìm các phim có điểm tương đồng cao nhất trong ma trận cosine similarity.</w:t>
      </w:r>
    </w:p>
    <w:p w14:paraId="408626F6" w14:textId="77777777" w:rsidR="000E3B5F" w:rsidRPr="00C70BDB" w:rsidRDefault="000E3B5F" w:rsidP="002A21EC">
      <w:pPr>
        <w:pStyle w:val="StyleTr"/>
      </w:pPr>
      <w:r w:rsidRPr="00C70BDB">
        <w:t>Kết quả trả về là danh sách top N bộ phim có nội dung gần giống nhất, kèm theo hình ảnh poster để tăng trải nghiệm cho người dùng.</w:t>
      </w:r>
    </w:p>
    <w:p w14:paraId="6FDD978E" w14:textId="6837FBEF" w:rsidR="00C6514A" w:rsidRPr="00C6514A" w:rsidRDefault="00C6514A" w:rsidP="00DF3ADB">
      <w:pPr>
        <w:pStyle w:val="Heading3"/>
      </w:pPr>
      <w:bookmarkStart w:id="39" w:name="_Toc200375703"/>
      <w:r w:rsidRPr="00C6514A">
        <w:lastRenderedPageBreak/>
        <w:t>Mô hình Collaborative Filtering</w:t>
      </w:r>
      <w:bookmarkEnd w:id="39"/>
    </w:p>
    <w:p w14:paraId="1CF12D08" w14:textId="54DD5D10" w:rsidR="00801DE9" w:rsidRPr="00801DE9" w:rsidRDefault="00801DE9" w:rsidP="00F15675">
      <w:pPr>
        <w:pStyle w:val="StyleCng"/>
        <w:jc w:val="left"/>
      </w:pPr>
      <w:r w:rsidRPr="00801DE9">
        <w:t>Bước 1: Xây dựng ma trận người dùng – phim</w:t>
      </w:r>
      <w:r w:rsidR="00F15675">
        <w:t xml:space="preserve">. </w:t>
      </w:r>
      <w:r w:rsidRPr="00801DE9">
        <w:t>Thuật toán bắt đầu bằng cách xây dựng một ma trận người dùng – phim, trong đó:</w:t>
      </w:r>
    </w:p>
    <w:p w14:paraId="6B5959AE" w14:textId="77777777" w:rsidR="00801DE9" w:rsidRPr="00801DE9" w:rsidRDefault="00801DE9" w:rsidP="00F15675">
      <w:pPr>
        <w:pStyle w:val="StyleTr"/>
        <w:jc w:val="left"/>
      </w:pPr>
      <w:r w:rsidRPr="00801DE9">
        <w:t>Mỗi hàng tương ứng với một người dùng.</w:t>
      </w:r>
    </w:p>
    <w:p w14:paraId="5DD256E1" w14:textId="77777777" w:rsidR="00801DE9" w:rsidRPr="00801DE9" w:rsidRDefault="00801DE9" w:rsidP="00F15675">
      <w:pPr>
        <w:pStyle w:val="StyleTr"/>
        <w:jc w:val="left"/>
      </w:pPr>
      <w:r w:rsidRPr="00801DE9">
        <w:t>Mỗi cột đại diện cho một bộ phim.</w:t>
      </w:r>
    </w:p>
    <w:p w14:paraId="695BDA84" w14:textId="77777777" w:rsidR="00801DE9" w:rsidRPr="00801DE9" w:rsidRDefault="00801DE9" w:rsidP="00F15675">
      <w:pPr>
        <w:pStyle w:val="StyleTr"/>
        <w:jc w:val="left"/>
      </w:pPr>
      <w:r w:rsidRPr="00801DE9">
        <w:t>Giá trị trong ô là điểm đánh giá mà người dùng đã chấm cho bộ phim tương ứng.</w:t>
      </w:r>
    </w:p>
    <w:p w14:paraId="03DADF8F" w14:textId="6D21DA21" w:rsidR="00801DE9" w:rsidRPr="00801DE9" w:rsidRDefault="00801DE9" w:rsidP="00F15675">
      <w:pPr>
        <w:pStyle w:val="StyleTr"/>
      </w:pPr>
      <w:r w:rsidRPr="00F15675">
        <w:t>Để</w:t>
      </w:r>
      <w:r w:rsidRPr="00801DE9">
        <w:t xml:space="preserve"> đảm bảo chất lượng dữ liệu, hệ thống chỉ giữ lại những người dùng đã đánh giá đủ nhiều phim</w:t>
      </w:r>
      <w:r w:rsidR="00F15675">
        <w:t xml:space="preserve">. </w:t>
      </w:r>
      <w:r w:rsidRPr="00801DE9">
        <w:t>Việc lọc này giúp:</w:t>
      </w:r>
    </w:p>
    <w:p w14:paraId="7EBF301C" w14:textId="77777777" w:rsidR="00801DE9" w:rsidRPr="00801DE9" w:rsidRDefault="00801DE9" w:rsidP="00F15675">
      <w:pPr>
        <w:pStyle w:val="StyleTr"/>
        <w:numPr>
          <w:ilvl w:val="1"/>
          <w:numId w:val="1"/>
        </w:numPr>
        <w:jc w:val="left"/>
      </w:pPr>
      <w:r w:rsidRPr="00801DE9">
        <w:t>Tránh các trường hợp người dùng có quá ít dữ liệu, gây nhiễu cho mô hình.</w:t>
      </w:r>
    </w:p>
    <w:p w14:paraId="07A5A719" w14:textId="77777777" w:rsidR="00801DE9" w:rsidRPr="00801DE9" w:rsidRDefault="00801DE9" w:rsidP="00F15675">
      <w:pPr>
        <w:pStyle w:val="StyleTr"/>
        <w:numPr>
          <w:ilvl w:val="1"/>
          <w:numId w:val="1"/>
        </w:numPr>
        <w:jc w:val="left"/>
      </w:pPr>
      <w:r w:rsidRPr="00801DE9">
        <w:t>Nâng cao độ tin cậy khi tính toán tương đồng giữa người dùng.</w:t>
      </w:r>
    </w:p>
    <w:p w14:paraId="7908268C" w14:textId="77A7FCE3" w:rsidR="00801DE9" w:rsidRDefault="00801DE9" w:rsidP="00AF5A74">
      <w:pPr>
        <w:pStyle w:val="StyleTr"/>
      </w:pPr>
      <w:r w:rsidRPr="00801DE9">
        <w:t>Các giá trị trống (phim chưa được người dùng xem hoặc đánh giá) được điền bằng 0, tạo thành một ma trận thưa (sparse matrix) đặc trưng cho dữ liệu đánh giá.</w:t>
      </w:r>
    </w:p>
    <w:p w14:paraId="1AB79826" w14:textId="1080D160" w:rsidR="008A32D1" w:rsidRDefault="008A5260" w:rsidP="008A5260">
      <w:pPr>
        <w:pStyle w:val="StyleCng"/>
      </w:pPr>
      <w:r w:rsidRPr="000B6D62">
        <w:t>Bước 2:</w:t>
      </w:r>
      <w:r w:rsidR="000B6D62" w:rsidRPr="000B6D62">
        <w:t xml:space="preserve"> Tính toán độ tương đồng giữa người dùng</w:t>
      </w:r>
    </w:p>
    <w:p w14:paraId="262AFB0B" w14:textId="77777777" w:rsidR="00517C60" w:rsidRDefault="00517C60" w:rsidP="00517C60">
      <w:pPr>
        <w:pStyle w:val="StyleTr"/>
      </w:pPr>
      <w:r>
        <w:t>Hệ thống sử dụng cosine similarity để đo lường mức độ tương đồng giữa hai người dùng dựa trên cách họ đánh giá các bộ phim.</w:t>
      </w:r>
    </w:p>
    <w:p w14:paraId="59ED96DB" w14:textId="1B6203D0" w:rsidR="00517C60" w:rsidRDefault="00517C60" w:rsidP="00517C60">
      <w:pPr>
        <w:pStyle w:val="StyleTr"/>
      </w:pPr>
      <w:r>
        <w:t>Cosine similarity giúp xác định người dùng nào có hành vi đánh giá tương tự nhau, bất kể thang điểm tuyệt đối.</w:t>
      </w:r>
    </w:p>
    <w:p w14:paraId="785BE75C" w14:textId="15693923" w:rsidR="000B6D62" w:rsidRDefault="00517C60" w:rsidP="00517C60">
      <w:pPr>
        <w:pStyle w:val="StyleTr"/>
      </w:pPr>
      <w:r>
        <w:t>Kết quả là một ma trận tương đồng giữa người dùng, trong đó mỗi phần tử thể hiện mức độ giống nhau giữa hai người dùng bất kỳ.</w:t>
      </w:r>
    </w:p>
    <w:p w14:paraId="0A0B6A7C" w14:textId="4C1559B3" w:rsidR="00286E86" w:rsidRDefault="00286E86" w:rsidP="00BF3C1C">
      <w:pPr>
        <w:pStyle w:val="StyleCng"/>
      </w:pPr>
      <w:r>
        <w:t xml:space="preserve">Bước 3: </w:t>
      </w:r>
      <w:r w:rsidR="00FF012A" w:rsidRPr="00FF012A">
        <w:t>Dự đoán điểm đánh giá cho phim chưa xem</w:t>
      </w:r>
    </w:p>
    <w:p w14:paraId="0566DFEB" w14:textId="77777777" w:rsidR="00BF3C1C" w:rsidRDefault="00FF012A" w:rsidP="00BF3C1C">
      <w:pPr>
        <w:pStyle w:val="StyleTr"/>
      </w:pPr>
      <w:r w:rsidRPr="00FF012A">
        <w:t>Với mỗi phim mà người dùng chưa đánh giá, hệ thống dự đoán điểm gợi ý dựa trên đánh giá của những người dùng tương đồng.</w:t>
      </w:r>
    </w:p>
    <w:p w14:paraId="6BB06F98" w14:textId="4C48CD8B" w:rsidR="001F4655" w:rsidRDefault="00FF012A" w:rsidP="001F4655">
      <w:pPr>
        <w:pStyle w:val="StyleTr"/>
      </w:pPr>
      <w:r w:rsidRPr="00FF012A">
        <w:t>Cách tính điểm dự đoán sử dụng công thức trung bình có trọng số, trong đó trọng số là mức độ tương đồng</w:t>
      </w:r>
      <w:r w:rsidR="00D33C17">
        <w:t xml:space="preserve"> </w:t>
      </w:r>
      <w:r w:rsidR="00D33C17" w:rsidRPr="00D33C17">
        <w:t>giúp hệ thống ước lượng độ yêu thích của người dùng đối với những bộ phim chưa từng xem.</w:t>
      </w:r>
    </w:p>
    <w:p w14:paraId="0FF7CD97" w14:textId="2BF07281" w:rsidR="001F4655" w:rsidRDefault="002B718E" w:rsidP="002B718E">
      <w:pPr>
        <w:jc w:val="center"/>
      </w:pPr>
      <w:r w:rsidRPr="002B718E">
        <w:rPr>
          <w:noProof/>
        </w:rPr>
        <w:drawing>
          <wp:inline distT="0" distB="0" distL="0" distR="0" wp14:anchorId="426586B8" wp14:editId="7247BABC">
            <wp:extent cx="2927352" cy="526158"/>
            <wp:effectExtent l="0" t="0" r="6350" b="7620"/>
            <wp:docPr id="544401043" name="Picture 1" descr="A close-up of a 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01043" name="Picture 1" descr="A close-up of a word&#10;&#10;AI-generated content may be incorrect."/>
                    <pic:cNvPicPr/>
                  </pic:nvPicPr>
                  <pic:blipFill>
                    <a:blip r:embed="rId15"/>
                    <a:stretch>
                      <a:fillRect/>
                    </a:stretch>
                  </pic:blipFill>
                  <pic:spPr>
                    <a:xfrm>
                      <a:off x="0" y="0"/>
                      <a:ext cx="2970479" cy="533910"/>
                    </a:xfrm>
                    <a:prstGeom prst="rect">
                      <a:avLst/>
                    </a:prstGeom>
                  </pic:spPr>
                </pic:pic>
              </a:graphicData>
            </a:graphic>
          </wp:inline>
        </w:drawing>
      </w:r>
    </w:p>
    <w:p w14:paraId="2C6AA2D5" w14:textId="77777777" w:rsidR="00581C8A" w:rsidRPr="00581C8A" w:rsidRDefault="00581C8A" w:rsidP="00581C8A">
      <w:pPr>
        <w:pStyle w:val="StyleCng"/>
      </w:pPr>
      <w:r w:rsidRPr="00581C8A">
        <w:t>Bước 4: Gợi ý danh sách phim phù hợp</w:t>
      </w:r>
    </w:p>
    <w:p w14:paraId="4F5D5359" w14:textId="77777777" w:rsidR="00581C8A" w:rsidRPr="00581C8A" w:rsidRDefault="00581C8A" w:rsidP="00581C8A">
      <w:pPr>
        <w:pStyle w:val="StyleTr"/>
      </w:pPr>
      <w:r w:rsidRPr="00581C8A">
        <w:t>Sau khi tính điểm dự đoán cho tất cả các phim chưa xem, hệ thống sắp xếp các phim theo điểm dự đoán giảm dần.</w:t>
      </w:r>
    </w:p>
    <w:p w14:paraId="5584A10B" w14:textId="77777777" w:rsidR="00581C8A" w:rsidRPr="00581C8A" w:rsidRDefault="00581C8A" w:rsidP="00581C8A">
      <w:pPr>
        <w:pStyle w:val="StyleTr"/>
      </w:pPr>
      <w:r w:rsidRPr="00581C8A">
        <w:lastRenderedPageBreak/>
        <w:t>Từ đó, chọn ra top N bộ phim có điểm dự đoán cao nhất để đề xuất cho người dùng.</w:t>
      </w:r>
    </w:p>
    <w:p w14:paraId="07FB6060" w14:textId="7BC1D13A" w:rsidR="002B718E" w:rsidRPr="00581C8A" w:rsidRDefault="00581C8A" w:rsidP="00581C8A">
      <w:pPr>
        <w:pStyle w:val="StyleTr"/>
      </w:pPr>
      <w:r w:rsidRPr="00581C8A">
        <w:t>Gợi ý dựa hoàn toàn vào hành vi đánh giá của những người dùng có sở thích tương tự, không sử dụng đặc trưng nội dung phim.</w:t>
      </w:r>
    </w:p>
    <w:p w14:paraId="1F35C408" w14:textId="01EC502F" w:rsidR="00C6514A" w:rsidRPr="00C6514A" w:rsidRDefault="00C6514A" w:rsidP="00C6514A">
      <w:pPr>
        <w:pStyle w:val="Heading2"/>
      </w:pPr>
      <w:bookmarkStart w:id="40" w:name="_Toc200375704"/>
      <w:r w:rsidRPr="00C6514A">
        <w:t>Ứng dụng hệ thống vào thực tế</w:t>
      </w:r>
      <w:bookmarkEnd w:id="40"/>
    </w:p>
    <w:p w14:paraId="46F383E7" w14:textId="032D3FC5" w:rsidR="0020295A" w:rsidRDefault="006739E7" w:rsidP="006739E7">
      <w:pPr>
        <w:pStyle w:val="Heading3"/>
      </w:pPr>
      <w:bookmarkStart w:id="41" w:name="_Toc200375705"/>
      <w:r>
        <w:t>Mô tả hệ thống</w:t>
      </w:r>
      <w:bookmarkEnd w:id="41"/>
    </w:p>
    <w:p w14:paraId="2B9879CA" w14:textId="77777777" w:rsidR="00A81063" w:rsidRPr="00A81063" w:rsidRDefault="00A81063" w:rsidP="00AF5931">
      <w:pPr>
        <w:pStyle w:val="DoanVB"/>
      </w:pPr>
      <w:r w:rsidRPr="00A81063">
        <w:t>Hệ thống được xây dựng dưới dạng một website đơn giản, cho phép người dùng:</w:t>
      </w:r>
    </w:p>
    <w:p w14:paraId="1384FC3F" w14:textId="77777777" w:rsidR="00A81063" w:rsidRPr="00AF5931" w:rsidRDefault="00A81063" w:rsidP="00AF5931">
      <w:pPr>
        <w:pStyle w:val="StyleTr"/>
      </w:pPr>
      <w:r w:rsidRPr="00AF5931">
        <w:t>Tìm kiếm các bộ phim tương tự với một phim đã chọn (không cần đăng nhập).</w:t>
      </w:r>
    </w:p>
    <w:p w14:paraId="6FCDC9C3" w14:textId="77777777" w:rsidR="00A81063" w:rsidRPr="00AF5931" w:rsidRDefault="00A81063" w:rsidP="00AF5931">
      <w:pPr>
        <w:pStyle w:val="StyleTr"/>
      </w:pPr>
      <w:r w:rsidRPr="00AF5931">
        <w:t>Nhận gợi ý phim cá nhân hóa khi đăng nhập (dựa trên lịch sử người dùng hoặc mô hình collaborative filtering).</w:t>
      </w:r>
    </w:p>
    <w:p w14:paraId="1284CC9B" w14:textId="162219DA" w:rsidR="009229A8" w:rsidRPr="00A81063" w:rsidRDefault="009229A8" w:rsidP="00AF5931">
      <w:pPr>
        <w:pStyle w:val="DoanVB"/>
      </w:pPr>
      <w:r w:rsidRPr="00AF5931">
        <w:t>Chức năng chính của hệ thống</w:t>
      </w:r>
      <w:r w:rsidR="00AF5931">
        <w:t>:</w:t>
      </w:r>
    </w:p>
    <w:tbl>
      <w:tblPr>
        <w:tblW w:w="0" w:type="auto"/>
        <w:tblCellSpacing w:w="15" w:type="dxa"/>
        <w:tblInd w:w="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78"/>
        <w:gridCol w:w="6737"/>
      </w:tblGrid>
      <w:tr w:rsidR="009229A8" w:rsidRPr="009229A8" w14:paraId="5DC8F002" w14:textId="77777777" w:rsidTr="009C6325">
        <w:trPr>
          <w:tblHeader/>
          <w:tblCellSpacing w:w="15" w:type="dxa"/>
        </w:trPr>
        <w:tc>
          <w:tcPr>
            <w:tcW w:w="1935" w:type="dxa"/>
            <w:vAlign w:val="center"/>
            <w:hideMark/>
          </w:tcPr>
          <w:p w14:paraId="2CF6381E" w14:textId="77777777" w:rsidR="009229A8" w:rsidRPr="009229A8" w:rsidRDefault="009229A8" w:rsidP="00AF5931">
            <w:pPr>
              <w:jc w:val="center"/>
            </w:pPr>
            <w:r w:rsidRPr="009229A8">
              <w:t>Chức năng</w:t>
            </w:r>
          </w:p>
        </w:tc>
        <w:tc>
          <w:tcPr>
            <w:tcW w:w="6700" w:type="dxa"/>
            <w:vAlign w:val="center"/>
            <w:hideMark/>
          </w:tcPr>
          <w:p w14:paraId="7CD3A0B3" w14:textId="77777777" w:rsidR="009229A8" w:rsidRPr="009229A8" w:rsidRDefault="009229A8" w:rsidP="00AF5931">
            <w:pPr>
              <w:jc w:val="center"/>
            </w:pPr>
            <w:r w:rsidRPr="009229A8">
              <w:t>Mô tả</w:t>
            </w:r>
          </w:p>
        </w:tc>
      </w:tr>
      <w:tr w:rsidR="009229A8" w:rsidRPr="009229A8" w14:paraId="58EF9B09" w14:textId="77777777" w:rsidTr="009C6325">
        <w:trPr>
          <w:tblCellSpacing w:w="15" w:type="dxa"/>
        </w:trPr>
        <w:tc>
          <w:tcPr>
            <w:tcW w:w="1935" w:type="dxa"/>
            <w:vAlign w:val="center"/>
            <w:hideMark/>
          </w:tcPr>
          <w:p w14:paraId="00AC55AC" w14:textId="77777777" w:rsidR="009229A8" w:rsidRPr="009229A8" w:rsidRDefault="009229A8" w:rsidP="00AF5931">
            <w:pPr>
              <w:jc w:val="center"/>
            </w:pPr>
            <w:r w:rsidRPr="009229A8">
              <w:t>Tìm kiếm phim tương tự</w:t>
            </w:r>
          </w:p>
        </w:tc>
        <w:tc>
          <w:tcPr>
            <w:tcW w:w="6700" w:type="dxa"/>
            <w:vAlign w:val="center"/>
            <w:hideMark/>
          </w:tcPr>
          <w:p w14:paraId="6E5F4BE6" w14:textId="77777777" w:rsidR="009229A8" w:rsidRPr="009229A8" w:rsidRDefault="009229A8" w:rsidP="00AF5931">
            <w:pPr>
              <w:jc w:val="center"/>
            </w:pPr>
            <w:r w:rsidRPr="009229A8">
              <w:t>Gợi ý các bộ phim có nội dung gần giống với phim được nhập (dựa trên TF-IDF + cosine similarity).</w:t>
            </w:r>
          </w:p>
        </w:tc>
      </w:tr>
      <w:tr w:rsidR="009229A8" w:rsidRPr="009229A8" w14:paraId="13DF8F92" w14:textId="77777777" w:rsidTr="009C6325">
        <w:trPr>
          <w:tblCellSpacing w:w="15" w:type="dxa"/>
        </w:trPr>
        <w:tc>
          <w:tcPr>
            <w:tcW w:w="1935" w:type="dxa"/>
            <w:vAlign w:val="center"/>
            <w:hideMark/>
          </w:tcPr>
          <w:p w14:paraId="7B1B7D9C" w14:textId="77777777" w:rsidR="009229A8" w:rsidRPr="009229A8" w:rsidRDefault="009229A8" w:rsidP="00AF5931">
            <w:pPr>
              <w:jc w:val="center"/>
            </w:pPr>
            <w:r w:rsidRPr="009229A8">
              <w:t>Đăng nhập người dùng</w:t>
            </w:r>
          </w:p>
        </w:tc>
        <w:tc>
          <w:tcPr>
            <w:tcW w:w="6700" w:type="dxa"/>
            <w:vAlign w:val="center"/>
            <w:hideMark/>
          </w:tcPr>
          <w:p w14:paraId="68AEC59A" w14:textId="77777777" w:rsidR="009229A8" w:rsidRPr="009229A8" w:rsidRDefault="009229A8" w:rsidP="00AF5931">
            <w:pPr>
              <w:jc w:val="center"/>
            </w:pPr>
            <w:r w:rsidRPr="009229A8">
              <w:t>Cho phép người dùng đăng nhập để nhận gợi ý cá nhân.</w:t>
            </w:r>
          </w:p>
        </w:tc>
      </w:tr>
      <w:tr w:rsidR="009229A8" w:rsidRPr="009229A8" w14:paraId="2308EAF3" w14:textId="77777777" w:rsidTr="009C6325">
        <w:trPr>
          <w:tblCellSpacing w:w="15" w:type="dxa"/>
        </w:trPr>
        <w:tc>
          <w:tcPr>
            <w:tcW w:w="1935" w:type="dxa"/>
            <w:vAlign w:val="center"/>
            <w:hideMark/>
          </w:tcPr>
          <w:p w14:paraId="029399BA" w14:textId="77777777" w:rsidR="009229A8" w:rsidRPr="009229A8" w:rsidRDefault="009229A8" w:rsidP="00AF5931">
            <w:pPr>
              <w:jc w:val="center"/>
            </w:pPr>
            <w:r w:rsidRPr="009229A8">
              <w:t>Gợi ý phim cá nhân hóa</w:t>
            </w:r>
          </w:p>
        </w:tc>
        <w:tc>
          <w:tcPr>
            <w:tcW w:w="6700" w:type="dxa"/>
            <w:vAlign w:val="center"/>
            <w:hideMark/>
          </w:tcPr>
          <w:p w14:paraId="737D2532" w14:textId="77777777" w:rsidR="009229A8" w:rsidRPr="009229A8" w:rsidRDefault="009229A8" w:rsidP="00CB2831">
            <w:pPr>
              <w:keepNext/>
              <w:jc w:val="center"/>
            </w:pPr>
            <w:r w:rsidRPr="009229A8">
              <w:t>Khi đã đăng nhập, hệ thống hiển thị các phim được đề xuất riêng theo lịch sử tương tác.</w:t>
            </w:r>
          </w:p>
        </w:tc>
      </w:tr>
    </w:tbl>
    <w:p w14:paraId="22B8954D" w14:textId="1EA77E4D" w:rsidR="00294849" w:rsidRPr="00CB2831" w:rsidRDefault="00CB2831" w:rsidP="00CB2831">
      <w:pPr>
        <w:pStyle w:val="Caption"/>
        <w:jc w:val="center"/>
        <w:rPr>
          <w:color w:val="auto"/>
          <w:sz w:val="22"/>
          <w:szCs w:val="22"/>
        </w:rPr>
      </w:pPr>
      <w:bookmarkStart w:id="42" w:name="_Toc200376559"/>
      <w:r w:rsidRPr="00CB2831">
        <w:rPr>
          <w:color w:val="auto"/>
          <w:sz w:val="22"/>
          <w:szCs w:val="22"/>
        </w:rPr>
        <w:t xml:space="preserve">Bảng </w:t>
      </w:r>
      <w:r w:rsidRPr="00CB2831">
        <w:rPr>
          <w:color w:val="auto"/>
          <w:sz w:val="22"/>
          <w:szCs w:val="22"/>
        </w:rPr>
        <w:fldChar w:fldCharType="begin"/>
      </w:r>
      <w:r w:rsidRPr="00CB2831">
        <w:rPr>
          <w:color w:val="auto"/>
          <w:sz w:val="22"/>
          <w:szCs w:val="22"/>
        </w:rPr>
        <w:instrText xml:space="preserve"> SEQ Bảng \* ARABIC </w:instrText>
      </w:r>
      <w:r w:rsidRPr="00CB2831">
        <w:rPr>
          <w:color w:val="auto"/>
          <w:sz w:val="22"/>
          <w:szCs w:val="22"/>
        </w:rPr>
        <w:fldChar w:fldCharType="separate"/>
      </w:r>
      <w:r>
        <w:rPr>
          <w:noProof/>
          <w:color w:val="auto"/>
          <w:sz w:val="22"/>
          <w:szCs w:val="22"/>
        </w:rPr>
        <w:t>1</w:t>
      </w:r>
      <w:r w:rsidRPr="00CB2831">
        <w:rPr>
          <w:color w:val="auto"/>
          <w:sz w:val="22"/>
          <w:szCs w:val="22"/>
        </w:rPr>
        <w:fldChar w:fldCharType="end"/>
      </w:r>
      <w:r w:rsidRPr="00CB2831">
        <w:rPr>
          <w:color w:val="auto"/>
          <w:sz w:val="22"/>
          <w:szCs w:val="22"/>
        </w:rPr>
        <w:t>. Mô tả chức năng chính của hệ thống</w:t>
      </w:r>
      <w:bookmarkEnd w:id="42"/>
    </w:p>
    <w:p w14:paraId="138C4C00" w14:textId="5FDB8CE0" w:rsidR="007D77BE" w:rsidRDefault="001D0B59" w:rsidP="007D77BE">
      <w:pPr>
        <w:pStyle w:val="Heading3"/>
      </w:pPr>
      <w:bookmarkStart w:id="43" w:name="_Toc200375706"/>
      <w:r>
        <w:t>Kiến trúc tổng quan</w:t>
      </w:r>
      <w:bookmarkEnd w:id="43"/>
    </w:p>
    <w:p w14:paraId="7FDDD386" w14:textId="1E782C48" w:rsidR="00E37CFA" w:rsidRPr="00E37CFA" w:rsidRDefault="00E37CFA" w:rsidP="00E37CFA">
      <w:pPr>
        <w:pStyle w:val="DoanVB"/>
      </w:pPr>
      <w:r w:rsidRPr="00E37CFA">
        <w:t>Hệ thống áp dụng mô hình kết hợp giữa collaborative filtering và content-based filtering. Sơ đồ dưới đây mô tả quy trình xử lý dữ liệu đầu vào và tạo ra kết quả gợi ý tối ưu:</w:t>
      </w:r>
    </w:p>
    <w:p w14:paraId="57417B8D" w14:textId="77777777" w:rsidR="00CB2831" w:rsidRDefault="00D45BAF" w:rsidP="00CB2831">
      <w:pPr>
        <w:keepNext/>
        <w:spacing w:before="0" w:after="0" w:line="240" w:lineRule="auto"/>
        <w:jc w:val="center"/>
      </w:pPr>
      <w:r w:rsidRPr="00D45BAF">
        <w:rPr>
          <w:rFonts w:eastAsia="Times New Roman" w:cs="Times New Roman"/>
          <w:noProof/>
          <w:sz w:val="24"/>
          <w:szCs w:val="24"/>
          <w:lang w:eastAsia="ja-JP"/>
        </w:rPr>
        <w:lastRenderedPageBreak/>
        <w:drawing>
          <wp:inline distT="0" distB="0" distL="0" distR="0" wp14:anchorId="0318451C" wp14:editId="3CC952F3">
            <wp:extent cx="3711100" cy="4903076"/>
            <wp:effectExtent l="0" t="0" r="3810" b="0"/>
            <wp:docPr id="1203041513" name="Picture 6"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41513" name="Picture 6" descr="A diagram of a model&#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12994" cy="4905578"/>
                    </a:xfrm>
                    <a:prstGeom prst="rect">
                      <a:avLst/>
                    </a:prstGeom>
                    <a:noFill/>
                    <a:ln>
                      <a:noFill/>
                    </a:ln>
                  </pic:spPr>
                </pic:pic>
              </a:graphicData>
            </a:graphic>
          </wp:inline>
        </w:drawing>
      </w:r>
    </w:p>
    <w:p w14:paraId="5520075B" w14:textId="78C96A22" w:rsidR="00D45BAF" w:rsidRPr="00CB2831" w:rsidRDefault="00CB2831" w:rsidP="00CB2831">
      <w:pPr>
        <w:pStyle w:val="Caption"/>
        <w:jc w:val="center"/>
        <w:rPr>
          <w:rFonts w:eastAsia="Times New Roman" w:cs="Times New Roman"/>
          <w:color w:val="auto"/>
          <w:sz w:val="22"/>
          <w:szCs w:val="22"/>
          <w:lang w:eastAsia="ja-JP"/>
        </w:rPr>
      </w:pPr>
      <w:bookmarkStart w:id="44" w:name="_Toc200376497"/>
      <w:r w:rsidRPr="00CB2831">
        <w:rPr>
          <w:color w:val="auto"/>
          <w:sz w:val="22"/>
          <w:szCs w:val="22"/>
        </w:rPr>
        <w:t xml:space="preserve">Ảnh  </w:t>
      </w:r>
      <w:r w:rsidRPr="00CB2831">
        <w:rPr>
          <w:color w:val="auto"/>
          <w:sz w:val="22"/>
          <w:szCs w:val="22"/>
        </w:rPr>
        <w:fldChar w:fldCharType="begin"/>
      </w:r>
      <w:r w:rsidRPr="00CB2831">
        <w:rPr>
          <w:color w:val="auto"/>
          <w:sz w:val="22"/>
          <w:szCs w:val="22"/>
        </w:rPr>
        <w:instrText xml:space="preserve"> SEQ Ảnh_ \* ARABIC </w:instrText>
      </w:r>
      <w:r w:rsidRPr="00CB2831">
        <w:rPr>
          <w:color w:val="auto"/>
          <w:sz w:val="22"/>
          <w:szCs w:val="22"/>
        </w:rPr>
        <w:fldChar w:fldCharType="separate"/>
      </w:r>
      <w:r>
        <w:rPr>
          <w:noProof/>
          <w:color w:val="auto"/>
          <w:sz w:val="22"/>
          <w:szCs w:val="22"/>
        </w:rPr>
        <w:t>7</w:t>
      </w:r>
      <w:r w:rsidRPr="00CB2831">
        <w:rPr>
          <w:color w:val="auto"/>
          <w:sz w:val="22"/>
          <w:szCs w:val="22"/>
        </w:rPr>
        <w:fldChar w:fldCharType="end"/>
      </w:r>
      <w:r w:rsidRPr="00CB2831">
        <w:rPr>
          <w:color w:val="auto"/>
          <w:sz w:val="22"/>
          <w:szCs w:val="22"/>
        </w:rPr>
        <w:t>. Kiến trúc hệ thống</w:t>
      </w:r>
      <w:bookmarkEnd w:id="44"/>
    </w:p>
    <w:p w14:paraId="72EAD236" w14:textId="77777777" w:rsidR="00E55348" w:rsidRPr="00E55348" w:rsidRDefault="00E55348" w:rsidP="00E55348">
      <w:pPr>
        <w:pStyle w:val="StyleTr"/>
        <w:rPr>
          <w:lang w:eastAsia="ja-JP"/>
        </w:rPr>
      </w:pPr>
      <w:r w:rsidRPr="00E55348">
        <w:rPr>
          <w:lang w:eastAsia="ja-JP"/>
        </w:rPr>
        <w:t>Frontend: Giao diện người dùng được xây dựng bằng HTML/CSS.</w:t>
      </w:r>
    </w:p>
    <w:p w14:paraId="0F83E2B5" w14:textId="68F453C4" w:rsidR="009C6325" w:rsidRDefault="00E55348" w:rsidP="009C6325">
      <w:pPr>
        <w:pStyle w:val="StyleTr"/>
        <w:rPr>
          <w:lang w:eastAsia="ja-JP"/>
        </w:rPr>
      </w:pPr>
      <w:r w:rsidRPr="00E55348">
        <w:rPr>
          <w:lang w:eastAsia="ja-JP"/>
        </w:rPr>
        <w:t>Backend: Xử lý truy vấn tìm kiếm và sinh gợi ý sử dụng Flask (Python), tích hợp các mô hình học máy (TF-IDF + cosine similarity, matrix factorization...).</w:t>
      </w:r>
    </w:p>
    <w:p w14:paraId="25070BEE" w14:textId="1F85DF37" w:rsidR="00376162" w:rsidRPr="009C6325" w:rsidRDefault="007636C5" w:rsidP="00FE1272">
      <w:pPr>
        <w:pStyle w:val="DoanVB"/>
        <w:rPr>
          <w:lang w:eastAsia="ja-JP"/>
        </w:rPr>
      </w:pPr>
      <w:r>
        <w:rPr>
          <w:lang w:eastAsia="ja-JP"/>
        </w:rPr>
        <w:t xml:space="preserve">Để có thể </w:t>
      </w:r>
      <w:r w:rsidR="003E4242">
        <w:rPr>
          <w:lang w:eastAsia="ja-JP"/>
        </w:rPr>
        <w:t xml:space="preserve">đảm bảo hiệu suất tốt khi </w:t>
      </w:r>
      <w:r w:rsidR="00EE4E1B">
        <w:rPr>
          <w:lang w:eastAsia="ja-JP"/>
        </w:rPr>
        <w:t>xử lý dữ liệu và chạy thuật toán gợi ý</w:t>
      </w:r>
      <w:r w:rsidR="00FE5678">
        <w:rPr>
          <w:lang w:eastAsia="ja-JP"/>
        </w:rPr>
        <w:t>, hệ thống</w:t>
      </w:r>
      <w:r w:rsidR="00386EC2">
        <w:rPr>
          <w:lang w:eastAsia="ja-JP"/>
        </w:rPr>
        <w:t xml:space="preserve"> yêu cầu </w:t>
      </w:r>
      <w:r w:rsidR="00376162">
        <w:rPr>
          <w:lang w:eastAsia="ja-JP"/>
        </w:rPr>
        <w:t>cấu hình như sau:</w:t>
      </w:r>
      <w:r w:rsidR="00FE1272">
        <w:rPr>
          <w:lang w:eastAsia="ja-JP"/>
        </w:rPr>
        <w:t xml:space="preserve"> </w:t>
      </w:r>
      <w:r w:rsidR="00FE1272" w:rsidRPr="00FE1272">
        <w:rPr>
          <w:lang w:eastAsia="ja-JP"/>
        </w:rPr>
        <w:t>Bộ vi xử lý (CPU): Intel Core i5 hoặc tương đương. Bộ nhớ RAM: Tối thiểu 8GB để xử lý dữ liệu nhanh chóng. Bộ xử lý đồ họa (GPU): Nvidia 2GB (tùy chọn, giúp tăng tốc tính toán). Dung lượng lưu trữ: SSD 256GB để tăng tốc độ đọc/ghi dữ liệu. Hệ điều hành: Windows 10, Linux hoặc macOS</w:t>
      </w:r>
      <w:r w:rsidR="00FE1272">
        <w:rPr>
          <w:lang w:eastAsia="ja-JP"/>
        </w:rPr>
        <w:t>.</w:t>
      </w:r>
    </w:p>
    <w:p w14:paraId="0D40890E" w14:textId="52FA9A00" w:rsidR="00B100F9" w:rsidRDefault="00B100F9" w:rsidP="00B100F9">
      <w:pPr>
        <w:pStyle w:val="Heading3"/>
      </w:pPr>
      <w:bookmarkStart w:id="45" w:name="_Toc200375707"/>
      <w:r w:rsidRPr="00B100F9">
        <w:t>Đặc tả Use Case</w:t>
      </w:r>
      <w:bookmarkEnd w:id="45"/>
    </w:p>
    <w:p w14:paraId="3FF9EE40" w14:textId="77777777" w:rsidR="00FD0B63" w:rsidRPr="00422FF3" w:rsidRDefault="00FD0B63" w:rsidP="00422FF3">
      <w:pPr>
        <w:pStyle w:val="StyleTr"/>
      </w:pPr>
      <w:r w:rsidRPr="00422FF3">
        <w:t>Use Case 1: Tìm kiếm phim tương tự</w:t>
      </w:r>
    </w:p>
    <w:tbl>
      <w:tblPr>
        <w:tblStyle w:val="TableGrid"/>
        <w:tblW w:w="8478" w:type="dxa"/>
        <w:tblInd w:w="607" w:type="dxa"/>
        <w:tblLook w:val="04A0" w:firstRow="1" w:lastRow="0" w:firstColumn="1" w:lastColumn="0" w:noHBand="0" w:noVBand="1"/>
      </w:tblPr>
      <w:tblGrid>
        <w:gridCol w:w="1975"/>
        <w:gridCol w:w="6503"/>
      </w:tblGrid>
      <w:tr w:rsidR="00AB2E11" w14:paraId="0AD9C815" w14:textId="77777777" w:rsidTr="00422FF3">
        <w:tc>
          <w:tcPr>
            <w:tcW w:w="1975" w:type="dxa"/>
          </w:tcPr>
          <w:p w14:paraId="110CC5C5" w14:textId="2831C8BF" w:rsidR="00AB2E11" w:rsidRDefault="00AB2E11" w:rsidP="004849F5">
            <w:pPr>
              <w:pStyle w:val="DoanVB"/>
              <w:ind w:firstLine="0"/>
              <w:rPr>
                <w:sz w:val="27"/>
              </w:rPr>
            </w:pPr>
            <w:r>
              <w:rPr>
                <w:sz w:val="27"/>
              </w:rPr>
              <w:t>Tên Use- Case</w:t>
            </w:r>
          </w:p>
        </w:tc>
        <w:tc>
          <w:tcPr>
            <w:tcW w:w="6503" w:type="dxa"/>
          </w:tcPr>
          <w:p w14:paraId="320BD43C" w14:textId="28EFBF81" w:rsidR="00AB2E11" w:rsidRDefault="00C31E23" w:rsidP="004849F5">
            <w:pPr>
              <w:pStyle w:val="DoanVB"/>
              <w:ind w:firstLine="0"/>
              <w:rPr>
                <w:sz w:val="27"/>
              </w:rPr>
            </w:pPr>
            <w:r>
              <w:rPr>
                <w:sz w:val="27"/>
              </w:rPr>
              <w:t>Tìm kiếm phim tương tự</w:t>
            </w:r>
          </w:p>
        </w:tc>
      </w:tr>
      <w:tr w:rsidR="00AB2E11" w14:paraId="0E9118DD" w14:textId="77777777" w:rsidTr="00422FF3">
        <w:tc>
          <w:tcPr>
            <w:tcW w:w="1975" w:type="dxa"/>
          </w:tcPr>
          <w:p w14:paraId="5FDD8FA4" w14:textId="46D53C87" w:rsidR="00AB2E11" w:rsidRDefault="001A4CF5" w:rsidP="004849F5">
            <w:pPr>
              <w:pStyle w:val="DoanVB"/>
              <w:ind w:firstLine="0"/>
              <w:rPr>
                <w:sz w:val="27"/>
              </w:rPr>
            </w:pPr>
            <w:r>
              <w:rPr>
                <w:sz w:val="27"/>
              </w:rPr>
              <w:t>Tác nhân</w:t>
            </w:r>
          </w:p>
        </w:tc>
        <w:tc>
          <w:tcPr>
            <w:tcW w:w="6503" w:type="dxa"/>
          </w:tcPr>
          <w:p w14:paraId="51DC6164" w14:textId="1FF692C9" w:rsidR="00AB2E11" w:rsidRDefault="00C31E23" w:rsidP="004849F5">
            <w:pPr>
              <w:pStyle w:val="DoanVB"/>
              <w:ind w:firstLine="0"/>
              <w:rPr>
                <w:sz w:val="27"/>
              </w:rPr>
            </w:pPr>
            <w:r>
              <w:rPr>
                <w:sz w:val="27"/>
              </w:rPr>
              <w:t>Người dùng chưa đăng nhập</w:t>
            </w:r>
          </w:p>
        </w:tc>
      </w:tr>
      <w:tr w:rsidR="00AB2E11" w14:paraId="411502ED" w14:textId="77777777" w:rsidTr="00422FF3">
        <w:tc>
          <w:tcPr>
            <w:tcW w:w="1975" w:type="dxa"/>
          </w:tcPr>
          <w:p w14:paraId="6F73A076" w14:textId="5B4B3227" w:rsidR="00AB2E11" w:rsidRDefault="001A4CF5" w:rsidP="004849F5">
            <w:pPr>
              <w:pStyle w:val="DoanVB"/>
              <w:ind w:firstLine="0"/>
              <w:rPr>
                <w:sz w:val="27"/>
              </w:rPr>
            </w:pPr>
            <w:r>
              <w:rPr>
                <w:sz w:val="27"/>
              </w:rPr>
              <w:lastRenderedPageBreak/>
              <w:t>Mô tả</w:t>
            </w:r>
          </w:p>
        </w:tc>
        <w:tc>
          <w:tcPr>
            <w:tcW w:w="6503" w:type="dxa"/>
          </w:tcPr>
          <w:p w14:paraId="41DFC853" w14:textId="7C3210B9" w:rsidR="00AB2E11" w:rsidRDefault="00D46F8C" w:rsidP="004849F5">
            <w:pPr>
              <w:pStyle w:val="DoanVB"/>
              <w:ind w:firstLine="0"/>
              <w:rPr>
                <w:sz w:val="27"/>
              </w:rPr>
            </w:pPr>
            <w:r w:rsidRPr="00D46F8C">
              <w:rPr>
                <w:sz w:val="27"/>
              </w:rPr>
              <w:t xml:space="preserve">Gợi ý danh sách phim có nội dung tương tự với phim mà người dùng đã </w:t>
            </w:r>
            <w:r>
              <w:rPr>
                <w:sz w:val="27"/>
              </w:rPr>
              <w:t>tìm kiếm</w:t>
            </w:r>
            <w:r w:rsidRPr="00D46F8C">
              <w:rPr>
                <w:sz w:val="27"/>
              </w:rPr>
              <w:t>.</w:t>
            </w:r>
          </w:p>
        </w:tc>
      </w:tr>
      <w:tr w:rsidR="00AB2E11" w14:paraId="3E5D3363" w14:textId="77777777" w:rsidTr="00422FF3">
        <w:tc>
          <w:tcPr>
            <w:tcW w:w="1975" w:type="dxa"/>
          </w:tcPr>
          <w:p w14:paraId="5E1E11B7" w14:textId="37E7D653" w:rsidR="00AB2E11" w:rsidRDefault="001A4CF5" w:rsidP="004849F5">
            <w:pPr>
              <w:pStyle w:val="DoanVB"/>
              <w:ind w:firstLine="0"/>
              <w:rPr>
                <w:sz w:val="27"/>
              </w:rPr>
            </w:pPr>
            <w:r>
              <w:rPr>
                <w:sz w:val="27"/>
              </w:rPr>
              <w:t>Điều kiện tiên quyết</w:t>
            </w:r>
          </w:p>
        </w:tc>
        <w:tc>
          <w:tcPr>
            <w:tcW w:w="6503" w:type="dxa"/>
          </w:tcPr>
          <w:p w14:paraId="7AA8DA5A" w14:textId="77777777" w:rsidR="00AB2E11" w:rsidRDefault="00697551" w:rsidP="004849F5">
            <w:pPr>
              <w:pStyle w:val="DoanVB"/>
              <w:ind w:firstLine="0"/>
              <w:rPr>
                <w:sz w:val="27"/>
              </w:rPr>
            </w:pPr>
            <w:r w:rsidRPr="00697551">
              <w:rPr>
                <w:sz w:val="27"/>
              </w:rPr>
              <w:t>Thiết bị của người dùng đã được kết nối internet</w:t>
            </w:r>
          </w:p>
          <w:p w14:paraId="429A8E98" w14:textId="320F9B25" w:rsidR="00697551" w:rsidRDefault="00697551" w:rsidP="004849F5">
            <w:pPr>
              <w:pStyle w:val="DoanVB"/>
              <w:ind w:firstLine="0"/>
              <w:rPr>
                <w:sz w:val="27"/>
              </w:rPr>
            </w:pPr>
            <w:r w:rsidRPr="00697551">
              <w:rPr>
                <w:sz w:val="27"/>
              </w:rPr>
              <w:t>Người dùng truy cập trang web. Không cần đăng nhập.</w:t>
            </w:r>
          </w:p>
        </w:tc>
      </w:tr>
      <w:tr w:rsidR="00AB2E11" w14:paraId="54C4ACF5" w14:textId="77777777" w:rsidTr="00422FF3">
        <w:tc>
          <w:tcPr>
            <w:tcW w:w="1975" w:type="dxa"/>
          </w:tcPr>
          <w:p w14:paraId="18893276" w14:textId="29426717" w:rsidR="00AB2E11" w:rsidRDefault="009D05E0" w:rsidP="004849F5">
            <w:pPr>
              <w:pStyle w:val="DoanVB"/>
              <w:ind w:firstLine="0"/>
              <w:rPr>
                <w:sz w:val="27"/>
              </w:rPr>
            </w:pPr>
            <w:r>
              <w:rPr>
                <w:sz w:val="27"/>
              </w:rPr>
              <w:t>Luồng chính</w:t>
            </w:r>
          </w:p>
        </w:tc>
        <w:tc>
          <w:tcPr>
            <w:tcW w:w="6503" w:type="dxa"/>
          </w:tcPr>
          <w:p w14:paraId="62619602" w14:textId="094CC302" w:rsidR="00AB2E11" w:rsidRDefault="00E32A57" w:rsidP="00E32A57">
            <w:pPr>
              <w:pStyle w:val="DoanVB"/>
              <w:ind w:firstLine="0"/>
              <w:jc w:val="left"/>
              <w:rPr>
                <w:sz w:val="27"/>
              </w:rPr>
            </w:pPr>
            <w:r w:rsidRPr="00E32A57">
              <w:rPr>
                <w:sz w:val="27"/>
              </w:rPr>
              <w:t>1. Người dùng truy cập website.</w:t>
            </w:r>
            <w:r w:rsidRPr="00E32A57">
              <w:rPr>
                <w:sz w:val="27"/>
              </w:rPr>
              <w:br/>
              <w:t>2. Hệ thống hiển thị ô tìm kiếm phim.</w:t>
            </w:r>
            <w:r w:rsidRPr="00E32A57">
              <w:rPr>
                <w:sz w:val="27"/>
              </w:rPr>
              <w:br/>
              <w:t>3. Người dùng nhập tên phim cần tìm.</w:t>
            </w:r>
            <w:r w:rsidRPr="00E32A57">
              <w:rPr>
                <w:sz w:val="27"/>
              </w:rPr>
              <w:br/>
              <w:t>4. Hệ thống xử lý truy vấn và tìm phim phù hợp.</w:t>
            </w:r>
            <w:r w:rsidRPr="00E32A57">
              <w:rPr>
                <w:sz w:val="27"/>
              </w:rPr>
              <w:br/>
              <w:t>5. Hệ thống tính toán độ tương đồng nội dung (content-based).</w:t>
            </w:r>
            <w:r w:rsidRPr="00E32A57">
              <w:rPr>
                <w:sz w:val="27"/>
              </w:rPr>
              <w:br/>
              <w:t>6. Hệ thống hiển thị danh sách phim tương tự.</w:t>
            </w:r>
          </w:p>
        </w:tc>
      </w:tr>
      <w:tr w:rsidR="00AB2E11" w14:paraId="7F7BD123" w14:textId="77777777" w:rsidTr="00422FF3">
        <w:tc>
          <w:tcPr>
            <w:tcW w:w="1975" w:type="dxa"/>
          </w:tcPr>
          <w:p w14:paraId="182C11DE" w14:textId="61D72E9A" w:rsidR="00AB2E11" w:rsidRDefault="007F7091" w:rsidP="004849F5">
            <w:pPr>
              <w:pStyle w:val="DoanVB"/>
              <w:ind w:firstLine="0"/>
              <w:rPr>
                <w:sz w:val="27"/>
              </w:rPr>
            </w:pPr>
            <w:r>
              <w:rPr>
                <w:sz w:val="27"/>
              </w:rPr>
              <w:t>Điều kiện sau</w:t>
            </w:r>
          </w:p>
        </w:tc>
        <w:tc>
          <w:tcPr>
            <w:tcW w:w="6503" w:type="dxa"/>
          </w:tcPr>
          <w:p w14:paraId="6DB62379" w14:textId="182E5C02" w:rsidR="00AB2E11" w:rsidRDefault="00E32A57" w:rsidP="00CB2831">
            <w:pPr>
              <w:pStyle w:val="DoanVB"/>
              <w:keepNext/>
              <w:ind w:firstLine="0"/>
              <w:rPr>
                <w:sz w:val="27"/>
              </w:rPr>
            </w:pPr>
            <w:r>
              <w:rPr>
                <w:sz w:val="27"/>
              </w:rPr>
              <w:t>Hệ thống hiển thị danh sách phim có nội dung tương tự</w:t>
            </w:r>
          </w:p>
        </w:tc>
      </w:tr>
    </w:tbl>
    <w:p w14:paraId="73C819A0" w14:textId="789C6C25" w:rsidR="00CB2831" w:rsidRPr="00CB2831" w:rsidRDefault="00CB2831" w:rsidP="00CB2831">
      <w:pPr>
        <w:pStyle w:val="Caption"/>
        <w:jc w:val="center"/>
        <w:rPr>
          <w:color w:val="auto"/>
          <w:sz w:val="22"/>
          <w:szCs w:val="22"/>
        </w:rPr>
      </w:pPr>
      <w:bookmarkStart w:id="46" w:name="_Toc200376560"/>
      <w:r w:rsidRPr="00CB2831">
        <w:rPr>
          <w:color w:val="auto"/>
          <w:sz w:val="22"/>
          <w:szCs w:val="22"/>
        </w:rPr>
        <w:t xml:space="preserve">Bảng </w:t>
      </w:r>
      <w:r w:rsidRPr="00CB2831">
        <w:rPr>
          <w:color w:val="auto"/>
          <w:sz w:val="22"/>
          <w:szCs w:val="22"/>
        </w:rPr>
        <w:fldChar w:fldCharType="begin"/>
      </w:r>
      <w:r w:rsidRPr="00CB2831">
        <w:rPr>
          <w:color w:val="auto"/>
          <w:sz w:val="22"/>
          <w:szCs w:val="22"/>
        </w:rPr>
        <w:instrText xml:space="preserve"> SEQ Bảng \* ARABIC </w:instrText>
      </w:r>
      <w:r w:rsidRPr="00CB2831">
        <w:rPr>
          <w:color w:val="auto"/>
          <w:sz w:val="22"/>
          <w:szCs w:val="22"/>
        </w:rPr>
        <w:fldChar w:fldCharType="separate"/>
      </w:r>
      <w:r>
        <w:rPr>
          <w:noProof/>
          <w:color w:val="auto"/>
          <w:sz w:val="22"/>
          <w:szCs w:val="22"/>
        </w:rPr>
        <w:t>2</w:t>
      </w:r>
      <w:r w:rsidRPr="00CB2831">
        <w:rPr>
          <w:color w:val="auto"/>
          <w:sz w:val="22"/>
          <w:szCs w:val="22"/>
        </w:rPr>
        <w:fldChar w:fldCharType="end"/>
      </w:r>
      <w:r w:rsidRPr="00CB2831">
        <w:rPr>
          <w:color w:val="auto"/>
          <w:sz w:val="22"/>
          <w:szCs w:val="22"/>
        </w:rPr>
        <w:t>. Use case tìm kiếm phim</w:t>
      </w:r>
      <w:bookmarkEnd w:id="46"/>
    </w:p>
    <w:p w14:paraId="7B93A765" w14:textId="761EDD01" w:rsidR="00B100F9" w:rsidRDefault="007F7091" w:rsidP="007F7091">
      <w:pPr>
        <w:pStyle w:val="StyleTr"/>
      </w:pPr>
      <w:r w:rsidRPr="007F7091">
        <w:t>Use Case 2: Hiển thị phim được đề xuấ</w:t>
      </w:r>
      <w:r w:rsidR="00E32A57">
        <w:t>t</w:t>
      </w:r>
    </w:p>
    <w:tbl>
      <w:tblPr>
        <w:tblStyle w:val="TableGrid"/>
        <w:tblW w:w="8478" w:type="dxa"/>
        <w:tblInd w:w="607" w:type="dxa"/>
        <w:tblLook w:val="04A0" w:firstRow="1" w:lastRow="0" w:firstColumn="1" w:lastColumn="0" w:noHBand="0" w:noVBand="1"/>
      </w:tblPr>
      <w:tblGrid>
        <w:gridCol w:w="1975"/>
        <w:gridCol w:w="6503"/>
      </w:tblGrid>
      <w:tr w:rsidR="00422FF3" w14:paraId="2D02C376" w14:textId="77777777" w:rsidTr="007C7007">
        <w:tc>
          <w:tcPr>
            <w:tcW w:w="1975" w:type="dxa"/>
          </w:tcPr>
          <w:p w14:paraId="05BBC57A" w14:textId="77777777" w:rsidR="00422FF3" w:rsidRDefault="00422FF3" w:rsidP="007C7007">
            <w:pPr>
              <w:pStyle w:val="DoanVB"/>
              <w:ind w:firstLine="0"/>
              <w:rPr>
                <w:sz w:val="27"/>
              </w:rPr>
            </w:pPr>
            <w:r>
              <w:rPr>
                <w:sz w:val="27"/>
              </w:rPr>
              <w:t>Tên Use- Case</w:t>
            </w:r>
          </w:p>
        </w:tc>
        <w:tc>
          <w:tcPr>
            <w:tcW w:w="6503" w:type="dxa"/>
          </w:tcPr>
          <w:p w14:paraId="0F939D35" w14:textId="25B1C7EE" w:rsidR="00422FF3" w:rsidRDefault="008D183E" w:rsidP="007C7007">
            <w:pPr>
              <w:pStyle w:val="DoanVB"/>
              <w:ind w:firstLine="0"/>
              <w:rPr>
                <w:sz w:val="27"/>
              </w:rPr>
            </w:pPr>
            <w:r w:rsidRPr="008D183E">
              <w:rPr>
                <w:sz w:val="27"/>
              </w:rPr>
              <w:t>Hiển thị phim được đề xuất</w:t>
            </w:r>
          </w:p>
        </w:tc>
      </w:tr>
      <w:tr w:rsidR="00422FF3" w14:paraId="0088930F" w14:textId="77777777" w:rsidTr="007C7007">
        <w:tc>
          <w:tcPr>
            <w:tcW w:w="1975" w:type="dxa"/>
          </w:tcPr>
          <w:p w14:paraId="5E114B19" w14:textId="77777777" w:rsidR="00422FF3" w:rsidRDefault="00422FF3" w:rsidP="007C7007">
            <w:pPr>
              <w:pStyle w:val="DoanVB"/>
              <w:ind w:firstLine="0"/>
              <w:rPr>
                <w:sz w:val="27"/>
              </w:rPr>
            </w:pPr>
            <w:r>
              <w:rPr>
                <w:sz w:val="27"/>
              </w:rPr>
              <w:t>Tác nhân</w:t>
            </w:r>
          </w:p>
        </w:tc>
        <w:tc>
          <w:tcPr>
            <w:tcW w:w="6503" w:type="dxa"/>
          </w:tcPr>
          <w:p w14:paraId="587AF7FD" w14:textId="293276D2" w:rsidR="00422FF3" w:rsidRDefault="008D183E" w:rsidP="007C7007">
            <w:pPr>
              <w:pStyle w:val="DoanVB"/>
              <w:ind w:firstLine="0"/>
              <w:rPr>
                <w:sz w:val="27"/>
              </w:rPr>
            </w:pPr>
            <w:r>
              <w:rPr>
                <w:sz w:val="27"/>
              </w:rPr>
              <w:t>Người dùng đã đăng nhập</w:t>
            </w:r>
          </w:p>
        </w:tc>
      </w:tr>
      <w:tr w:rsidR="00422FF3" w14:paraId="71E6A7CC" w14:textId="77777777" w:rsidTr="007C7007">
        <w:tc>
          <w:tcPr>
            <w:tcW w:w="1975" w:type="dxa"/>
          </w:tcPr>
          <w:p w14:paraId="127E5A61" w14:textId="77777777" w:rsidR="00422FF3" w:rsidRDefault="00422FF3" w:rsidP="007C7007">
            <w:pPr>
              <w:pStyle w:val="DoanVB"/>
              <w:ind w:firstLine="0"/>
              <w:rPr>
                <w:sz w:val="27"/>
              </w:rPr>
            </w:pPr>
            <w:r>
              <w:rPr>
                <w:sz w:val="27"/>
              </w:rPr>
              <w:t>Mô tả</w:t>
            </w:r>
          </w:p>
        </w:tc>
        <w:tc>
          <w:tcPr>
            <w:tcW w:w="6503" w:type="dxa"/>
          </w:tcPr>
          <w:p w14:paraId="145DE9FF" w14:textId="6210F576" w:rsidR="00422FF3" w:rsidRDefault="008D183E" w:rsidP="007C7007">
            <w:pPr>
              <w:pStyle w:val="DoanVB"/>
              <w:ind w:firstLine="0"/>
              <w:rPr>
                <w:sz w:val="27"/>
              </w:rPr>
            </w:pPr>
            <w:r w:rsidRPr="008D183E">
              <w:rPr>
                <w:sz w:val="27"/>
              </w:rPr>
              <w:t>Đưa ra danh sách phim được cá nhân hóa theo mô hình collaborative filtering.</w:t>
            </w:r>
          </w:p>
        </w:tc>
      </w:tr>
      <w:tr w:rsidR="00422FF3" w14:paraId="7F1E59E9" w14:textId="77777777" w:rsidTr="007C7007">
        <w:tc>
          <w:tcPr>
            <w:tcW w:w="1975" w:type="dxa"/>
          </w:tcPr>
          <w:p w14:paraId="38C04298" w14:textId="77777777" w:rsidR="00422FF3" w:rsidRDefault="00422FF3" w:rsidP="007C7007">
            <w:pPr>
              <w:pStyle w:val="DoanVB"/>
              <w:ind w:firstLine="0"/>
              <w:rPr>
                <w:sz w:val="27"/>
              </w:rPr>
            </w:pPr>
            <w:r>
              <w:rPr>
                <w:sz w:val="27"/>
              </w:rPr>
              <w:t>Điều kiện tiên quyết</w:t>
            </w:r>
          </w:p>
        </w:tc>
        <w:tc>
          <w:tcPr>
            <w:tcW w:w="6503" w:type="dxa"/>
          </w:tcPr>
          <w:p w14:paraId="3CA32A52" w14:textId="77777777" w:rsidR="00422FF3" w:rsidRDefault="00EC2DB8" w:rsidP="007C7007">
            <w:pPr>
              <w:pStyle w:val="DoanVB"/>
              <w:ind w:firstLine="0"/>
              <w:rPr>
                <w:sz w:val="27"/>
              </w:rPr>
            </w:pPr>
            <w:r w:rsidRPr="00EC2DB8">
              <w:rPr>
                <w:sz w:val="27"/>
              </w:rPr>
              <w:t>Người dùng đã đăng nhập vào hệ thống.</w:t>
            </w:r>
          </w:p>
          <w:p w14:paraId="42C79EA8" w14:textId="604BA52F" w:rsidR="00EC2DB8" w:rsidRDefault="00EC2DB8" w:rsidP="007C7007">
            <w:pPr>
              <w:pStyle w:val="DoanVB"/>
              <w:ind w:firstLine="0"/>
              <w:rPr>
                <w:sz w:val="27"/>
              </w:rPr>
            </w:pPr>
            <w:r>
              <w:rPr>
                <w:sz w:val="27"/>
              </w:rPr>
              <w:t>Thiết bị của người dùng có kết nối internet</w:t>
            </w:r>
          </w:p>
        </w:tc>
      </w:tr>
      <w:tr w:rsidR="00422FF3" w14:paraId="04383088" w14:textId="77777777" w:rsidTr="007C7007">
        <w:tc>
          <w:tcPr>
            <w:tcW w:w="1975" w:type="dxa"/>
          </w:tcPr>
          <w:p w14:paraId="4A6C3967" w14:textId="77777777" w:rsidR="00422FF3" w:rsidRDefault="00422FF3" w:rsidP="007C7007">
            <w:pPr>
              <w:pStyle w:val="DoanVB"/>
              <w:ind w:firstLine="0"/>
              <w:rPr>
                <w:sz w:val="27"/>
              </w:rPr>
            </w:pPr>
            <w:r>
              <w:rPr>
                <w:sz w:val="27"/>
              </w:rPr>
              <w:t>Luồng chính</w:t>
            </w:r>
          </w:p>
        </w:tc>
        <w:tc>
          <w:tcPr>
            <w:tcW w:w="6503" w:type="dxa"/>
          </w:tcPr>
          <w:p w14:paraId="34E304B4" w14:textId="6C2AE885" w:rsidR="00422FF3" w:rsidRDefault="00246C98" w:rsidP="00246C98">
            <w:pPr>
              <w:pStyle w:val="DoanVB"/>
              <w:ind w:firstLine="0"/>
              <w:jc w:val="left"/>
              <w:rPr>
                <w:sz w:val="27"/>
              </w:rPr>
            </w:pPr>
            <w:r w:rsidRPr="00246C98">
              <w:rPr>
                <w:sz w:val="27"/>
              </w:rPr>
              <w:t>1. Người dùng đăng nhập vào hệ thống.</w:t>
            </w:r>
            <w:r w:rsidRPr="00246C98">
              <w:rPr>
                <w:sz w:val="27"/>
              </w:rPr>
              <w:br/>
              <w:t>2. Hệ thống xác định ID người dùng.</w:t>
            </w:r>
            <w:r w:rsidRPr="00246C98">
              <w:rPr>
                <w:sz w:val="27"/>
              </w:rPr>
              <w:br/>
              <w:t>3. Hệ thống truy xuất lịch sử hoặc thông tin liên quan.</w:t>
            </w:r>
            <w:r w:rsidRPr="00246C98">
              <w:rPr>
                <w:sz w:val="27"/>
              </w:rPr>
              <w:br/>
              <w:t>4. Hệ thống tính toán gợi ý bằng mô hình collaborative filtering</w:t>
            </w:r>
            <w:r w:rsidRPr="00246C98">
              <w:rPr>
                <w:sz w:val="27"/>
              </w:rPr>
              <w:br/>
              <w:t>5. Hệ thống hiển thị danh sách phim được đề xuất.</w:t>
            </w:r>
          </w:p>
        </w:tc>
      </w:tr>
      <w:tr w:rsidR="00422FF3" w14:paraId="753ACA76" w14:textId="77777777" w:rsidTr="007C7007">
        <w:tc>
          <w:tcPr>
            <w:tcW w:w="1975" w:type="dxa"/>
          </w:tcPr>
          <w:p w14:paraId="7AAA7B4A" w14:textId="77777777" w:rsidR="00422FF3" w:rsidRDefault="00422FF3" w:rsidP="007C7007">
            <w:pPr>
              <w:pStyle w:val="DoanVB"/>
              <w:ind w:firstLine="0"/>
              <w:rPr>
                <w:sz w:val="27"/>
              </w:rPr>
            </w:pPr>
            <w:r>
              <w:rPr>
                <w:sz w:val="27"/>
              </w:rPr>
              <w:t>Điều kiện sau</w:t>
            </w:r>
          </w:p>
        </w:tc>
        <w:tc>
          <w:tcPr>
            <w:tcW w:w="6503" w:type="dxa"/>
          </w:tcPr>
          <w:p w14:paraId="7948B453" w14:textId="426D4BC0" w:rsidR="00422FF3" w:rsidRDefault="00246C98" w:rsidP="00CB2831">
            <w:pPr>
              <w:pStyle w:val="DoanVB"/>
              <w:keepNext/>
              <w:ind w:firstLine="0"/>
              <w:rPr>
                <w:sz w:val="27"/>
              </w:rPr>
            </w:pPr>
            <w:r w:rsidRPr="00246C98">
              <w:rPr>
                <w:sz w:val="27"/>
              </w:rPr>
              <w:t>Danh sách phim đề xuất được hiển thị cho người dùng đã đăng nhập.</w:t>
            </w:r>
          </w:p>
        </w:tc>
      </w:tr>
    </w:tbl>
    <w:p w14:paraId="6677BEA4" w14:textId="1684AE1D" w:rsidR="00CB2831" w:rsidRPr="00CB2831" w:rsidRDefault="00CB2831" w:rsidP="00CB2831">
      <w:pPr>
        <w:pStyle w:val="Caption"/>
        <w:jc w:val="center"/>
        <w:rPr>
          <w:sz w:val="22"/>
          <w:szCs w:val="22"/>
        </w:rPr>
      </w:pPr>
      <w:bookmarkStart w:id="47" w:name="_Toc200376561"/>
      <w:bookmarkStart w:id="48" w:name="_Toc200375708"/>
      <w:r w:rsidRPr="00CB2831">
        <w:rPr>
          <w:sz w:val="22"/>
          <w:szCs w:val="22"/>
        </w:rPr>
        <w:t xml:space="preserve">Bảng </w:t>
      </w:r>
      <w:r w:rsidRPr="00CB2831">
        <w:rPr>
          <w:sz w:val="22"/>
          <w:szCs w:val="22"/>
        </w:rPr>
        <w:fldChar w:fldCharType="begin"/>
      </w:r>
      <w:r w:rsidRPr="00CB2831">
        <w:rPr>
          <w:sz w:val="22"/>
          <w:szCs w:val="22"/>
        </w:rPr>
        <w:instrText xml:space="preserve"> SEQ Bảng \* ARABIC </w:instrText>
      </w:r>
      <w:r w:rsidRPr="00CB2831">
        <w:rPr>
          <w:sz w:val="22"/>
          <w:szCs w:val="22"/>
        </w:rPr>
        <w:fldChar w:fldCharType="separate"/>
      </w:r>
      <w:r w:rsidRPr="00CB2831">
        <w:rPr>
          <w:noProof/>
          <w:sz w:val="22"/>
          <w:szCs w:val="22"/>
        </w:rPr>
        <w:t>3</w:t>
      </w:r>
      <w:r w:rsidRPr="00CB2831">
        <w:rPr>
          <w:sz w:val="22"/>
          <w:szCs w:val="22"/>
        </w:rPr>
        <w:fldChar w:fldCharType="end"/>
      </w:r>
      <w:r w:rsidRPr="00CB2831">
        <w:rPr>
          <w:sz w:val="22"/>
          <w:szCs w:val="22"/>
        </w:rPr>
        <w:t>. Use case hiển thị phim được đề xuất</w:t>
      </w:r>
      <w:bookmarkEnd w:id="47"/>
    </w:p>
    <w:p w14:paraId="2BCD601D" w14:textId="3B82F164" w:rsidR="00125FCF" w:rsidRDefault="00125FCF" w:rsidP="00125FCF">
      <w:pPr>
        <w:pStyle w:val="Heading3"/>
      </w:pPr>
      <w:r>
        <w:lastRenderedPageBreak/>
        <w:t>Luồng hoạt động</w:t>
      </w:r>
      <w:bookmarkEnd w:id="48"/>
    </w:p>
    <w:p w14:paraId="51D29B0B" w14:textId="6BF70763" w:rsidR="00D2611C" w:rsidRPr="00D2611C" w:rsidRDefault="00D2611C" w:rsidP="00D2611C">
      <w:pPr>
        <w:pStyle w:val="DoanVB"/>
      </w:pPr>
      <w:r w:rsidRPr="00D2611C">
        <w:t>Sơ đồ hoạt động dưới đây mô tả quy trình tương tác chính của người dùng với hệ thống gợi ý phim: Nếu chưa đăng nhập, người dùng có thể sử dụng chức năng tìm kiếm để nhập tên một bộ phim. Hệ thống sẽ xử lý và hiển thị danh sách các phim có nội dung tương tự. Nếu đã đăng nhập, hệ thống sẽ tự động hiển thị danh sách các bộ phim được cá nhân hóa dựa trên lịch sử đánh giá hoặc hành vi người dùng.</w:t>
      </w:r>
    </w:p>
    <w:p w14:paraId="00111F9E" w14:textId="77777777" w:rsidR="00CB2831" w:rsidRDefault="002169FF" w:rsidP="00CB2831">
      <w:pPr>
        <w:keepNext/>
        <w:spacing w:before="0" w:after="0" w:line="240" w:lineRule="auto"/>
        <w:jc w:val="center"/>
      </w:pPr>
      <w:r w:rsidRPr="002169FF">
        <w:rPr>
          <w:rFonts w:eastAsia="Times New Roman" w:cs="Times New Roman"/>
          <w:noProof/>
          <w:sz w:val="24"/>
          <w:szCs w:val="24"/>
          <w:lang w:eastAsia="ja-JP"/>
        </w:rPr>
        <w:drawing>
          <wp:inline distT="0" distB="0" distL="0" distR="0" wp14:anchorId="50DCAC81" wp14:editId="4620A73C">
            <wp:extent cx="3827780" cy="4104005"/>
            <wp:effectExtent l="0" t="0" r="0" b="0"/>
            <wp:docPr id="1984848333" name="Picture 7"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48333" name="Picture 7" descr="A screenshot of a diagram&#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27780" cy="4104005"/>
                    </a:xfrm>
                    <a:prstGeom prst="rect">
                      <a:avLst/>
                    </a:prstGeom>
                    <a:noFill/>
                    <a:ln>
                      <a:noFill/>
                    </a:ln>
                  </pic:spPr>
                </pic:pic>
              </a:graphicData>
            </a:graphic>
          </wp:inline>
        </w:drawing>
      </w:r>
    </w:p>
    <w:p w14:paraId="7B73CEA9" w14:textId="0AAFC79D" w:rsidR="00125FCF" w:rsidRPr="00CB2831" w:rsidRDefault="00CB2831" w:rsidP="00CB2831">
      <w:pPr>
        <w:pStyle w:val="Caption"/>
        <w:jc w:val="center"/>
        <w:rPr>
          <w:rFonts w:eastAsia="Times New Roman" w:cs="Times New Roman"/>
          <w:color w:val="auto"/>
          <w:sz w:val="22"/>
          <w:szCs w:val="22"/>
          <w:lang w:eastAsia="ja-JP"/>
        </w:rPr>
      </w:pPr>
      <w:bookmarkStart w:id="49" w:name="_Toc200376498"/>
      <w:r w:rsidRPr="00CB2831">
        <w:rPr>
          <w:color w:val="auto"/>
          <w:sz w:val="22"/>
          <w:szCs w:val="22"/>
        </w:rPr>
        <w:t xml:space="preserve">Ảnh  </w:t>
      </w:r>
      <w:r w:rsidRPr="00CB2831">
        <w:rPr>
          <w:color w:val="auto"/>
          <w:sz w:val="22"/>
          <w:szCs w:val="22"/>
        </w:rPr>
        <w:fldChar w:fldCharType="begin"/>
      </w:r>
      <w:r w:rsidRPr="00CB2831">
        <w:rPr>
          <w:color w:val="auto"/>
          <w:sz w:val="22"/>
          <w:szCs w:val="22"/>
        </w:rPr>
        <w:instrText xml:space="preserve"> SEQ Ảnh_ \* ARABIC </w:instrText>
      </w:r>
      <w:r w:rsidRPr="00CB2831">
        <w:rPr>
          <w:color w:val="auto"/>
          <w:sz w:val="22"/>
          <w:szCs w:val="22"/>
        </w:rPr>
        <w:fldChar w:fldCharType="separate"/>
      </w:r>
      <w:r>
        <w:rPr>
          <w:noProof/>
          <w:color w:val="auto"/>
          <w:sz w:val="22"/>
          <w:szCs w:val="22"/>
        </w:rPr>
        <w:t>8</w:t>
      </w:r>
      <w:r w:rsidRPr="00CB2831">
        <w:rPr>
          <w:color w:val="auto"/>
          <w:sz w:val="22"/>
          <w:szCs w:val="22"/>
        </w:rPr>
        <w:fldChar w:fldCharType="end"/>
      </w:r>
      <w:r w:rsidRPr="00CB2831">
        <w:rPr>
          <w:color w:val="auto"/>
          <w:sz w:val="22"/>
          <w:szCs w:val="22"/>
        </w:rPr>
        <w:t>. Cách người dùng tương tác, hoạt động với hệ thống</w:t>
      </w:r>
      <w:bookmarkEnd w:id="49"/>
    </w:p>
    <w:p w14:paraId="54BA234C" w14:textId="05EC4493" w:rsidR="00B100F9" w:rsidRDefault="00B061B9" w:rsidP="00B100F9">
      <w:pPr>
        <w:pStyle w:val="Heading3"/>
      </w:pPr>
      <w:bookmarkStart w:id="50" w:name="_Toc200375709"/>
      <w:r>
        <w:lastRenderedPageBreak/>
        <w:t>Hình ảnh h</w:t>
      </w:r>
      <w:r w:rsidR="007F1A03">
        <w:t>ệ</w:t>
      </w:r>
      <w:r>
        <w:t xml:space="preserve"> thống</w:t>
      </w:r>
      <w:bookmarkEnd w:id="50"/>
    </w:p>
    <w:p w14:paraId="23DB6BE1" w14:textId="77777777" w:rsidR="00CB2831" w:rsidRDefault="0084085A" w:rsidP="00CB2831">
      <w:pPr>
        <w:pStyle w:val="DoanVB"/>
        <w:keepNext/>
      </w:pPr>
      <w:r w:rsidRPr="00ED04E8">
        <w:rPr>
          <w:noProof/>
        </w:rPr>
        <w:drawing>
          <wp:inline distT="0" distB="0" distL="0" distR="0" wp14:anchorId="186D30B7" wp14:editId="192A05DD">
            <wp:extent cx="5940425" cy="3187700"/>
            <wp:effectExtent l="0" t="0" r="3175" b="0"/>
            <wp:docPr id="1161406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0690" name="Picture 1" descr="A screenshot of a computer&#10;&#10;AI-generated content may be incorrect."/>
                    <pic:cNvPicPr/>
                  </pic:nvPicPr>
                  <pic:blipFill>
                    <a:blip r:embed="rId18"/>
                    <a:stretch>
                      <a:fillRect/>
                    </a:stretch>
                  </pic:blipFill>
                  <pic:spPr>
                    <a:xfrm>
                      <a:off x="0" y="0"/>
                      <a:ext cx="5940425" cy="3187700"/>
                    </a:xfrm>
                    <a:prstGeom prst="rect">
                      <a:avLst/>
                    </a:prstGeom>
                  </pic:spPr>
                </pic:pic>
              </a:graphicData>
            </a:graphic>
          </wp:inline>
        </w:drawing>
      </w:r>
    </w:p>
    <w:p w14:paraId="7C4DFEB3" w14:textId="73DA988F" w:rsidR="00ED04E8" w:rsidRPr="00CB2831" w:rsidRDefault="00CB2831" w:rsidP="00CB2831">
      <w:pPr>
        <w:pStyle w:val="Caption"/>
        <w:jc w:val="center"/>
        <w:rPr>
          <w:color w:val="auto"/>
          <w:sz w:val="22"/>
          <w:szCs w:val="22"/>
        </w:rPr>
      </w:pPr>
      <w:bookmarkStart w:id="51" w:name="_Toc200376499"/>
      <w:r w:rsidRPr="00CB2831">
        <w:rPr>
          <w:color w:val="auto"/>
          <w:sz w:val="22"/>
          <w:szCs w:val="22"/>
        </w:rPr>
        <w:t xml:space="preserve">Ảnh  </w:t>
      </w:r>
      <w:r w:rsidRPr="00CB2831">
        <w:rPr>
          <w:color w:val="auto"/>
          <w:sz w:val="22"/>
          <w:szCs w:val="22"/>
        </w:rPr>
        <w:fldChar w:fldCharType="begin"/>
      </w:r>
      <w:r w:rsidRPr="00CB2831">
        <w:rPr>
          <w:color w:val="auto"/>
          <w:sz w:val="22"/>
          <w:szCs w:val="22"/>
        </w:rPr>
        <w:instrText xml:space="preserve"> SEQ Ảnh_ \* ARABIC </w:instrText>
      </w:r>
      <w:r w:rsidRPr="00CB2831">
        <w:rPr>
          <w:color w:val="auto"/>
          <w:sz w:val="22"/>
          <w:szCs w:val="22"/>
        </w:rPr>
        <w:fldChar w:fldCharType="separate"/>
      </w:r>
      <w:r w:rsidRPr="00CB2831">
        <w:rPr>
          <w:noProof/>
          <w:color w:val="auto"/>
          <w:sz w:val="22"/>
          <w:szCs w:val="22"/>
        </w:rPr>
        <w:t>9</w:t>
      </w:r>
      <w:r w:rsidRPr="00CB2831">
        <w:rPr>
          <w:color w:val="auto"/>
          <w:sz w:val="22"/>
          <w:szCs w:val="22"/>
        </w:rPr>
        <w:fldChar w:fldCharType="end"/>
      </w:r>
      <w:r w:rsidRPr="00CB2831">
        <w:rPr>
          <w:color w:val="auto"/>
          <w:sz w:val="22"/>
          <w:szCs w:val="22"/>
        </w:rPr>
        <w:t>. Hình ảnh giao diện hệ thống với thuật toán Content- based Filtering</w:t>
      </w:r>
      <w:bookmarkEnd w:id="51"/>
    </w:p>
    <w:p w14:paraId="72734A5F" w14:textId="77777777" w:rsidR="00CB2831" w:rsidRDefault="00ED04E8" w:rsidP="00CB2831">
      <w:pPr>
        <w:pStyle w:val="DoanVB"/>
        <w:keepNext/>
      </w:pPr>
      <w:r w:rsidRPr="00ED04E8">
        <w:rPr>
          <w:noProof/>
        </w:rPr>
        <w:drawing>
          <wp:inline distT="0" distB="0" distL="0" distR="0" wp14:anchorId="54D9771B" wp14:editId="19D89EA6">
            <wp:extent cx="5940425" cy="2969895"/>
            <wp:effectExtent l="0" t="0" r="3175" b="1905"/>
            <wp:docPr id="6307381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38122" name="Picture 1" descr="A screenshot of a computer&#10;&#10;AI-generated content may be incorrect."/>
                    <pic:cNvPicPr/>
                  </pic:nvPicPr>
                  <pic:blipFill>
                    <a:blip r:embed="rId19"/>
                    <a:stretch>
                      <a:fillRect/>
                    </a:stretch>
                  </pic:blipFill>
                  <pic:spPr>
                    <a:xfrm>
                      <a:off x="0" y="0"/>
                      <a:ext cx="5940425" cy="2969895"/>
                    </a:xfrm>
                    <a:prstGeom prst="rect">
                      <a:avLst/>
                    </a:prstGeom>
                  </pic:spPr>
                </pic:pic>
              </a:graphicData>
            </a:graphic>
          </wp:inline>
        </w:drawing>
      </w:r>
    </w:p>
    <w:p w14:paraId="69326DDC" w14:textId="2AF03214" w:rsidR="00237383" w:rsidRPr="00CB2831" w:rsidRDefault="00CB2831" w:rsidP="00CB2831">
      <w:pPr>
        <w:pStyle w:val="Caption"/>
        <w:jc w:val="center"/>
        <w:rPr>
          <w:color w:val="auto"/>
          <w:sz w:val="22"/>
          <w:szCs w:val="22"/>
        </w:rPr>
      </w:pPr>
      <w:bookmarkStart w:id="52" w:name="_Toc200376500"/>
      <w:r w:rsidRPr="00CB2831">
        <w:rPr>
          <w:color w:val="auto"/>
          <w:sz w:val="22"/>
          <w:szCs w:val="22"/>
        </w:rPr>
        <w:t xml:space="preserve">Ảnh  </w:t>
      </w:r>
      <w:r w:rsidRPr="00CB2831">
        <w:rPr>
          <w:color w:val="auto"/>
          <w:sz w:val="22"/>
          <w:szCs w:val="22"/>
        </w:rPr>
        <w:fldChar w:fldCharType="begin"/>
      </w:r>
      <w:r w:rsidRPr="00CB2831">
        <w:rPr>
          <w:color w:val="auto"/>
          <w:sz w:val="22"/>
          <w:szCs w:val="22"/>
        </w:rPr>
        <w:instrText xml:space="preserve"> SEQ Ảnh_ \* ARABIC </w:instrText>
      </w:r>
      <w:r w:rsidRPr="00CB2831">
        <w:rPr>
          <w:color w:val="auto"/>
          <w:sz w:val="22"/>
          <w:szCs w:val="22"/>
        </w:rPr>
        <w:fldChar w:fldCharType="separate"/>
      </w:r>
      <w:r w:rsidRPr="00CB2831">
        <w:rPr>
          <w:noProof/>
          <w:color w:val="auto"/>
          <w:sz w:val="22"/>
          <w:szCs w:val="22"/>
        </w:rPr>
        <w:t>10</w:t>
      </w:r>
      <w:r w:rsidRPr="00CB2831">
        <w:rPr>
          <w:color w:val="auto"/>
          <w:sz w:val="22"/>
          <w:szCs w:val="22"/>
        </w:rPr>
        <w:fldChar w:fldCharType="end"/>
      </w:r>
      <w:r w:rsidRPr="00CB2831">
        <w:rPr>
          <w:color w:val="auto"/>
          <w:sz w:val="22"/>
          <w:szCs w:val="22"/>
        </w:rPr>
        <w:t>. Hình ảnh giao diện hệ thống với thuật toán Collaborative Filtering</w:t>
      </w:r>
      <w:bookmarkEnd w:id="52"/>
    </w:p>
    <w:p w14:paraId="327FC63A" w14:textId="270F4BCD" w:rsidR="00366D88" w:rsidRPr="00237383" w:rsidRDefault="00366D88" w:rsidP="00366D88">
      <w:pPr>
        <w:pStyle w:val="DoanVB"/>
      </w:pPr>
    </w:p>
    <w:p w14:paraId="2729FC14" w14:textId="61CCCD80" w:rsidR="00C6514A" w:rsidRDefault="00C6514A" w:rsidP="00C6514A">
      <w:pPr>
        <w:pStyle w:val="Heading2"/>
      </w:pPr>
      <w:bookmarkStart w:id="53" w:name="_Toc200375710"/>
      <w:r w:rsidRPr="00C6514A">
        <w:t>Đánh giá kết quả và tác động</w:t>
      </w:r>
      <w:bookmarkEnd w:id="53"/>
    </w:p>
    <w:p w14:paraId="67FE0C8A" w14:textId="77777777" w:rsidR="00E058CC" w:rsidRPr="00E058CC" w:rsidRDefault="00E058CC" w:rsidP="00E058CC">
      <w:pPr>
        <w:pStyle w:val="DoanVB"/>
      </w:pPr>
      <w:r w:rsidRPr="00E058CC">
        <w:t>Hệ thống gợi ý phim được xây dựng và kiểm thử ở quy mô dữ liệu trung bình (~5.000 phim, ~600 người dùng). Dù chưa áp dụng các chỉ số đánh giá định lượng (như Precision, Recall, RMSE...), nhưng hiệu quả bước đầu có thể đánh giá qua các khía cạnh sau:</w:t>
      </w:r>
    </w:p>
    <w:p w14:paraId="1833F283" w14:textId="77777777" w:rsidR="00E058CC" w:rsidRPr="00E058CC" w:rsidRDefault="00E058CC" w:rsidP="00E058CC">
      <w:pPr>
        <w:pStyle w:val="StyleTr"/>
      </w:pPr>
      <w:r w:rsidRPr="00E058CC">
        <w:lastRenderedPageBreak/>
        <w:t>Tính hợp lý của kết quả gợi ý: Các phim được đề xuất thường có nội dung tương đồng với phim đầu vào (về thể loại, từ khóa, diễn viên…), cho thấy mô hình content-based hoạt động phù hợp với mục tiêu đề ra.</w:t>
      </w:r>
    </w:p>
    <w:p w14:paraId="1BEB400B" w14:textId="77777777" w:rsidR="00E058CC" w:rsidRPr="00E058CC" w:rsidRDefault="00E058CC" w:rsidP="00E058CC">
      <w:pPr>
        <w:pStyle w:val="StyleTr"/>
      </w:pPr>
      <w:r w:rsidRPr="00E058CC">
        <w:t>Trải nghiệm người dùng: Hệ thống cho phép người dùng không cần đăng nhập vẫn có thể tìm kiếm và nhận kết quả nhanh chóng. Với người dùng đăng nhập, danh sách gợi ý mang tính cá nhân hơn.</w:t>
      </w:r>
    </w:p>
    <w:p w14:paraId="2B049F2B" w14:textId="7FF50E1C" w:rsidR="00E058CC" w:rsidRPr="00E058CC" w:rsidRDefault="00E058CC" w:rsidP="00E058CC">
      <w:pPr>
        <w:pStyle w:val="StyleTr"/>
      </w:pPr>
      <w:r w:rsidRPr="00E058CC">
        <w:t>Hiệu năng: Hệ thống phản hồi nhanh với tập dữ liệu thử nghiệm. Điều này đảm bảo trải nghiệm liền mạch cho người dùng cuối.</w:t>
      </w:r>
    </w:p>
    <w:p w14:paraId="176A7C70" w14:textId="7A1437BF" w:rsidR="007D04D7" w:rsidRPr="007D04D7" w:rsidRDefault="00E058CC" w:rsidP="007D04D7">
      <w:pPr>
        <w:pStyle w:val="StyleTr"/>
      </w:pPr>
      <w:r w:rsidRPr="00E058CC">
        <w:t>Tính mở rộng: Cấu trúc hệ thống đơn giản, dễ mở rộng thêm dữ liệu, chức năng, hoặc nâng cấp mô hình đề xuất.</w:t>
      </w:r>
    </w:p>
    <w:p w14:paraId="4DBE9FE2" w14:textId="3360DF8A" w:rsidR="0099433E" w:rsidRDefault="000960A5" w:rsidP="000960A5">
      <w:pPr>
        <w:pStyle w:val="Heading1"/>
      </w:pPr>
      <w:bookmarkStart w:id="54" w:name="_Toc200375711"/>
      <w:r>
        <w:lastRenderedPageBreak/>
        <w:t>Kết luận và định hướng trong tương lai</w:t>
      </w:r>
      <w:bookmarkEnd w:id="54"/>
    </w:p>
    <w:p w14:paraId="41151982" w14:textId="64625D95" w:rsidR="000960A5" w:rsidRDefault="000960A5" w:rsidP="000960A5">
      <w:pPr>
        <w:pStyle w:val="Heading2"/>
      </w:pPr>
      <w:bookmarkStart w:id="55" w:name="_Toc200375712"/>
      <w:r>
        <w:t>Kết luận</w:t>
      </w:r>
      <w:bookmarkEnd w:id="55"/>
    </w:p>
    <w:p w14:paraId="6E4FCE1B" w14:textId="77777777" w:rsidR="00D03AE0" w:rsidRPr="00D03AE0" w:rsidRDefault="00D03AE0" w:rsidP="00D03AE0">
      <w:pPr>
        <w:pStyle w:val="DoanVB"/>
      </w:pPr>
      <w:r w:rsidRPr="00D03AE0">
        <w:t>Trong bài báo cáo này, nhóm đã xây dựng thành công một hệ thống gợi ý phim kết hợp giữa hai phương pháp phổ biến: Content-based Filtering và Collaborative Filtering.</w:t>
      </w:r>
    </w:p>
    <w:p w14:paraId="06A2D7C0" w14:textId="77777777" w:rsidR="00D03AE0" w:rsidRPr="00D03AE0" w:rsidRDefault="00D03AE0" w:rsidP="00D03AE0">
      <w:pPr>
        <w:pStyle w:val="StyleTr"/>
      </w:pPr>
      <w:r w:rsidRPr="00D03AE0">
        <w:t>Với Content-based Filtering, hệ thống phân tích nội dung mô tả của từng bộ phim như thể loại, từ khóa, diễn viên, đạo diễn,... để gợi ý những bộ phim có nội dung tương đồng.</w:t>
      </w:r>
    </w:p>
    <w:p w14:paraId="303B90A1" w14:textId="77777777" w:rsidR="00D03AE0" w:rsidRPr="00D03AE0" w:rsidRDefault="00D03AE0" w:rsidP="00D03AE0">
      <w:pPr>
        <w:pStyle w:val="StyleTr"/>
      </w:pPr>
      <w:r w:rsidRPr="00D03AE0">
        <w:t>Với Collaborative Filtering, hệ thống dựa trên hành vi đánh giá của người dùng để xác định các sở thích tương tự và đưa ra đề xuất phù hợp.</w:t>
      </w:r>
    </w:p>
    <w:p w14:paraId="78284CF2" w14:textId="77777777" w:rsidR="00D03AE0" w:rsidRPr="00D03AE0" w:rsidRDefault="00D03AE0" w:rsidP="00D03AE0">
      <w:pPr>
        <w:pStyle w:val="DoanVB"/>
      </w:pPr>
      <w:r w:rsidRPr="00D03AE0">
        <w:t>Việc kết hợp hai mô hình giúp hệ thống linh hoạt hơn, có thể phục vụ tốt cả người dùng mới (ít dữ liệu) và người dùng có lịch sử đánh giá rõ ràng. Trong quá trình triển khai, nhóm cũng đã xử lý dữ liệu từ các tập dữ liệu TMDB 5000 và MovieLens Small Latest, thực hiện tiền xử lý, vector hóa, tính toán độ tương đồng và xây dựng cơ chế gợi ý.</w:t>
      </w:r>
    </w:p>
    <w:p w14:paraId="591F0784" w14:textId="5A987C3E" w:rsidR="007D04D7" w:rsidRDefault="00D03AE0" w:rsidP="00D03AE0">
      <w:pPr>
        <w:pStyle w:val="DoanVB"/>
      </w:pPr>
      <w:r w:rsidRPr="00D03AE0">
        <w:t>Kết quả thu được cho thấy hệ thống hoạt động ổn định, có khả năng đưa ra gợi ý hợp lý theo ngữ cảnh, góp phần cải thiện trải nghiệm người dùng trong việc tìm kiếm và lựa chọn phim.</w:t>
      </w:r>
    </w:p>
    <w:p w14:paraId="01056F12" w14:textId="77777777" w:rsidR="00C719D2" w:rsidRPr="00C719D2" w:rsidRDefault="00C719D2" w:rsidP="00C719D2">
      <w:pPr>
        <w:pStyle w:val="DoanVB"/>
      </w:pPr>
      <w:r w:rsidRPr="00C719D2">
        <w:t>Mặc dù hệ thống đã đạt được một số kết quả tích cực, vẫn còn tồn tại những hạn chế nhất định:</w:t>
      </w:r>
    </w:p>
    <w:p w14:paraId="4882B6FE" w14:textId="77777777" w:rsidR="00C719D2" w:rsidRPr="00C719D2" w:rsidRDefault="00C719D2" w:rsidP="00C719D2">
      <w:pPr>
        <w:pStyle w:val="StyleTr"/>
      </w:pPr>
      <w:r w:rsidRPr="00C719D2">
        <w:t>Dữ liệu còn hạn chế: Tập dữ liệu được sử dụng mang tính chất thử nghiệm, chưa đủ lớn hoặc đa dạng để mô phỏng tốt hành vi người dùng trong thực tế.</w:t>
      </w:r>
    </w:p>
    <w:p w14:paraId="59B3039E" w14:textId="77777777" w:rsidR="00C719D2" w:rsidRPr="00C719D2" w:rsidRDefault="00C719D2" w:rsidP="00C719D2">
      <w:pPr>
        <w:pStyle w:val="StyleTr"/>
      </w:pPr>
      <w:r w:rsidRPr="00C719D2">
        <w:t>Vấn đề cold-start: Dù đã lọc người dùng có nhiều đánh giá để xây mô hình Collaborative Filtering, hệ thống vẫn chưa xử lý tốt các trường hợp người dùng hoàn toàn mới hoặc phim mới chưa có đánh giá.</w:t>
      </w:r>
    </w:p>
    <w:p w14:paraId="439EA56E" w14:textId="77777777" w:rsidR="00C719D2" w:rsidRPr="00C719D2" w:rsidRDefault="00C719D2" w:rsidP="00C719D2">
      <w:pPr>
        <w:pStyle w:val="StyleTr"/>
      </w:pPr>
      <w:r w:rsidRPr="00C719D2">
        <w:t>Gợi ý còn đơn chiều: Content-based Filtering thường chỉ gợi ý những phim rất giống với phim đã xem, dẫn đến thiếu tính đa dạng và khám phá.</w:t>
      </w:r>
    </w:p>
    <w:p w14:paraId="6D73CDB6" w14:textId="431ED2F2" w:rsidR="00C719D2" w:rsidRPr="007D04D7" w:rsidRDefault="00C719D2" w:rsidP="00C719D2">
      <w:pPr>
        <w:pStyle w:val="StyleTr"/>
      </w:pPr>
      <w:r w:rsidRPr="00C719D2">
        <w:t>Không cập nhật theo thời gian thực: Hệ thống hiện tại chưa hỗ trợ học hoặc cập nhật theo phản hồi người dùng khi gợi ý được sử dụng trong môi trường thật.</w:t>
      </w:r>
    </w:p>
    <w:p w14:paraId="0828991B" w14:textId="06ED90DC" w:rsidR="000960A5" w:rsidRDefault="000960A5" w:rsidP="000960A5">
      <w:pPr>
        <w:pStyle w:val="Heading2"/>
      </w:pPr>
      <w:bookmarkStart w:id="56" w:name="_Toc200375713"/>
      <w:r>
        <w:t>Định hướng trong tương lai</w:t>
      </w:r>
      <w:bookmarkEnd w:id="56"/>
    </w:p>
    <w:p w14:paraId="329802D6" w14:textId="6B931DA5" w:rsidR="00E243AA" w:rsidRPr="00E243AA" w:rsidRDefault="00E243AA" w:rsidP="00E243AA">
      <w:r w:rsidRPr="00E243AA">
        <w:t>Dựa trên các hạn chế đã nêu, hệ thống có thể được cải thiện theo các hướng sau</w:t>
      </w:r>
      <w:r>
        <w:t xml:space="preserve"> trong tương lai</w:t>
      </w:r>
      <w:r w:rsidRPr="00E243AA">
        <w:t>:</w:t>
      </w:r>
    </w:p>
    <w:p w14:paraId="0CB1A6A2" w14:textId="77777777" w:rsidR="00E243AA" w:rsidRPr="00E243AA" w:rsidRDefault="00E243AA" w:rsidP="00E243AA">
      <w:pPr>
        <w:pStyle w:val="StyleTr"/>
      </w:pPr>
      <w:r w:rsidRPr="00E243AA">
        <w:t>Tích hợp mô hình lai (Hybrid Model): Kết hợp ưu điểm của cả hai mô hình để giảm ảnh hưởng của cold-start và tăng tính cá nhân hóa.</w:t>
      </w:r>
    </w:p>
    <w:p w14:paraId="165254FE" w14:textId="77777777" w:rsidR="00E243AA" w:rsidRPr="00E243AA" w:rsidRDefault="00E243AA" w:rsidP="00E243AA">
      <w:pPr>
        <w:pStyle w:val="StyleTr"/>
      </w:pPr>
      <w:r w:rsidRPr="00E243AA">
        <w:lastRenderedPageBreak/>
        <w:t>Áp dụng các mô hình hiện đại hơn: Sử dụng các thuật toán nâng cao như Matrix Factorization, SVD++, hoặc mô hình học sâu (Deep Learning) để tăng độ chính xác và khả năng khái quát.</w:t>
      </w:r>
    </w:p>
    <w:p w14:paraId="6F935A54" w14:textId="77777777" w:rsidR="00E243AA" w:rsidRPr="00E243AA" w:rsidRDefault="00E243AA" w:rsidP="00E243AA">
      <w:pPr>
        <w:pStyle w:val="StyleTr"/>
      </w:pPr>
      <w:r w:rsidRPr="00E243AA">
        <w:t>Mở rộng dữ liệu và cá nhân hóa sâu hơn: Thu thập thêm thông tin hành vi người dùng như thời gian xem, lượt tìm kiếm, click, để tăng khả năng gợi ý sát với sở thích thật.</w:t>
      </w:r>
    </w:p>
    <w:p w14:paraId="02FD425A" w14:textId="77777777" w:rsidR="00E243AA" w:rsidRPr="00E243AA" w:rsidRDefault="00E243AA" w:rsidP="00E243AA">
      <w:pPr>
        <w:pStyle w:val="StyleTr"/>
      </w:pPr>
      <w:r w:rsidRPr="00E243AA">
        <w:t>Tối ưu hóa hiệu suất và xử lý thời gian thực: Xây dựng hệ thống hỗ trợ cập nhật mô hình liên tục hoặc gợi ý trong thời gian thực với tập dữ liệu lớn.</w:t>
      </w:r>
    </w:p>
    <w:p w14:paraId="2696C9D5" w14:textId="77777777" w:rsidR="00695227" w:rsidRPr="00695227" w:rsidRDefault="00695227" w:rsidP="00695227"/>
    <w:p w14:paraId="26CA6609" w14:textId="31876AB8" w:rsidR="000960A5" w:rsidRDefault="000960A5" w:rsidP="000960A5">
      <w:pPr>
        <w:pStyle w:val="Heading1"/>
        <w:numPr>
          <w:ilvl w:val="0"/>
          <w:numId w:val="0"/>
        </w:numPr>
        <w:jc w:val="center"/>
      </w:pPr>
      <w:bookmarkStart w:id="57" w:name="_Toc200375714"/>
      <w:r>
        <w:lastRenderedPageBreak/>
        <w:t>Bảng phân công nhiệm vụ</w:t>
      </w:r>
      <w:bookmarkEnd w:id="57"/>
    </w:p>
    <w:tbl>
      <w:tblPr>
        <w:tblStyle w:val="TableGrid"/>
        <w:tblW w:w="0" w:type="auto"/>
        <w:tblLook w:val="04A0" w:firstRow="1" w:lastRow="0" w:firstColumn="1" w:lastColumn="0" w:noHBand="0" w:noVBand="1"/>
      </w:tblPr>
      <w:tblGrid>
        <w:gridCol w:w="4672"/>
        <w:gridCol w:w="4673"/>
      </w:tblGrid>
      <w:tr w:rsidR="000960A5" w:rsidRPr="00F32AF2" w14:paraId="1AB2C8D4" w14:textId="77777777" w:rsidTr="007C7007">
        <w:tc>
          <w:tcPr>
            <w:tcW w:w="4672" w:type="dxa"/>
            <w:shd w:val="clear" w:color="auto" w:fill="D0CECE" w:themeFill="background2" w:themeFillShade="E6"/>
          </w:tcPr>
          <w:p w14:paraId="46D068FE" w14:textId="77777777" w:rsidR="000960A5" w:rsidRPr="00F32AF2" w:rsidRDefault="000960A5" w:rsidP="007C7007">
            <w:pPr>
              <w:jc w:val="center"/>
              <w:rPr>
                <w:b/>
                <w:bCs/>
              </w:rPr>
            </w:pPr>
            <w:r w:rsidRPr="00F32AF2">
              <w:rPr>
                <w:b/>
                <w:bCs/>
              </w:rPr>
              <w:t>Công việc</w:t>
            </w:r>
          </w:p>
        </w:tc>
        <w:tc>
          <w:tcPr>
            <w:tcW w:w="4673" w:type="dxa"/>
            <w:shd w:val="clear" w:color="auto" w:fill="D0CECE" w:themeFill="background2" w:themeFillShade="E6"/>
          </w:tcPr>
          <w:p w14:paraId="4458B8B5" w14:textId="77777777" w:rsidR="000960A5" w:rsidRPr="00F32AF2" w:rsidRDefault="000960A5" w:rsidP="007C7007">
            <w:pPr>
              <w:jc w:val="center"/>
              <w:rPr>
                <w:b/>
                <w:bCs/>
              </w:rPr>
            </w:pPr>
            <w:r w:rsidRPr="00F32AF2">
              <w:rPr>
                <w:b/>
                <w:bCs/>
              </w:rPr>
              <w:t>Người thực hiện</w:t>
            </w:r>
          </w:p>
        </w:tc>
      </w:tr>
      <w:tr w:rsidR="000960A5" w14:paraId="6DD16BD8" w14:textId="77777777" w:rsidTr="007C7007">
        <w:tc>
          <w:tcPr>
            <w:tcW w:w="4672" w:type="dxa"/>
          </w:tcPr>
          <w:p w14:paraId="57CF3505" w14:textId="48B2B317" w:rsidR="000960A5" w:rsidRDefault="009C4877" w:rsidP="007C7007">
            <w:pPr>
              <w:jc w:val="center"/>
            </w:pPr>
            <w:r w:rsidRPr="009C4877">
              <w:t>Phân tích nghiệp vụ tổng thể</w:t>
            </w:r>
          </w:p>
        </w:tc>
        <w:tc>
          <w:tcPr>
            <w:tcW w:w="4673" w:type="dxa"/>
          </w:tcPr>
          <w:p w14:paraId="4331F003" w14:textId="14853FE0" w:rsidR="000960A5" w:rsidRDefault="009C4877" w:rsidP="007C7007">
            <w:pPr>
              <w:jc w:val="center"/>
            </w:pPr>
            <w:r>
              <w:t>Nguyễn Khắc Lộc</w:t>
            </w:r>
          </w:p>
        </w:tc>
      </w:tr>
      <w:tr w:rsidR="009C4877" w14:paraId="5516EDC2" w14:textId="77777777" w:rsidTr="007C7007">
        <w:tc>
          <w:tcPr>
            <w:tcW w:w="4672" w:type="dxa"/>
          </w:tcPr>
          <w:p w14:paraId="1623259F" w14:textId="23C74C9C" w:rsidR="009C4877" w:rsidRDefault="009C4877" w:rsidP="009C4877">
            <w:pPr>
              <w:jc w:val="center"/>
            </w:pPr>
            <w:r w:rsidRPr="009C4877">
              <w:t>Vẽ luồng hoạt động, đặc tả chức năng</w:t>
            </w:r>
          </w:p>
        </w:tc>
        <w:tc>
          <w:tcPr>
            <w:tcW w:w="4673" w:type="dxa"/>
          </w:tcPr>
          <w:p w14:paraId="5D670AD1" w14:textId="414BA8FB" w:rsidR="009C4877" w:rsidRDefault="009C4877" w:rsidP="009C4877">
            <w:pPr>
              <w:jc w:val="center"/>
            </w:pPr>
            <w:r>
              <w:t>Nguyễn Khắc Lộc</w:t>
            </w:r>
          </w:p>
        </w:tc>
      </w:tr>
      <w:tr w:rsidR="009C4877" w14:paraId="19362703" w14:textId="77777777" w:rsidTr="007C7007">
        <w:tc>
          <w:tcPr>
            <w:tcW w:w="4672" w:type="dxa"/>
          </w:tcPr>
          <w:p w14:paraId="6BAC12A7" w14:textId="71322316" w:rsidR="009C4877" w:rsidRDefault="009C4877" w:rsidP="009C4877">
            <w:pPr>
              <w:jc w:val="center"/>
            </w:pPr>
            <w:r w:rsidRPr="009C4877">
              <w:t>Viết báo cáo</w:t>
            </w:r>
          </w:p>
        </w:tc>
        <w:tc>
          <w:tcPr>
            <w:tcW w:w="4673" w:type="dxa"/>
          </w:tcPr>
          <w:p w14:paraId="43546F14" w14:textId="173B65C9" w:rsidR="009C4877" w:rsidRDefault="009C4877" w:rsidP="009C4877">
            <w:pPr>
              <w:jc w:val="center"/>
            </w:pPr>
            <w:r>
              <w:t>Nguyễn Khắc Lộc</w:t>
            </w:r>
          </w:p>
        </w:tc>
      </w:tr>
      <w:tr w:rsidR="009C4877" w14:paraId="64ACE256" w14:textId="77777777" w:rsidTr="007C7007">
        <w:tc>
          <w:tcPr>
            <w:tcW w:w="4672" w:type="dxa"/>
          </w:tcPr>
          <w:p w14:paraId="4D836246" w14:textId="3B1F36DA" w:rsidR="009C4877" w:rsidRDefault="009C4877" w:rsidP="009C4877">
            <w:pPr>
              <w:jc w:val="center"/>
            </w:pPr>
            <w:r>
              <w:t>Lập trình web</w:t>
            </w:r>
          </w:p>
        </w:tc>
        <w:tc>
          <w:tcPr>
            <w:tcW w:w="4673" w:type="dxa"/>
          </w:tcPr>
          <w:p w14:paraId="445DFC82" w14:textId="088F3B86" w:rsidR="009C4877" w:rsidRDefault="009C4877" w:rsidP="009C4877">
            <w:pPr>
              <w:jc w:val="center"/>
            </w:pPr>
            <w:r>
              <w:t>Lê Huy Hoàng</w:t>
            </w:r>
          </w:p>
        </w:tc>
      </w:tr>
      <w:tr w:rsidR="009C4877" w14:paraId="62773C61" w14:textId="77777777" w:rsidTr="007C7007">
        <w:tc>
          <w:tcPr>
            <w:tcW w:w="4672" w:type="dxa"/>
          </w:tcPr>
          <w:p w14:paraId="5773F8A6" w14:textId="48F58D9B" w:rsidR="009C4877" w:rsidRDefault="009C4877" w:rsidP="009C4877">
            <w:pPr>
              <w:jc w:val="center"/>
            </w:pPr>
            <w:r>
              <w:t>Lập trình 2 thuật toán</w:t>
            </w:r>
          </w:p>
        </w:tc>
        <w:tc>
          <w:tcPr>
            <w:tcW w:w="4673" w:type="dxa"/>
          </w:tcPr>
          <w:p w14:paraId="1716D85E" w14:textId="1F0AFAA7" w:rsidR="009C4877" w:rsidRDefault="009C4877" w:rsidP="009C4877">
            <w:pPr>
              <w:jc w:val="center"/>
            </w:pPr>
            <w:r>
              <w:t>Lê Huy Hoàng</w:t>
            </w:r>
          </w:p>
        </w:tc>
      </w:tr>
      <w:tr w:rsidR="009C4877" w14:paraId="1DC89589" w14:textId="77777777" w:rsidTr="007C7007">
        <w:tc>
          <w:tcPr>
            <w:tcW w:w="4672" w:type="dxa"/>
          </w:tcPr>
          <w:p w14:paraId="135431DA" w14:textId="01173A8D" w:rsidR="009C4877" w:rsidRPr="00C10A70" w:rsidRDefault="009C4877" w:rsidP="009C4877">
            <w:pPr>
              <w:jc w:val="center"/>
            </w:pPr>
            <w:r>
              <w:t>Làm silde</w:t>
            </w:r>
          </w:p>
        </w:tc>
        <w:tc>
          <w:tcPr>
            <w:tcW w:w="4673" w:type="dxa"/>
          </w:tcPr>
          <w:p w14:paraId="20093F28" w14:textId="195DB25A" w:rsidR="009C4877" w:rsidRDefault="009C4877" w:rsidP="009C4877">
            <w:pPr>
              <w:jc w:val="center"/>
            </w:pPr>
            <w:r>
              <w:t>Nguyễn Khôi Nguyên</w:t>
            </w:r>
          </w:p>
        </w:tc>
      </w:tr>
      <w:tr w:rsidR="00BD2F71" w14:paraId="72CD9731" w14:textId="77777777" w:rsidTr="007C7007">
        <w:tc>
          <w:tcPr>
            <w:tcW w:w="4672" w:type="dxa"/>
          </w:tcPr>
          <w:p w14:paraId="5F46ED8A" w14:textId="0394B4EA" w:rsidR="00BD2F71" w:rsidRDefault="00BD2F71" w:rsidP="009C4877">
            <w:pPr>
              <w:jc w:val="center"/>
            </w:pPr>
            <w:r>
              <w:t>Thuyết trình</w:t>
            </w:r>
          </w:p>
        </w:tc>
        <w:tc>
          <w:tcPr>
            <w:tcW w:w="4673" w:type="dxa"/>
          </w:tcPr>
          <w:p w14:paraId="3F13B9D9" w14:textId="7AFB03C9" w:rsidR="00BD2F71" w:rsidRDefault="00BD2F71" w:rsidP="009C4877">
            <w:pPr>
              <w:jc w:val="center"/>
            </w:pPr>
            <w:r>
              <w:t>Nguyễn Khôi Nguyên</w:t>
            </w:r>
          </w:p>
        </w:tc>
      </w:tr>
    </w:tbl>
    <w:p w14:paraId="6C8F8CD8" w14:textId="2B4DCB80" w:rsidR="000960A5" w:rsidRDefault="000960A5" w:rsidP="000960A5">
      <w:pPr>
        <w:pStyle w:val="Heading1"/>
        <w:numPr>
          <w:ilvl w:val="0"/>
          <w:numId w:val="0"/>
        </w:numPr>
        <w:jc w:val="center"/>
      </w:pPr>
      <w:bookmarkStart w:id="58" w:name="_Toc200375715"/>
      <w:r>
        <w:lastRenderedPageBreak/>
        <w:t>Tài liệu tham khảo</w:t>
      </w:r>
      <w:bookmarkEnd w:id="58"/>
    </w:p>
    <w:p w14:paraId="45C3336B" w14:textId="3A4FE382" w:rsidR="000960A5" w:rsidRDefault="00462D06" w:rsidP="00E142F4">
      <w:pPr>
        <w:pStyle w:val="ListParagraph"/>
        <w:numPr>
          <w:ilvl w:val="0"/>
          <w:numId w:val="10"/>
        </w:numPr>
      </w:pPr>
      <w:hyperlink r:id="rId20" w:history="1">
        <w:r w:rsidRPr="00462D06">
          <w:rPr>
            <w:rStyle w:val="Hyperlink"/>
          </w:rPr>
          <w:t>Xây dựng một hệ thống gợi ý phim đơn giản với Python</w:t>
        </w:r>
      </w:hyperlink>
    </w:p>
    <w:p w14:paraId="2B4FDD5D" w14:textId="6BBCC61E" w:rsidR="00E142F4" w:rsidRDefault="00E142F4" w:rsidP="00E142F4">
      <w:pPr>
        <w:pStyle w:val="ListParagraph"/>
        <w:numPr>
          <w:ilvl w:val="0"/>
          <w:numId w:val="10"/>
        </w:numPr>
      </w:pPr>
      <w:hyperlink r:id="rId21" w:anchor=":~:text=In%20this%20paper%2C%20to%20improve%20the%20quality%20of,than%20the%20pure%20approaches%20in%20three%20different%20datasets." w:history="1">
        <w:r w:rsidRPr="00E142F4">
          <w:rPr>
            <w:rStyle w:val="Hyperlink"/>
          </w:rPr>
          <w:t>http://www.ir.juit.ac.in:8080/jspui/bitstream/123456789/9988/1/Movie%20Recommendation%20System%20using%20Machine%20Learning.pdf</w:t>
        </w:r>
      </w:hyperlink>
    </w:p>
    <w:p w14:paraId="029937C8" w14:textId="6977C393" w:rsidR="00E142F4" w:rsidRDefault="002C08F5" w:rsidP="00E142F4">
      <w:pPr>
        <w:pStyle w:val="ListParagraph"/>
        <w:numPr>
          <w:ilvl w:val="0"/>
          <w:numId w:val="10"/>
        </w:numPr>
      </w:pPr>
      <w:hyperlink r:id="rId22" w:anchor=":~:text=T%E1%BA%ADp%20h%E1%BB%A3p%20t%E1%BA%A5t%20c%E1%BA%A3%20c%C3%A1c%20ratings%2C%20bao%20g%E1%BB%93m,theo%20m%E1%BB%A9c%20%C4%91%E1%BB%99%20t%E1%BB%AB%200%20%C4%91%E1%BA%BFn%205%20sao." w:history="1">
        <w:r w:rsidRPr="002C08F5">
          <w:rPr>
            <w:rStyle w:val="Hyperlink"/>
          </w:rPr>
          <w:t>Machine Learning cơ bản</w:t>
        </w:r>
      </w:hyperlink>
    </w:p>
    <w:p w14:paraId="516761A1" w14:textId="7D41EBCD" w:rsidR="002C08F5" w:rsidRDefault="002C08F5" w:rsidP="00E142F4">
      <w:pPr>
        <w:pStyle w:val="ListParagraph"/>
        <w:numPr>
          <w:ilvl w:val="0"/>
          <w:numId w:val="10"/>
        </w:numPr>
      </w:pPr>
      <w:hyperlink r:id="rId23" w:history="1">
        <w:r w:rsidRPr="002C08F5">
          <w:rPr>
            <w:rStyle w:val="Hyperlink"/>
          </w:rPr>
          <w:t>Xây dựng Collaborative Filtering - Recommender System cơ bản</w:t>
        </w:r>
      </w:hyperlink>
    </w:p>
    <w:p w14:paraId="73DE82C3" w14:textId="7457FA5A" w:rsidR="002C08F5" w:rsidRDefault="002C08F5" w:rsidP="00E142F4">
      <w:pPr>
        <w:pStyle w:val="ListParagraph"/>
        <w:numPr>
          <w:ilvl w:val="0"/>
          <w:numId w:val="10"/>
        </w:numPr>
      </w:pPr>
      <w:hyperlink r:id="rId24" w:history="1">
        <w:r w:rsidRPr="002C08F5">
          <w:rPr>
            <w:rStyle w:val="Hyperlink"/>
          </w:rPr>
          <w:t>Tìm hiểu về Content-based Filtering - Phương pháp gợi ý dựa theo nội dung (Phần 1)</w:t>
        </w:r>
      </w:hyperlink>
    </w:p>
    <w:p w14:paraId="407BA424" w14:textId="2228810E" w:rsidR="002C08F5" w:rsidRDefault="00257E3D" w:rsidP="00E142F4">
      <w:pPr>
        <w:pStyle w:val="ListParagraph"/>
        <w:numPr>
          <w:ilvl w:val="0"/>
          <w:numId w:val="10"/>
        </w:numPr>
      </w:pPr>
      <w:hyperlink r:id="rId25" w:history="1">
        <w:r w:rsidRPr="00257E3D">
          <w:rPr>
            <w:rStyle w:val="Hyperlink"/>
          </w:rPr>
          <w:t>TMDB 5000 Movie Dataset</w:t>
        </w:r>
      </w:hyperlink>
    </w:p>
    <w:p w14:paraId="762E2765" w14:textId="73E94F5B" w:rsidR="00257E3D" w:rsidRDefault="00042CDF" w:rsidP="00E142F4">
      <w:pPr>
        <w:pStyle w:val="ListParagraph"/>
        <w:numPr>
          <w:ilvl w:val="0"/>
          <w:numId w:val="10"/>
        </w:numPr>
      </w:pPr>
      <w:hyperlink r:id="rId26" w:history="1">
        <w:r w:rsidRPr="00042CDF">
          <w:rPr>
            <w:rStyle w:val="Hyperlink"/>
          </w:rPr>
          <w:t>Movie Lens Small Latest Dataset</w:t>
        </w:r>
      </w:hyperlink>
    </w:p>
    <w:p w14:paraId="270F5A92" w14:textId="5500C41F" w:rsidR="00042CDF" w:rsidRDefault="00042CDF" w:rsidP="00E142F4">
      <w:pPr>
        <w:pStyle w:val="ListParagraph"/>
        <w:numPr>
          <w:ilvl w:val="0"/>
          <w:numId w:val="10"/>
        </w:numPr>
      </w:pPr>
      <w:hyperlink r:id="rId27" w:history="1">
        <w:r w:rsidRPr="00042CDF">
          <w:rPr>
            <w:rStyle w:val="Hyperlink"/>
          </w:rPr>
          <w:t>Seminar - Movie Recommendation System - Hệ thống đề xuất phim - Phạm Như Khoa, Nguyễn Đình Kiên - YouTube</w:t>
        </w:r>
      </w:hyperlink>
    </w:p>
    <w:p w14:paraId="5628A3C8" w14:textId="5175975C" w:rsidR="00A1184E" w:rsidRDefault="00A1184E" w:rsidP="00E142F4">
      <w:pPr>
        <w:pStyle w:val="ListParagraph"/>
        <w:numPr>
          <w:ilvl w:val="0"/>
          <w:numId w:val="10"/>
        </w:numPr>
      </w:pPr>
      <w:hyperlink r:id="rId28" w:history="1">
        <w:r w:rsidRPr="00A1184E">
          <w:rPr>
            <w:rStyle w:val="Hyperlink"/>
          </w:rPr>
          <w:t>Understanding TF-IDF (Term Frequency-Inverse Document Frequency) - GeeksforGeeks</w:t>
        </w:r>
      </w:hyperlink>
    </w:p>
    <w:p w14:paraId="60730231" w14:textId="77777777" w:rsidR="00E142F4" w:rsidRPr="000960A5" w:rsidRDefault="00E142F4" w:rsidP="000960A5"/>
    <w:sectPr w:rsidR="00E142F4" w:rsidRPr="000960A5" w:rsidSect="008047E9">
      <w:footerReference w:type="default" r:id="rId29"/>
      <w:pgSz w:w="11907" w:h="16840" w:code="9"/>
      <w:pgMar w:top="1134" w:right="851" w:bottom="1134" w:left="1701"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F21335" w14:textId="77777777" w:rsidR="00490E63" w:rsidRDefault="00490E63" w:rsidP="00DC647C">
      <w:pPr>
        <w:spacing w:before="0" w:after="0" w:line="240" w:lineRule="auto"/>
      </w:pPr>
      <w:r>
        <w:separator/>
      </w:r>
    </w:p>
  </w:endnote>
  <w:endnote w:type="continuationSeparator" w:id="0">
    <w:p w14:paraId="0D286543" w14:textId="77777777" w:rsidR="00490E63" w:rsidRDefault="00490E63" w:rsidP="00DC647C">
      <w:pPr>
        <w:spacing w:before="0" w:after="0" w:line="240" w:lineRule="auto"/>
      </w:pPr>
      <w:r>
        <w:continuationSeparator/>
      </w:r>
    </w:p>
  </w:endnote>
  <w:endnote w:type="continuationNotice" w:id="1">
    <w:p w14:paraId="572F1DCB" w14:textId="77777777" w:rsidR="00490E63" w:rsidRDefault="00490E6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4007082"/>
      <w:docPartObj>
        <w:docPartGallery w:val="Page Numbers (Bottom of Page)"/>
        <w:docPartUnique/>
      </w:docPartObj>
    </w:sdtPr>
    <w:sdtEndPr>
      <w:rPr>
        <w:noProof/>
      </w:rPr>
    </w:sdtEndPr>
    <w:sdtContent>
      <w:p w14:paraId="626D2211" w14:textId="69A3A381" w:rsidR="008047E9" w:rsidRDefault="008047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BE47F2" w14:textId="77777777" w:rsidR="00F92D36" w:rsidRDefault="00F92D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39F319" w14:textId="77777777" w:rsidR="00490E63" w:rsidRDefault="00490E63" w:rsidP="00DC647C">
      <w:pPr>
        <w:spacing w:before="0" w:after="0" w:line="240" w:lineRule="auto"/>
      </w:pPr>
      <w:r>
        <w:separator/>
      </w:r>
    </w:p>
  </w:footnote>
  <w:footnote w:type="continuationSeparator" w:id="0">
    <w:p w14:paraId="7B2AD1E7" w14:textId="77777777" w:rsidR="00490E63" w:rsidRDefault="00490E63" w:rsidP="00DC647C">
      <w:pPr>
        <w:spacing w:before="0" w:after="0" w:line="240" w:lineRule="auto"/>
      </w:pPr>
      <w:r>
        <w:continuationSeparator/>
      </w:r>
    </w:p>
  </w:footnote>
  <w:footnote w:type="continuationNotice" w:id="1">
    <w:p w14:paraId="4B3327CD" w14:textId="77777777" w:rsidR="00490E63" w:rsidRDefault="00490E63">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F30175"/>
    <w:multiLevelType w:val="hybridMultilevel"/>
    <w:tmpl w:val="07720B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A375D85"/>
    <w:multiLevelType w:val="hybridMultilevel"/>
    <w:tmpl w:val="EF401B80"/>
    <w:lvl w:ilvl="0" w:tplc="47FA8E36">
      <w:start w:val="1"/>
      <w:numFmt w:val="bullet"/>
      <w:pStyle w:val="StyleTr"/>
      <w:lvlText w:val=""/>
      <w:lvlJc w:val="left"/>
      <w:pPr>
        <w:tabs>
          <w:tab w:val="num" w:pos="851"/>
        </w:tabs>
        <w:ind w:left="851" w:hanging="284"/>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552BCC"/>
    <w:multiLevelType w:val="multilevel"/>
    <w:tmpl w:val="FA16DEC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360235AC"/>
    <w:multiLevelType w:val="multilevel"/>
    <w:tmpl w:val="82DCB82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39221BFB"/>
    <w:multiLevelType w:val="hybridMultilevel"/>
    <w:tmpl w:val="F738CC76"/>
    <w:lvl w:ilvl="0" w:tplc="1454379E">
      <w:start w:val="1"/>
      <w:numFmt w:val="bullet"/>
      <w:pStyle w:val="StyleCng"/>
      <w:lvlText w:val=""/>
      <w:lvlJc w:val="left"/>
      <w:pPr>
        <w:tabs>
          <w:tab w:val="num" w:pos="2268"/>
        </w:tabs>
        <w:ind w:left="2268" w:hanging="283"/>
      </w:pPr>
      <w:rPr>
        <w:rFonts w:ascii="Symbol" w:hAnsi="Symbol" w:hint="default"/>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 w15:restartNumberingAfterBreak="0">
    <w:nsid w:val="392B6AF3"/>
    <w:multiLevelType w:val="multilevel"/>
    <w:tmpl w:val="6EF65E2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15:restartNumberingAfterBreak="0">
    <w:nsid w:val="55706486"/>
    <w:multiLevelType w:val="multilevel"/>
    <w:tmpl w:val="CF48B8AA"/>
    <w:lvl w:ilvl="0">
      <w:start w:val="1"/>
      <w:numFmt w:val="decimal"/>
      <w:pStyle w:val="Heading1"/>
      <w:lvlText w:val="CHƯƠNG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5A9A010B"/>
    <w:multiLevelType w:val="hybridMultilevel"/>
    <w:tmpl w:val="A56EF0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797BEB"/>
    <w:multiLevelType w:val="hybridMultilevel"/>
    <w:tmpl w:val="96D03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AE7823"/>
    <w:multiLevelType w:val="hybridMultilevel"/>
    <w:tmpl w:val="541061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58638890">
    <w:abstractNumId w:val="1"/>
  </w:num>
  <w:num w:numId="2" w16cid:durableId="2047488801">
    <w:abstractNumId w:val="4"/>
  </w:num>
  <w:num w:numId="3" w16cid:durableId="1869679601">
    <w:abstractNumId w:val="6"/>
  </w:num>
  <w:num w:numId="4" w16cid:durableId="1701979066">
    <w:abstractNumId w:val="7"/>
  </w:num>
  <w:num w:numId="5" w16cid:durableId="913710614">
    <w:abstractNumId w:val="5"/>
  </w:num>
  <w:num w:numId="6" w16cid:durableId="830175510">
    <w:abstractNumId w:val="3"/>
  </w:num>
  <w:num w:numId="7" w16cid:durableId="1897692670">
    <w:abstractNumId w:val="2"/>
  </w:num>
  <w:num w:numId="8" w16cid:durableId="2038195766">
    <w:abstractNumId w:val="9"/>
  </w:num>
  <w:num w:numId="9" w16cid:durableId="207182443">
    <w:abstractNumId w:val="0"/>
  </w:num>
  <w:num w:numId="10" w16cid:durableId="2076735598">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F73"/>
    <w:rsid w:val="00000293"/>
    <w:rsid w:val="000005F5"/>
    <w:rsid w:val="00000956"/>
    <w:rsid w:val="0000219B"/>
    <w:rsid w:val="00002950"/>
    <w:rsid w:val="00003BB3"/>
    <w:rsid w:val="000101FB"/>
    <w:rsid w:val="00010E37"/>
    <w:rsid w:val="0001147C"/>
    <w:rsid w:val="0001306C"/>
    <w:rsid w:val="00015973"/>
    <w:rsid w:val="000176C2"/>
    <w:rsid w:val="00030BA0"/>
    <w:rsid w:val="0004054A"/>
    <w:rsid w:val="00041EA5"/>
    <w:rsid w:val="00042CDF"/>
    <w:rsid w:val="00050700"/>
    <w:rsid w:val="000639E4"/>
    <w:rsid w:val="00064A3B"/>
    <w:rsid w:val="00065020"/>
    <w:rsid w:val="00070E5B"/>
    <w:rsid w:val="0008028F"/>
    <w:rsid w:val="00086A47"/>
    <w:rsid w:val="00087E86"/>
    <w:rsid w:val="000960A5"/>
    <w:rsid w:val="000B0073"/>
    <w:rsid w:val="000B2B79"/>
    <w:rsid w:val="000B3EB4"/>
    <w:rsid w:val="000B6D62"/>
    <w:rsid w:val="000C02E3"/>
    <w:rsid w:val="000C4ED7"/>
    <w:rsid w:val="000C5651"/>
    <w:rsid w:val="000D66C9"/>
    <w:rsid w:val="000E0AE9"/>
    <w:rsid w:val="000E3808"/>
    <w:rsid w:val="000E3B5F"/>
    <w:rsid w:val="000E3CBB"/>
    <w:rsid w:val="000F502A"/>
    <w:rsid w:val="000F59CD"/>
    <w:rsid w:val="0012435B"/>
    <w:rsid w:val="00124F01"/>
    <w:rsid w:val="00125C2B"/>
    <w:rsid w:val="00125FCF"/>
    <w:rsid w:val="00137B47"/>
    <w:rsid w:val="001400F3"/>
    <w:rsid w:val="00143B5A"/>
    <w:rsid w:val="00153156"/>
    <w:rsid w:val="00164165"/>
    <w:rsid w:val="001669F3"/>
    <w:rsid w:val="00171550"/>
    <w:rsid w:val="001827D5"/>
    <w:rsid w:val="0019568C"/>
    <w:rsid w:val="001A0B73"/>
    <w:rsid w:val="001A3BD2"/>
    <w:rsid w:val="001A4CF5"/>
    <w:rsid w:val="001A7149"/>
    <w:rsid w:val="001B20F7"/>
    <w:rsid w:val="001B4674"/>
    <w:rsid w:val="001D0B59"/>
    <w:rsid w:val="001D0F73"/>
    <w:rsid w:val="001D16A4"/>
    <w:rsid w:val="001D34EF"/>
    <w:rsid w:val="001D663A"/>
    <w:rsid w:val="001E3A60"/>
    <w:rsid w:val="001E56E7"/>
    <w:rsid w:val="001E6EBF"/>
    <w:rsid w:val="001F4655"/>
    <w:rsid w:val="001F470C"/>
    <w:rsid w:val="001F642B"/>
    <w:rsid w:val="001F7DE9"/>
    <w:rsid w:val="0020295A"/>
    <w:rsid w:val="00211C44"/>
    <w:rsid w:val="002126FE"/>
    <w:rsid w:val="0021499F"/>
    <w:rsid w:val="002167C5"/>
    <w:rsid w:val="002169FF"/>
    <w:rsid w:val="00220D3D"/>
    <w:rsid w:val="00224273"/>
    <w:rsid w:val="0022542D"/>
    <w:rsid w:val="00227D19"/>
    <w:rsid w:val="00230566"/>
    <w:rsid w:val="002309DC"/>
    <w:rsid w:val="00234513"/>
    <w:rsid w:val="00236541"/>
    <w:rsid w:val="00237383"/>
    <w:rsid w:val="00246C98"/>
    <w:rsid w:val="00247C93"/>
    <w:rsid w:val="00251672"/>
    <w:rsid w:val="002521D1"/>
    <w:rsid w:val="00252FA1"/>
    <w:rsid w:val="00257E3D"/>
    <w:rsid w:val="002622F5"/>
    <w:rsid w:val="002638AC"/>
    <w:rsid w:val="002639FC"/>
    <w:rsid w:val="00270FA5"/>
    <w:rsid w:val="0027152D"/>
    <w:rsid w:val="002720F2"/>
    <w:rsid w:val="002751A4"/>
    <w:rsid w:val="00276284"/>
    <w:rsid w:val="00276FE5"/>
    <w:rsid w:val="00280C05"/>
    <w:rsid w:val="00280C7E"/>
    <w:rsid w:val="00281BB5"/>
    <w:rsid w:val="002820F4"/>
    <w:rsid w:val="002824E7"/>
    <w:rsid w:val="00286294"/>
    <w:rsid w:val="00286E86"/>
    <w:rsid w:val="002902BA"/>
    <w:rsid w:val="00294849"/>
    <w:rsid w:val="00294F64"/>
    <w:rsid w:val="002A21EC"/>
    <w:rsid w:val="002A4E1D"/>
    <w:rsid w:val="002B3503"/>
    <w:rsid w:val="002B3FCB"/>
    <w:rsid w:val="002B718E"/>
    <w:rsid w:val="002B76E7"/>
    <w:rsid w:val="002C08F5"/>
    <w:rsid w:val="002C158E"/>
    <w:rsid w:val="002C2A05"/>
    <w:rsid w:val="002C71CA"/>
    <w:rsid w:val="002E0ADB"/>
    <w:rsid w:val="002E4866"/>
    <w:rsid w:val="002F4F74"/>
    <w:rsid w:val="002F64D7"/>
    <w:rsid w:val="003040FB"/>
    <w:rsid w:val="003113A9"/>
    <w:rsid w:val="003174E3"/>
    <w:rsid w:val="003241B5"/>
    <w:rsid w:val="00324CC7"/>
    <w:rsid w:val="00325A4E"/>
    <w:rsid w:val="0032721B"/>
    <w:rsid w:val="00331967"/>
    <w:rsid w:val="0033459E"/>
    <w:rsid w:val="003351FF"/>
    <w:rsid w:val="0033608A"/>
    <w:rsid w:val="003422B8"/>
    <w:rsid w:val="00346F93"/>
    <w:rsid w:val="00366D88"/>
    <w:rsid w:val="003744ED"/>
    <w:rsid w:val="00375160"/>
    <w:rsid w:val="00375CEB"/>
    <w:rsid w:val="00376162"/>
    <w:rsid w:val="0037748D"/>
    <w:rsid w:val="003830E5"/>
    <w:rsid w:val="00386901"/>
    <w:rsid w:val="00386EC2"/>
    <w:rsid w:val="003878B5"/>
    <w:rsid w:val="00387E20"/>
    <w:rsid w:val="00390D32"/>
    <w:rsid w:val="00392952"/>
    <w:rsid w:val="00395050"/>
    <w:rsid w:val="00396B93"/>
    <w:rsid w:val="003A10B2"/>
    <w:rsid w:val="003A204F"/>
    <w:rsid w:val="003A79C0"/>
    <w:rsid w:val="003B30A0"/>
    <w:rsid w:val="003B4BAE"/>
    <w:rsid w:val="003C5733"/>
    <w:rsid w:val="003D5432"/>
    <w:rsid w:val="003E05D1"/>
    <w:rsid w:val="003E4242"/>
    <w:rsid w:val="003E4C90"/>
    <w:rsid w:val="003E71B4"/>
    <w:rsid w:val="003E78DD"/>
    <w:rsid w:val="003F4EA7"/>
    <w:rsid w:val="003F741A"/>
    <w:rsid w:val="003F7B30"/>
    <w:rsid w:val="00416F5D"/>
    <w:rsid w:val="00417145"/>
    <w:rsid w:val="00417EE8"/>
    <w:rsid w:val="00422FF3"/>
    <w:rsid w:val="004332EF"/>
    <w:rsid w:val="00461CD2"/>
    <w:rsid w:val="00462D06"/>
    <w:rsid w:val="004661AA"/>
    <w:rsid w:val="004666EB"/>
    <w:rsid w:val="00484588"/>
    <w:rsid w:val="004849F5"/>
    <w:rsid w:val="00490290"/>
    <w:rsid w:val="004909A4"/>
    <w:rsid w:val="00490E63"/>
    <w:rsid w:val="004A0427"/>
    <w:rsid w:val="004A2EAA"/>
    <w:rsid w:val="004A2F87"/>
    <w:rsid w:val="004A404B"/>
    <w:rsid w:val="004B509D"/>
    <w:rsid w:val="004C63F1"/>
    <w:rsid w:val="004C69E0"/>
    <w:rsid w:val="004E1496"/>
    <w:rsid w:val="004E1C69"/>
    <w:rsid w:val="004F4609"/>
    <w:rsid w:val="004F7136"/>
    <w:rsid w:val="0050382C"/>
    <w:rsid w:val="0051596A"/>
    <w:rsid w:val="00517C60"/>
    <w:rsid w:val="005247DA"/>
    <w:rsid w:val="00530709"/>
    <w:rsid w:val="00532115"/>
    <w:rsid w:val="00535908"/>
    <w:rsid w:val="00537048"/>
    <w:rsid w:val="00544D45"/>
    <w:rsid w:val="00551A4C"/>
    <w:rsid w:val="0056050C"/>
    <w:rsid w:val="00560F41"/>
    <w:rsid w:val="00573B86"/>
    <w:rsid w:val="00581C8A"/>
    <w:rsid w:val="00581F08"/>
    <w:rsid w:val="005907F5"/>
    <w:rsid w:val="005976C2"/>
    <w:rsid w:val="005A17ED"/>
    <w:rsid w:val="005A5D4F"/>
    <w:rsid w:val="005B12EF"/>
    <w:rsid w:val="005B410F"/>
    <w:rsid w:val="005B6F6B"/>
    <w:rsid w:val="005C2555"/>
    <w:rsid w:val="005C42C7"/>
    <w:rsid w:val="005C5268"/>
    <w:rsid w:val="005C6345"/>
    <w:rsid w:val="005D2B61"/>
    <w:rsid w:val="005D433F"/>
    <w:rsid w:val="005D54E9"/>
    <w:rsid w:val="005E31A9"/>
    <w:rsid w:val="005E372A"/>
    <w:rsid w:val="005E5B20"/>
    <w:rsid w:val="005F5F9E"/>
    <w:rsid w:val="005F6202"/>
    <w:rsid w:val="005F6C3B"/>
    <w:rsid w:val="00603848"/>
    <w:rsid w:val="00605F26"/>
    <w:rsid w:val="00606828"/>
    <w:rsid w:val="0061010B"/>
    <w:rsid w:val="00610BAF"/>
    <w:rsid w:val="0061292A"/>
    <w:rsid w:val="00613D9A"/>
    <w:rsid w:val="00615147"/>
    <w:rsid w:val="00624785"/>
    <w:rsid w:val="006265EE"/>
    <w:rsid w:val="00627380"/>
    <w:rsid w:val="00631E85"/>
    <w:rsid w:val="006325AD"/>
    <w:rsid w:val="006401C1"/>
    <w:rsid w:val="00640CC9"/>
    <w:rsid w:val="0064160D"/>
    <w:rsid w:val="00642C27"/>
    <w:rsid w:val="0064300D"/>
    <w:rsid w:val="00646B74"/>
    <w:rsid w:val="00647541"/>
    <w:rsid w:val="006511CE"/>
    <w:rsid w:val="006573CF"/>
    <w:rsid w:val="006602FE"/>
    <w:rsid w:val="006739E7"/>
    <w:rsid w:val="00677B32"/>
    <w:rsid w:val="00680397"/>
    <w:rsid w:val="00690794"/>
    <w:rsid w:val="00693FAD"/>
    <w:rsid w:val="00695227"/>
    <w:rsid w:val="00697551"/>
    <w:rsid w:val="00697BDA"/>
    <w:rsid w:val="006A2DC8"/>
    <w:rsid w:val="006A34C4"/>
    <w:rsid w:val="006A6000"/>
    <w:rsid w:val="006B0AA1"/>
    <w:rsid w:val="006B35BF"/>
    <w:rsid w:val="006D29CB"/>
    <w:rsid w:val="006E2E08"/>
    <w:rsid w:val="006E308E"/>
    <w:rsid w:val="006F3D1D"/>
    <w:rsid w:val="006F6314"/>
    <w:rsid w:val="00711B70"/>
    <w:rsid w:val="00712348"/>
    <w:rsid w:val="0071595D"/>
    <w:rsid w:val="00726A9E"/>
    <w:rsid w:val="0073112B"/>
    <w:rsid w:val="007330E7"/>
    <w:rsid w:val="00740715"/>
    <w:rsid w:val="00750430"/>
    <w:rsid w:val="007526BE"/>
    <w:rsid w:val="007560BA"/>
    <w:rsid w:val="007569B1"/>
    <w:rsid w:val="00756CF0"/>
    <w:rsid w:val="007636C5"/>
    <w:rsid w:val="00767D18"/>
    <w:rsid w:val="00771CA0"/>
    <w:rsid w:val="00780663"/>
    <w:rsid w:val="00782997"/>
    <w:rsid w:val="00792621"/>
    <w:rsid w:val="00794B76"/>
    <w:rsid w:val="00795468"/>
    <w:rsid w:val="007965BC"/>
    <w:rsid w:val="007A1889"/>
    <w:rsid w:val="007A61A0"/>
    <w:rsid w:val="007B08A3"/>
    <w:rsid w:val="007B3E9A"/>
    <w:rsid w:val="007B5B64"/>
    <w:rsid w:val="007B6712"/>
    <w:rsid w:val="007B6E1F"/>
    <w:rsid w:val="007C229B"/>
    <w:rsid w:val="007C36C1"/>
    <w:rsid w:val="007C53F8"/>
    <w:rsid w:val="007C5A34"/>
    <w:rsid w:val="007D04D7"/>
    <w:rsid w:val="007D1598"/>
    <w:rsid w:val="007D4CD5"/>
    <w:rsid w:val="007D77BE"/>
    <w:rsid w:val="007E3719"/>
    <w:rsid w:val="007E4E5D"/>
    <w:rsid w:val="007E54EC"/>
    <w:rsid w:val="007E563A"/>
    <w:rsid w:val="007F1226"/>
    <w:rsid w:val="007F1A03"/>
    <w:rsid w:val="007F59B5"/>
    <w:rsid w:val="007F7091"/>
    <w:rsid w:val="00801DE9"/>
    <w:rsid w:val="008028B0"/>
    <w:rsid w:val="008044D8"/>
    <w:rsid w:val="008047E9"/>
    <w:rsid w:val="00811CD3"/>
    <w:rsid w:val="0081520A"/>
    <w:rsid w:val="00822F9E"/>
    <w:rsid w:val="008357C6"/>
    <w:rsid w:val="008363FE"/>
    <w:rsid w:val="0084085A"/>
    <w:rsid w:val="00846565"/>
    <w:rsid w:val="0085086A"/>
    <w:rsid w:val="008514A5"/>
    <w:rsid w:val="00872FE7"/>
    <w:rsid w:val="0088254B"/>
    <w:rsid w:val="0088266F"/>
    <w:rsid w:val="00892447"/>
    <w:rsid w:val="00894255"/>
    <w:rsid w:val="00895B05"/>
    <w:rsid w:val="00895C03"/>
    <w:rsid w:val="00895CFF"/>
    <w:rsid w:val="008A32D1"/>
    <w:rsid w:val="008A5260"/>
    <w:rsid w:val="008A5649"/>
    <w:rsid w:val="008B4121"/>
    <w:rsid w:val="008B4BCB"/>
    <w:rsid w:val="008B4EE4"/>
    <w:rsid w:val="008B5ED5"/>
    <w:rsid w:val="008D183E"/>
    <w:rsid w:val="008D4A47"/>
    <w:rsid w:val="008E469B"/>
    <w:rsid w:val="008F037A"/>
    <w:rsid w:val="008F0C0B"/>
    <w:rsid w:val="008F42C9"/>
    <w:rsid w:val="008F70CF"/>
    <w:rsid w:val="009039E6"/>
    <w:rsid w:val="0090678D"/>
    <w:rsid w:val="00911E80"/>
    <w:rsid w:val="00920329"/>
    <w:rsid w:val="00921818"/>
    <w:rsid w:val="009229A8"/>
    <w:rsid w:val="009307B0"/>
    <w:rsid w:val="00944483"/>
    <w:rsid w:val="00944A0D"/>
    <w:rsid w:val="00944A39"/>
    <w:rsid w:val="00947EF9"/>
    <w:rsid w:val="0095701B"/>
    <w:rsid w:val="00960CC4"/>
    <w:rsid w:val="00966295"/>
    <w:rsid w:val="00977501"/>
    <w:rsid w:val="0099433E"/>
    <w:rsid w:val="009956AB"/>
    <w:rsid w:val="009969A2"/>
    <w:rsid w:val="009A35F5"/>
    <w:rsid w:val="009A3D5E"/>
    <w:rsid w:val="009B1274"/>
    <w:rsid w:val="009B36FF"/>
    <w:rsid w:val="009C4877"/>
    <w:rsid w:val="009C6325"/>
    <w:rsid w:val="009D05E0"/>
    <w:rsid w:val="009D0F43"/>
    <w:rsid w:val="009D615E"/>
    <w:rsid w:val="009D78FD"/>
    <w:rsid w:val="009E3048"/>
    <w:rsid w:val="009E4A7A"/>
    <w:rsid w:val="009E4F80"/>
    <w:rsid w:val="009E520C"/>
    <w:rsid w:val="009E5D43"/>
    <w:rsid w:val="009F1598"/>
    <w:rsid w:val="009F6CC3"/>
    <w:rsid w:val="009F6CD8"/>
    <w:rsid w:val="00A1184E"/>
    <w:rsid w:val="00A11FC2"/>
    <w:rsid w:val="00A13140"/>
    <w:rsid w:val="00A14E7E"/>
    <w:rsid w:val="00A175AC"/>
    <w:rsid w:val="00A20C56"/>
    <w:rsid w:val="00A20F6C"/>
    <w:rsid w:val="00A23BEE"/>
    <w:rsid w:val="00A30B14"/>
    <w:rsid w:val="00A35E5E"/>
    <w:rsid w:val="00A374BE"/>
    <w:rsid w:val="00A50AAF"/>
    <w:rsid w:val="00A5395B"/>
    <w:rsid w:val="00A55EDF"/>
    <w:rsid w:val="00A67FE7"/>
    <w:rsid w:val="00A709AF"/>
    <w:rsid w:val="00A70DF3"/>
    <w:rsid w:val="00A80F22"/>
    <w:rsid w:val="00A81063"/>
    <w:rsid w:val="00A81C8B"/>
    <w:rsid w:val="00A84126"/>
    <w:rsid w:val="00A84E8C"/>
    <w:rsid w:val="00A92BA1"/>
    <w:rsid w:val="00AA2442"/>
    <w:rsid w:val="00AA4354"/>
    <w:rsid w:val="00AA4C03"/>
    <w:rsid w:val="00AB2E11"/>
    <w:rsid w:val="00AB68E3"/>
    <w:rsid w:val="00AC2ACC"/>
    <w:rsid w:val="00AC4075"/>
    <w:rsid w:val="00AC710D"/>
    <w:rsid w:val="00AD1E30"/>
    <w:rsid w:val="00AD3F78"/>
    <w:rsid w:val="00AD5677"/>
    <w:rsid w:val="00AE2A6B"/>
    <w:rsid w:val="00AE47E1"/>
    <w:rsid w:val="00AE7276"/>
    <w:rsid w:val="00AF1503"/>
    <w:rsid w:val="00AF1765"/>
    <w:rsid w:val="00AF232F"/>
    <w:rsid w:val="00AF5931"/>
    <w:rsid w:val="00AF5A74"/>
    <w:rsid w:val="00B01AA0"/>
    <w:rsid w:val="00B01B24"/>
    <w:rsid w:val="00B01F93"/>
    <w:rsid w:val="00B020C0"/>
    <w:rsid w:val="00B04449"/>
    <w:rsid w:val="00B0596A"/>
    <w:rsid w:val="00B061B9"/>
    <w:rsid w:val="00B100F9"/>
    <w:rsid w:val="00B12C1F"/>
    <w:rsid w:val="00B20203"/>
    <w:rsid w:val="00B22372"/>
    <w:rsid w:val="00B249D9"/>
    <w:rsid w:val="00B353FE"/>
    <w:rsid w:val="00B512ED"/>
    <w:rsid w:val="00B530EF"/>
    <w:rsid w:val="00B55FF1"/>
    <w:rsid w:val="00B57DCA"/>
    <w:rsid w:val="00B62A8A"/>
    <w:rsid w:val="00B66BAB"/>
    <w:rsid w:val="00B67EF4"/>
    <w:rsid w:val="00B7497F"/>
    <w:rsid w:val="00B76529"/>
    <w:rsid w:val="00B84467"/>
    <w:rsid w:val="00B85A55"/>
    <w:rsid w:val="00B90EB7"/>
    <w:rsid w:val="00B91B55"/>
    <w:rsid w:val="00B93388"/>
    <w:rsid w:val="00B938FF"/>
    <w:rsid w:val="00BA1A79"/>
    <w:rsid w:val="00BA1D92"/>
    <w:rsid w:val="00BA695D"/>
    <w:rsid w:val="00BA77A3"/>
    <w:rsid w:val="00BC0A37"/>
    <w:rsid w:val="00BC0F22"/>
    <w:rsid w:val="00BC51F7"/>
    <w:rsid w:val="00BC5440"/>
    <w:rsid w:val="00BC607C"/>
    <w:rsid w:val="00BC670A"/>
    <w:rsid w:val="00BD0773"/>
    <w:rsid w:val="00BD2913"/>
    <w:rsid w:val="00BD2F71"/>
    <w:rsid w:val="00BD3DBE"/>
    <w:rsid w:val="00BD6B27"/>
    <w:rsid w:val="00BE256E"/>
    <w:rsid w:val="00BE2A4D"/>
    <w:rsid w:val="00BE4170"/>
    <w:rsid w:val="00BE432B"/>
    <w:rsid w:val="00BF1186"/>
    <w:rsid w:val="00BF3C1C"/>
    <w:rsid w:val="00C06780"/>
    <w:rsid w:val="00C10A70"/>
    <w:rsid w:val="00C16A5F"/>
    <w:rsid w:val="00C2267E"/>
    <w:rsid w:val="00C26854"/>
    <w:rsid w:val="00C30C42"/>
    <w:rsid w:val="00C31E23"/>
    <w:rsid w:val="00C3555E"/>
    <w:rsid w:val="00C37494"/>
    <w:rsid w:val="00C43AEC"/>
    <w:rsid w:val="00C45E97"/>
    <w:rsid w:val="00C51CC3"/>
    <w:rsid w:val="00C550F8"/>
    <w:rsid w:val="00C55B3F"/>
    <w:rsid w:val="00C629AB"/>
    <w:rsid w:val="00C6514A"/>
    <w:rsid w:val="00C67691"/>
    <w:rsid w:val="00C70BDB"/>
    <w:rsid w:val="00C719D2"/>
    <w:rsid w:val="00C77ACC"/>
    <w:rsid w:val="00C8015B"/>
    <w:rsid w:val="00C81D1D"/>
    <w:rsid w:val="00C938E2"/>
    <w:rsid w:val="00C93B87"/>
    <w:rsid w:val="00C95FDF"/>
    <w:rsid w:val="00CA538D"/>
    <w:rsid w:val="00CB2314"/>
    <w:rsid w:val="00CB2831"/>
    <w:rsid w:val="00CB4339"/>
    <w:rsid w:val="00CC0A47"/>
    <w:rsid w:val="00CD1DA5"/>
    <w:rsid w:val="00CD40A1"/>
    <w:rsid w:val="00CE2839"/>
    <w:rsid w:val="00CE728F"/>
    <w:rsid w:val="00CF5981"/>
    <w:rsid w:val="00CF60B3"/>
    <w:rsid w:val="00D0214D"/>
    <w:rsid w:val="00D03AE0"/>
    <w:rsid w:val="00D0578E"/>
    <w:rsid w:val="00D10FBD"/>
    <w:rsid w:val="00D14CE3"/>
    <w:rsid w:val="00D15C9E"/>
    <w:rsid w:val="00D16D3B"/>
    <w:rsid w:val="00D22F6C"/>
    <w:rsid w:val="00D2611C"/>
    <w:rsid w:val="00D33C17"/>
    <w:rsid w:val="00D40304"/>
    <w:rsid w:val="00D416A4"/>
    <w:rsid w:val="00D45BAF"/>
    <w:rsid w:val="00D4600C"/>
    <w:rsid w:val="00D46F8C"/>
    <w:rsid w:val="00D5006E"/>
    <w:rsid w:val="00D55BE6"/>
    <w:rsid w:val="00D62F41"/>
    <w:rsid w:val="00D67DB7"/>
    <w:rsid w:val="00D70347"/>
    <w:rsid w:val="00D7474F"/>
    <w:rsid w:val="00D75F9A"/>
    <w:rsid w:val="00D7605E"/>
    <w:rsid w:val="00D809EF"/>
    <w:rsid w:val="00D872E8"/>
    <w:rsid w:val="00D9089B"/>
    <w:rsid w:val="00D944C5"/>
    <w:rsid w:val="00DA4550"/>
    <w:rsid w:val="00DB300D"/>
    <w:rsid w:val="00DB3688"/>
    <w:rsid w:val="00DB4E31"/>
    <w:rsid w:val="00DC391A"/>
    <w:rsid w:val="00DC647C"/>
    <w:rsid w:val="00DD0725"/>
    <w:rsid w:val="00DD1EDB"/>
    <w:rsid w:val="00DD360E"/>
    <w:rsid w:val="00DD543B"/>
    <w:rsid w:val="00DD7D4D"/>
    <w:rsid w:val="00DE2B1C"/>
    <w:rsid w:val="00DE4491"/>
    <w:rsid w:val="00DE6E99"/>
    <w:rsid w:val="00DF0AC0"/>
    <w:rsid w:val="00DF0E43"/>
    <w:rsid w:val="00DF2036"/>
    <w:rsid w:val="00DF3ADB"/>
    <w:rsid w:val="00DF3B3C"/>
    <w:rsid w:val="00DF67DE"/>
    <w:rsid w:val="00DF7687"/>
    <w:rsid w:val="00E04705"/>
    <w:rsid w:val="00E058CC"/>
    <w:rsid w:val="00E0746D"/>
    <w:rsid w:val="00E141A2"/>
    <w:rsid w:val="00E142F4"/>
    <w:rsid w:val="00E1678D"/>
    <w:rsid w:val="00E200E5"/>
    <w:rsid w:val="00E214F6"/>
    <w:rsid w:val="00E23B0C"/>
    <w:rsid w:val="00E243AA"/>
    <w:rsid w:val="00E32A57"/>
    <w:rsid w:val="00E33A13"/>
    <w:rsid w:val="00E35161"/>
    <w:rsid w:val="00E353F8"/>
    <w:rsid w:val="00E37CFA"/>
    <w:rsid w:val="00E411C6"/>
    <w:rsid w:val="00E446C6"/>
    <w:rsid w:val="00E55348"/>
    <w:rsid w:val="00E638F4"/>
    <w:rsid w:val="00E6435F"/>
    <w:rsid w:val="00E658B2"/>
    <w:rsid w:val="00E71DB7"/>
    <w:rsid w:val="00E750C9"/>
    <w:rsid w:val="00E76A73"/>
    <w:rsid w:val="00E83EF1"/>
    <w:rsid w:val="00E84FAB"/>
    <w:rsid w:val="00E872A0"/>
    <w:rsid w:val="00E905F8"/>
    <w:rsid w:val="00EA1074"/>
    <w:rsid w:val="00EA183B"/>
    <w:rsid w:val="00EA2132"/>
    <w:rsid w:val="00EA3F51"/>
    <w:rsid w:val="00EA741D"/>
    <w:rsid w:val="00EB38D4"/>
    <w:rsid w:val="00EB6931"/>
    <w:rsid w:val="00EC0DAE"/>
    <w:rsid w:val="00EC219A"/>
    <w:rsid w:val="00EC2DB8"/>
    <w:rsid w:val="00EC41CE"/>
    <w:rsid w:val="00EC5EE7"/>
    <w:rsid w:val="00ED04E8"/>
    <w:rsid w:val="00ED47D4"/>
    <w:rsid w:val="00ED556C"/>
    <w:rsid w:val="00ED632E"/>
    <w:rsid w:val="00EE1C8D"/>
    <w:rsid w:val="00EE4E1B"/>
    <w:rsid w:val="00EE501C"/>
    <w:rsid w:val="00EE7841"/>
    <w:rsid w:val="00EF2A00"/>
    <w:rsid w:val="00EF76AD"/>
    <w:rsid w:val="00F0483D"/>
    <w:rsid w:val="00F15675"/>
    <w:rsid w:val="00F160A1"/>
    <w:rsid w:val="00F2489D"/>
    <w:rsid w:val="00F32117"/>
    <w:rsid w:val="00F32AF2"/>
    <w:rsid w:val="00F32EE5"/>
    <w:rsid w:val="00F41729"/>
    <w:rsid w:val="00F44058"/>
    <w:rsid w:val="00F46A9B"/>
    <w:rsid w:val="00F47445"/>
    <w:rsid w:val="00F526A1"/>
    <w:rsid w:val="00F52D87"/>
    <w:rsid w:val="00F576A1"/>
    <w:rsid w:val="00F64CD0"/>
    <w:rsid w:val="00F7313A"/>
    <w:rsid w:val="00F73610"/>
    <w:rsid w:val="00F84CB9"/>
    <w:rsid w:val="00F86A3A"/>
    <w:rsid w:val="00F92D36"/>
    <w:rsid w:val="00F95912"/>
    <w:rsid w:val="00F97A9B"/>
    <w:rsid w:val="00FA0D3E"/>
    <w:rsid w:val="00FA21F4"/>
    <w:rsid w:val="00FA59C0"/>
    <w:rsid w:val="00FA7502"/>
    <w:rsid w:val="00FB05EE"/>
    <w:rsid w:val="00FB49DC"/>
    <w:rsid w:val="00FB7B8E"/>
    <w:rsid w:val="00FC1758"/>
    <w:rsid w:val="00FC542D"/>
    <w:rsid w:val="00FD0B63"/>
    <w:rsid w:val="00FD5346"/>
    <w:rsid w:val="00FE1272"/>
    <w:rsid w:val="00FE3EA4"/>
    <w:rsid w:val="00FE5678"/>
    <w:rsid w:val="00FE7A23"/>
    <w:rsid w:val="00FF012A"/>
    <w:rsid w:val="00FF2979"/>
    <w:rsid w:val="00FF68C7"/>
    <w:rsid w:val="00FF7363"/>
    <w:rsid w:val="4F98F4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49427D"/>
  <w15:chartTrackingRefBased/>
  <w15:docId w15:val="{4BBCD7DF-0659-4B10-941A-967FAB0CE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FF3"/>
    <w:pPr>
      <w:spacing w:before="120" w:after="120"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280C05"/>
    <w:pPr>
      <w:keepNext/>
      <w:keepLines/>
      <w:pageBreakBefore/>
      <w:numPr>
        <w:numId w:val="3"/>
      </w:numPr>
      <w:spacing w:before="0" w:after="240"/>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395050"/>
    <w:pPr>
      <w:keepNext/>
      <w:keepLines/>
      <w:numPr>
        <w:ilvl w:val="1"/>
        <w:numId w:val="3"/>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95050"/>
    <w:pPr>
      <w:keepNext/>
      <w:keepLines/>
      <w:numPr>
        <w:ilvl w:val="2"/>
        <w:numId w:val="3"/>
      </w:numPr>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0C4ED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6514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9">
    <w:name w:val="heading 9"/>
    <w:basedOn w:val="Normal"/>
    <w:next w:val="Normal"/>
    <w:link w:val="Heading9Char"/>
    <w:uiPriority w:val="9"/>
    <w:semiHidden/>
    <w:unhideWhenUsed/>
    <w:qFormat/>
    <w:rsid w:val="00DD1ED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0C05"/>
    <w:rPr>
      <w:rFonts w:ascii="Times New Roman" w:eastAsiaTheme="majorEastAsia" w:hAnsi="Times New Roman" w:cstheme="majorBidi"/>
      <w:b/>
      <w:caps/>
      <w:sz w:val="26"/>
      <w:szCs w:val="32"/>
    </w:rPr>
  </w:style>
  <w:style w:type="character" w:customStyle="1" w:styleId="Heading2Char">
    <w:name w:val="Heading 2 Char"/>
    <w:basedOn w:val="DefaultParagraphFont"/>
    <w:link w:val="Heading2"/>
    <w:uiPriority w:val="9"/>
    <w:rsid w:val="00395050"/>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395050"/>
    <w:rPr>
      <w:rFonts w:ascii="Times New Roman" w:eastAsiaTheme="majorEastAsia" w:hAnsi="Times New Roman" w:cstheme="majorBidi"/>
      <w:b/>
      <w:i/>
      <w:sz w:val="26"/>
      <w:szCs w:val="24"/>
    </w:rPr>
  </w:style>
  <w:style w:type="paragraph" w:customStyle="1" w:styleId="DoanVB">
    <w:name w:val="DoanVB"/>
    <w:basedOn w:val="Normal"/>
    <w:qFormat/>
    <w:rsid w:val="00395050"/>
    <w:pPr>
      <w:ind w:firstLine="567"/>
    </w:pPr>
    <w:rPr>
      <w:rFonts w:eastAsiaTheme="majorEastAsia" w:cstheme="majorBidi"/>
      <w:szCs w:val="26"/>
    </w:rPr>
  </w:style>
  <w:style w:type="paragraph" w:customStyle="1" w:styleId="StyleTr">
    <w:name w:val="Style Trừ"/>
    <w:basedOn w:val="Normal"/>
    <w:qFormat/>
    <w:rsid w:val="00395050"/>
    <w:pPr>
      <w:numPr>
        <w:numId w:val="1"/>
      </w:numPr>
    </w:pPr>
  </w:style>
  <w:style w:type="paragraph" w:customStyle="1" w:styleId="StyleCng">
    <w:name w:val="Style Cộng"/>
    <w:basedOn w:val="Normal"/>
    <w:qFormat/>
    <w:rsid w:val="00395050"/>
    <w:pPr>
      <w:numPr>
        <w:numId w:val="2"/>
      </w:numPr>
      <w:tabs>
        <w:tab w:val="num" w:pos="360"/>
      </w:tabs>
      <w:ind w:left="0" w:firstLine="0"/>
    </w:pPr>
  </w:style>
  <w:style w:type="table" w:styleId="TableGrid">
    <w:name w:val="Table Grid"/>
    <w:basedOn w:val="TableNormal"/>
    <w:uiPriority w:val="39"/>
    <w:rsid w:val="001D0F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C647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C647C"/>
    <w:rPr>
      <w:rFonts w:ascii="Times New Roman" w:hAnsi="Times New Roman"/>
      <w:sz w:val="26"/>
    </w:rPr>
  </w:style>
  <w:style w:type="paragraph" w:styleId="Footer">
    <w:name w:val="footer"/>
    <w:basedOn w:val="Normal"/>
    <w:link w:val="FooterChar"/>
    <w:uiPriority w:val="99"/>
    <w:unhideWhenUsed/>
    <w:rsid w:val="00DC647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C647C"/>
    <w:rPr>
      <w:rFonts w:ascii="Times New Roman" w:hAnsi="Times New Roman"/>
      <w:sz w:val="26"/>
    </w:rPr>
  </w:style>
  <w:style w:type="paragraph" w:styleId="Caption">
    <w:name w:val="caption"/>
    <w:basedOn w:val="Normal"/>
    <w:next w:val="Normal"/>
    <w:uiPriority w:val="35"/>
    <w:unhideWhenUsed/>
    <w:qFormat/>
    <w:rsid w:val="00C77ACC"/>
    <w:pPr>
      <w:spacing w:before="0" w:after="200" w:line="240" w:lineRule="auto"/>
    </w:pPr>
    <w:rPr>
      <w:i/>
      <w:iCs/>
      <w:color w:val="44546A" w:themeColor="text2"/>
      <w:sz w:val="18"/>
      <w:szCs w:val="18"/>
    </w:rPr>
  </w:style>
  <w:style w:type="character" w:styleId="PlaceholderText">
    <w:name w:val="Placeholder Text"/>
    <w:basedOn w:val="DefaultParagraphFont"/>
    <w:uiPriority w:val="99"/>
    <w:semiHidden/>
    <w:rsid w:val="00DD1EDB"/>
    <w:rPr>
      <w:color w:val="666666"/>
    </w:rPr>
  </w:style>
  <w:style w:type="character" w:customStyle="1" w:styleId="Heading9Char">
    <w:name w:val="Heading 9 Char"/>
    <w:basedOn w:val="DefaultParagraphFont"/>
    <w:link w:val="Heading9"/>
    <w:uiPriority w:val="9"/>
    <w:semiHidden/>
    <w:rsid w:val="00DD1EDB"/>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DD1EDB"/>
    <w:pPr>
      <w:spacing w:after="100"/>
    </w:pPr>
    <w:rPr>
      <w:b/>
    </w:rPr>
  </w:style>
  <w:style w:type="paragraph" w:styleId="TOC2">
    <w:name w:val="toc 2"/>
    <w:basedOn w:val="Normal"/>
    <w:next w:val="Normal"/>
    <w:autoRedefine/>
    <w:uiPriority w:val="39"/>
    <w:unhideWhenUsed/>
    <w:rsid w:val="00DD1EDB"/>
    <w:pPr>
      <w:spacing w:after="100"/>
      <w:ind w:left="260"/>
    </w:pPr>
    <w:rPr>
      <w:b/>
    </w:rPr>
  </w:style>
  <w:style w:type="paragraph" w:styleId="TOC3">
    <w:name w:val="toc 3"/>
    <w:basedOn w:val="Normal"/>
    <w:next w:val="Normal"/>
    <w:autoRedefine/>
    <w:uiPriority w:val="39"/>
    <w:unhideWhenUsed/>
    <w:rsid w:val="00DD1EDB"/>
    <w:pPr>
      <w:spacing w:after="100"/>
      <w:ind w:left="520"/>
    </w:pPr>
    <w:rPr>
      <w:i/>
    </w:rPr>
  </w:style>
  <w:style w:type="character" w:styleId="Hyperlink">
    <w:name w:val="Hyperlink"/>
    <w:basedOn w:val="DefaultParagraphFont"/>
    <w:uiPriority w:val="99"/>
    <w:unhideWhenUsed/>
    <w:rsid w:val="00DD1EDB"/>
    <w:rPr>
      <w:color w:val="0563C1" w:themeColor="hyperlink"/>
      <w:u w:val="single"/>
    </w:rPr>
  </w:style>
  <w:style w:type="paragraph" w:styleId="TableofFigures">
    <w:name w:val="table of figures"/>
    <w:basedOn w:val="Normal"/>
    <w:next w:val="Normal"/>
    <w:uiPriority w:val="99"/>
    <w:unhideWhenUsed/>
    <w:rsid w:val="00DD1EDB"/>
    <w:pPr>
      <w:spacing w:after="0"/>
    </w:pPr>
  </w:style>
  <w:style w:type="paragraph" w:customStyle="1" w:styleId="DoanVN">
    <w:name w:val="DoanVN"/>
    <w:basedOn w:val="Normal"/>
    <w:link w:val="DoanVNChar"/>
    <w:qFormat/>
    <w:rsid w:val="004A404B"/>
    <w:pPr>
      <w:spacing w:line="288" w:lineRule="auto"/>
      <w:ind w:firstLine="567"/>
    </w:pPr>
  </w:style>
  <w:style w:type="character" w:customStyle="1" w:styleId="DoanVNChar">
    <w:name w:val="DoanVN Char"/>
    <w:basedOn w:val="DefaultParagraphFont"/>
    <w:link w:val="DoanVN"/>
    <w:rsid w:val="004A404B"/>
    <w:rPr>
      <w:rFonts w:ascii="Times New Roman" w:hAnsi="Times New Roman"/>
      <w:sz w:val="26"/>
    </w:rPr>
  </w:style>
  <w:style w:type="paragraph" w:styleId="ListParagraph">
    <w:name w:val="List Paragraph"/>
    <w:basedOn w:val="Normal"/>
    <w:uiPriority w:val="34"/>
    <w:qFormat/>
    <w:rsid w:val="00B01F93"/>
    <w:pPr>
      <w:ind w:left="720"/>
      <w:contextualSpacing/>
    </w:pPr>
  </w:style>
  <w:style w:type="character" w:customStyle="1" w:styleId="Heading4Char">
    <w:name w:val="Heading 4 Char"/>
    <w:basedOn w:val="DefaultParagraphFont"/>
    <w:link w:val="Heading4"/>
    <w:uiPriority w:val="9"/>
    <w:rsid w:val="000C4ED7"/>
    <w:rPr>
      <w:rFonts w:asciiTheme="majorHAnsi" w:eastAsiaTheme="majorEastAsia" w:hAnsiTheme="majorHAnsi" w:cstheme="majorBidi"/>
      <w:i/>
      <w:iCs/>
      <w:color w:val="2F5496" w:themeColor="accent1" w:themeShade="BF"/>
      <w:sz w:val="26"/>
    </w:rPr>
  </w:style>
  <w:style w:type="paragraph" w:styleId="NormalWeb">
    <w:name w:val="Normal (Web)"/>
    <w:basedOn w:val="Normal"/>
    <w:uiPriority w:val="99"/>
    <w:semiHidden/>
    <w:unhideWhenUsed/>
    <w:rsid w:val="00C67691"/>
    <w:pPr>
      <w:spacing w:before="100" w:beforeAutospacing="1" w:after="100" w:afterAutospacing="1" w:line="240" w:lineRule="auto"/>
      <w:jc w:val="left"/>
    </w:pPr>
    <w:rPr>
      <w:rFonts w:eastAsia="Times New Roman" w:cs="Times New Roman"/>
      <w:sz w:val="24"/>
      <w:szCs w:val="24"/>
      <w:lang w:eastAsia="ja-JP"/>
    </w:rPr>
  </w:style>
  <w:style w:type="character" w:styleId="Strong">
    <w:name w:val="Strong"/>
    <w:basedOn w:val="DefaultParagraphFont"/>
    <w:uiPriority w:val="22"/>
    <w:qFormat/>
    <w:rsid w:val="0073112B"/>
    <w:rPr>
      <w:b/>
      <w:bCs/>
    </w:rPr>
  </w:style>
  <w:style w:type="character" w:styleId="UnresolvedMention">
    <w:name w:val="Unresolved Mention"/>
    <w:basedOn w:val="DefaultParagraphFont"/>
    <w:uiPriority w:val="99"/>
    <w:semiHidden/>
    <w:unhideWhenUsed/>
    <w:rsid w:val="003878B5"/>
    <w:rPr>
      <w:color w:val="605E5C"/>
      <w:shd w:val="clear" w:color="auto" w:fill="E1DFDD"/>
    </w:rPr>
  </w:style>
  <w:style w:type="character" w:styleId="FollowedHyperlink">
    <w:name w:val="FollowedHyperlink"/>
    <w:basedOn w:val="DefaultParagraphFont"/>
    <w:uiPriority w:val="99"/>
    <w:semiHidden/>
    <w:unhideWhenUsed/>
    <w:rsid w:val="00B530EF"/>
    <w:rPr>
      <w:color w:val="954F72" w:themeColor="followedHyperlink"/>
      <w:u w:val="single"/>
    </w:rPr>
  </w:style>
  <w:style w:type="character" w:customStyle="1" w:styleId="mord">
    <w:name w:val="mord"/>
    <w:basedOn w:val="DefaultParagraphFont"/>
    <w:rsid w:val="00DF2036"/>
  </w:style>
  <w:style w:type="character" w:customStyle="1" w:styleId="mopen">
    <w:name w:val="mopen"/>
    <w:basedOn w:val="DefaultParagraphFont"/>
    <w:rsid w:val="00DF2036"/>
  </w:style>
  <w:style w:type="character" w:customStyle="1" w:styleId="mpunct">
    <w:name w:val="mpunct"/>
    <w:basedOn w:val="DefaultParagraphFont"/>
    <w:rsid w:val="00DF2036"/>
  </w:style>
  <w:style w:type="character" w:customStyle="1" w:styleId="mclose">
    <w:name w:val="mclose"/>
    <w:basedOn w:val="DefaultParagraphFont"/>
    <w:rsid w:val="00DF2036"/>
  </w:style>
  <w:style w:type="character" w:customStyle="1" w:styleId="mrel">
    <w:name w:val="mrel"/>
    <w:basedOn w:val="DefaultParagraphFont"/>
    <w:rsid w:val="00DF2036"/>
  </w:style>
  <w:style w:type="character" w:customStyle="1" w:styleId="mop">
    <w:name w:val="mop"/>
    <w:basedOn w:val="DefaultParagraphFont"/>
    <w:rsid w:val="00DF2036"/>
  </w:style>
  <w:style w:type="character" w:customStyle="1" w:styleId="mbin">
    <w:name w:val="mbin"/>
    <w:basedOn w:val="DefaultParagraphFont"/>
    <w:rsid w:val="00DF2036"/>
  </w:style>
  <w:style w:type="character" w:customStyle="1" w:styleId="vlist-s">
    <w:name w:val="vlist-s"/>
    <w:basedOn w:val="DefaultParagraphFont"/>
    <w:rsid w:val="00DF2036"/>
  </w:style>
  <w:style w:type="character" w:styleId="HTMLCode">
    <w:name w:val="HTML Code"/>
    <w:basedOn w:val="DefaultParagraphFont"/>
    <w:uiPriority w:val="99"/>
    <w:semiHidden/>
    <w:unhideWhenUsed/>
    <w:rsid w:val="00461CD2"/>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C6514A"/>
    <w:rPr>
      <w:rFonts w:asciiTheme="majorHAnsi" w:eastAsiaTheme="majorEastAsia" w:hAnsiTheme="majorHAnsi" w:cstheme="majorBidi"/>
      <w:color w:val="2F5496" w:themeColor="accent1" w:themeShade="BF"/>
      <w:sz w:val="26"/>
    </w:rPr>
  </w:style>
  <w:style w:type="character" w:customStyle="1" w:styleId="ff2">
    <w:name w:val="ff2"/>
    <w:basedOn w:val="DefaultParagraphFont"/>
    <w:rsid w:val="00164165"/>
  </w:style>
  <w:style w:type="character" w:styleId="Emphasis">
    <w:name w:val="Emphasis"/>
    <w:basedOn w:val="DefaultParagraphFont"/>
    <w:uiPriority w:val="20"/>
    <w:qFormat/>
    <w:rsid w:val="009D0F43"/>
    <w:rPr>
      <w:i/>
      <w:iCs/>
    </w:rPr>
  </w:style>
  <w:style w:type="paragraph" w:styleId="TOCHeading">
    <w:name w:val="TOC Heading"/>
    <w:basedOn w:val="Heading1"/>
    <w:next w:val="Normal"/>
    <w:uiPriority w:val="39"/>
    <w:unhideWhenUsed/>
    <w:qFormat/>
    <w:rsid w:val="00CB2831"/>
    <w:pPr>
      <w:pageBreakBefore w:val="0"/>
      <w:numPr>
        <w:numId w:val="0"/>
      </w:numPr>
      <w:spacing w:before="240" w:after="0" w:line="259" w:lineRule="auto"/>
      <w:jc w:val="left"/>
      <w:outlineLvl w:val="9"/>
    </w:pPr>
    <w:rPr>
      <w:rFonts w:asciiTheme="majorHAnsi" w:hAnsiTheme="majorHAnsi"/>
      <w:b w:val="0"/>
      <w:caps w:val="0"/>
      <w:color w:val="2F5496"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397351">
      <w:bodyDiv w:val="1"/>
      <w:marLeft w:val="0"/>
      <w:marRight w:val="0"/>
      <w:marTop w:val="0"/>
      <w:marBottom w:val="0"/>
      <w:divBdr>
        <w:top w:val="none" w:sz="0" w:space="0" w:color="auto"/>
        <w:left w:val="none" w:sz="0" w:space="0" w:color="auto"/>
        <w:bottom w:val="none" w:sz="0" w:space="0" w:color="auto"/>
        <w:right w:val="none" w:sz="0" w:space="0" w:color="auto"/>
      </w:divBdr>
    </w:div>
    <w:div w:id="60449979">
      <w:bodyDiv w:val="1"/>
      <w:marLeft w:val="0"/>
      <w:marRight w:val="0"/>
      <w:marTop w:val="0"/>
      <w:marBottom w:val="0"/>
      <w:divBdr>
        <w:top w:val="none" w:sz="0" w:space="0" w:color="auto"/>
        <w:left w:val="none" w:sz="0" w:space="0" w:color="auto"/>
        <w:bottom w:val="none" w:sz="0" w:space="0" w:color="auto"/>
        <w:right w:val="none" w:sz="0" w:space="0" w:color="auto"/>
      </w:divBdr>
    </w:div>
    <w:div w:id="61098384">
      <w:bodyDiv w:val="1"/>
      <w:marLeft w:val="0"/>
      <w:marRight w:val="0"/>
      <w:marTop w:val="0"/>
      <w:marBottom w:val="0"/>
      <w:divBdr>
        <w:top w:val="none" w:sz="0" w:space="0" w:color="auto"/>
        <w:left w:val="none" w:sz="0" w:space="0" w:color="auto"/>
        <w:bottom w:val="none" w:sz="0" w:space="0" w:color="auto"/>
        <w:right w:val="none" w:sz="0" w:space="0" w:color="auto"/>
      </w:divBdr>
    </w:div>
    <w:div w:id="65955796">
      <w:bodyDiv w:val="1"/>
      <w:marLeft w:val="0"/>
      <w:marRight w:val="0"/>
      <w:marTop w:val="0"/>
      <w:marBottom w:val="0"/>
      <w:divBdr>
        <w:top w:val="none" w:sz="0" w:space="0" w:color="auto"/>
        <w:left w:val="none" w:sz="0" w:space="0" w:color="auto"/>
        <w:bottom w:val="none" w:sz="0" w:space="0" w:color="auto"/>
        <w:right w:val="none" w:sz="0" w:space="0" w:color="auto"/>
      </w:divBdr>
    </w:div>
    <w:div w:id="66149972">
      <w:bodyDiv w:val="1"/>
      <w:marLeft w:val="0"/>
      <w:marRight w:val="0"/>
      <w:marTop w:val="0"/>
      <w:marBottom w:val="0"/>
      <w:divBdr>
        <w:top w:val="none" w:sz="0" w:space="0" w:color="auto"/>
        <w:left w:val="none" w:sz="0" w:space="0" w:color="auto"/>
        <w:bottom w:val="none" w:sz="0" w:space="0" w:color="auto"/>
        <w:right w:val="none" w:sz="0" w:space="0" w:color="auto"/>
      </w:divBdr>
    </w:div>
    <w:div w:id="69280502">
      <w:bodyDiv w:val="1"/>
      <w:marLeft w:val="0"/>
      <w:marRight w:val="0"/>
      <w:marTop w:val="0"/>
      <w:marBottom w:val="0"/>
      <w:divBdr>
        <w:top w:val="none" w:sz="0" w:space="0" w:color="auto"/>
        <w:left w:val="none" w:sz="0" w:space="0" w:color="auto"/>
        <w:bottom w:val="none" w:sz="0" w:space="0" w:color="auto"/>
        <w:right w:val="none" w:sz="0" w:space="0" w:color="auto"/>
      </w:divBdr>
    </w:div>
    <w:div w:id="93716941">
      <w:bodyDiv w:val="1"/>
      <w:marLeft w:val="0"/>
      <w:marRight w:val="0"/>
      <w:marTop w:val="0"/>
      <w:marBottom w:val="0"/>
      <w:divBdr>
        <w:top w:val="none" w:sz="0" w:space="0" w:color="auto"/>
        <w:left w:val="none" w:sz="0" w:space="0" w:color="auto"/>
        <w:bottom w:val="none" w:sz="0" w:space="0" w:color="auto"/>
        <w:right w:val="none" w:sz="0" w:space="0" w:color="auto"/>
      </w:divBdr>
    </w:div>
    <w:div w:id="95057729">
      <w:bodyDiv w:val="1"/>
      <w:marLeft w:val="0"/>
      <w:marRight w:val="0"/>
      <w:marTop w:val="0"/>
      <w:marBottom w:val="0"/>
      <w:divBdr>
        <w:top w:val="none" w:sz="0" w:space="0" w:color="auto"/>
        <w:left w:val="none" w:sz="0" w:space="0" w:color="auto"/>
        <w:bottom w:val="none" w:sz="0" w:space="0" w:color="auto"/>
        <w:right w:val="none" w:sz="0" w:space="0" w:color="auto"/>
      </w:divBdr>
    </w:div>
    <w:div w:id="99886191">
      <w:bodyDiv w:val="1"/>
      <w:marLeft w:val="0"/>
      <w:marRight w:val="0"/>
      <w:marTop w:val="0"/>
      <w:marBottom w:val="0"/>
      <w:divBdr>
        <w:top w:val="none" w:sz="0" w:space="0" w:color="auto"/>
        <w:left w:val="none" w:sz="0" w:space="0" w:color="auto"/>
        <w:bottom w:val="none" w:sz="0" w:space="0" w:color="auto"/>
        <w:right w:val="none" w:sz="0" w:space="0" w:color="auto"/>
      </w:divBdr>
    </w:div>
    <w:div w:id="128331395">
      <w:bodyDiv w:val="1"/>
      <w:marLeft w:val="0"/>
      <w:marRight w:val="0"/>
      <w:marTop w:val="0"/>
      <w:marBottom w:val="0"/>
      <w:divBdr>
        <w:top w:val="none" w:sz="0" w:space="0" w:color="auto"/>
        <w:left w:val="none" w:sz="0" w:space="0" w:color="auto"/>
        <w:bottom w:val="none" w:sz="0" w:space="0" w:color="auto"/>
        <w:right w:val="none" w:sz="0" w:space="0" w:color="auto"/>
      </w:divBdr>
    </w:div>
    <w:div w:id="136070854">
      <w:bodyDiv w:val="1"/>
      <w:marLeft w:val="0"/>
      <w:marRight w:val="0"/>
      <w:marTop w:val="0"/>
      <w:marBottom w:val="0"/>
      <w:divBdr>
        <w:top w:val="none" w:sz="0" w:space="0" w:color="auto"/>
        <w:left w:val="none" w:sz="0" w:space="0" w:color="auto"/>
        <w:bottom w:val="none" w:sz="0" w:space="0" w:color="auto"/>
        <w:right w:val="none" w:sz="0" w:space="0" w:color="auto"/>
      </w:divBdr>
    </w:div>
    <w:div w:id="136190417">
      <w:bodyDiv w:val="1"/>
      <w:marLeft w:val="0"/>
      <w:marRight w:val="0"/>
      <w:marTop w:val="0"/>
      <w:marBottom w:val="0"/>
      <w:divBdr>
        <w:top w:val="none" w:sz="0" w:space="0" w:color="auto"/>
        <w:left w:val="none" w:sz="0" w:space="0" w:color="auto"/>
        <w:bottom w:val="none" w:sz="0" w:space="0" w:color="auto"/>
        <w:right w:val="none" w:sz="0" w:space="0" w:color="auto"/>
      </w:divBdr>
    </w:div>
    <w:div w:id="141194187">
      <w:bodyDiv w:val="1"/>
      <w:marLeft w:val="0"/>
      <w:marRight w:val="0"/>
      <w:marTop w:val="0"/>
      <w:marBottom w:val="0"/>
      <w:divBdr>
        <w:top w:val="none" w:sz="0" w:space="0" w:color="auto"/>
        <w:left w:val="none" w:sz="0" w:space="0" w:color="auto"/>
        <w:bottom w:val="none" w:sz="0" w:space="0" w:color="auto"/>
        <w:right w:val="none" w:sz="0" w:space="0" w:color="auto"/>
      </w:divBdr>
    </w:div>
    <w:div w:id="151873843">
      <w:bodyDiv w:val="1"/>
      <w:marLeft w:val="0"/>
      <w:marRight w:val="0"/>
      <w:marTop w:val="0"/>
      <w:marBottom w:val="0"/>
      <w:divBdr>
        <w:top w:val="none" w:sz="0" w:space="0" w:color="auto"/>
        <w:left w:val="none" w:sz="0" w:space="0" w:color="auto"/>
        <w:bottom w:val="none" w:sz="0" w:space="0" w:color="auto"/>
        <w:right w:val="none" w:sz="0" w:space="0" w:color="auto"/>
      </w:divBdr>
    </w:div>
    <w:div w:id="153760712">
      <w:bodyDiv w:val="1"/>
      <w:marLeft w:val="0"/>
      <w:marRight w:val="0"/>
      <w:marTop w:val="0"/>
      <w:marBottom w:val="0"/>
      <w:divBdr>
        <w:top w:val="none" w:sz="0" w:space="0" w:color="auto"/>
        <w:left w:val="none" w:sz="0" w:space="0" w:color="auto"/>
        <w:bottom w:val="none" w:sz="0" w:space="0" w:color="auto"/>
        <w:right w:val="none" w:sz="0" w:space="0" w:color="auto"/>
      </w:divBdr>
    </w:div>
    <w:div w:id="155347699">
      <w:bodyDiv w:val="1"/>
      <w:marLeft w:val="0"/>
      <w:marRight w:val="0"/>
      <w:marTop w:val="0"/>
      <w:marBottom w:val="0"/>
      <w:divBdr>
        <w:top w:val="none" w:sz="0" w:space="0" w:color="auto"/>
        <w:left w:val="none" w:sz="0" w:space="0" w:color="auto"/>
        <w:bottom w:val="none" w:sz="0" w:space="0" w:color="auto"/>
        <w:right w:val="none" w:sz="0" w:space="0" w:color="auto"/>
      </w:divBdr>
    </w:div>
    <w:div w:id="161087888">
      <w:bodyDiv w:val="1"/>
      <w:marLeft w:val="0"/>
      <w:marRight w:val="0"/>
      <w:marTop w:val="0"/>
      <w:marBottom w:val="0"/>
      <w:divBdr>
        <w:top w:val="none" w:sz="0" w:space="0" w:color="auto"/>
        <w:left w:val="none" w:sz="0" w:space="0" w:color="auto"/>
        <w:bottom w:val="none" w:sz="0" w:space="0" w:color="auto"/>
        <w:right w:val="none" w:sz="0" w:space="0" w:color="auto"/>
      </w:divBdr>
    </w:div>
    <w:div w:id="169301709">
      <w:bodyDiv w:val="1"/>
      <w:marLeft w:val="0"/>
      <w:marRight w:val="0"/>
      <w:marTop w:val="0"/>
      <w:marBottom w:val="0"/>
      <w:divBdr>
        <w:top w:val="none" w:sz="0" w:space="0" w:color="auto"/>
        <w:left w:val="none" w:sz="0" w:space="0" w:color="auto"/>
        <w:bottom w:val="none" w:sz="0" w:space="0" w:color="auto"/>
        <w:right w:val="none" w:sz="0" w:space="0" w:color="auto"/>
      </w:divBdr>
    </w:div>
    <w:div w:id="169760517">
      <w:bodyDiv w:val="1"/>
      <w:marLeft w:val="0"/>
      <w:marRight w:val="0"/>
      <w:marTop w:val="0"/>
      <w:marBottom w:val="0"/>
      <w:divBdr>
        <w:top w:val="none" w:sz="0" w:space="0" w:color="auto"/>
        <w:left w:val="none" w:sz="0" w:space="0" w:color="auto"/>
        <w:bottom w:val="none" w:sz="0" w:space="0" w:color="auto"/>
        <w:right w:val="none" w:sz="0" w:space="0" w:color="auto"/>
      </w:divBdr>
    </w:div>
    <w:div w:id="225074494">
      <w:bodyDiv w:val="1"/>
      <w:marLeft w:val="0"/>
      <w:marRight w:val="0"/>
      <w:marTop w:val="0"/>
      <w:marBottom w:val="0"/>
      <w:divBdr>
        <w:top w:val="none" w:sz="0" w:space="0" w:color="auto"/>
        <w:left w:val="none" w:sz="0" w:space="0" w:color="auto"/>
        <w:bottom w:val="none" w:sz="0" w:space="0" w:color="auto"/>
        <w:right w:val="none" w:sz="0" w:space="0" w:color="auto"/>
      </w:divBdr>
    </w:div>
    <w:div w:id="250168667">
      <w:bodyDiv w:val="1"/>
      <w:marLeft w:val="0"/>
      <w:marRight w:val="0"/>
      <w:marTop w:val="0"/>
      <w:marBottom w:val="0"/>
      <w:divBdr>
        <w:top w:val="none" w:sz="0" w:space="0" w:color="auto"/>
        <w:left w:val="none" w:sz="0" w:space="0" w:color="auto"/>
        <w:bottom w:val="none" w:sz="0" w:space="0" w:color="auto"/>
        <w:right w:val="none" w:sz="0" w:space="0" w:color="auto"/>
      </w:divBdr>
    </w:div>
    <w:div w:id="266546768">
      <w:bodyDiv w:val="1"/>
      <w:marLeft w:val="0"/>
      <w:marRight w:val="0"/>
      <w:marTop w:val="0"/>
      <w:marBottom w:val="0"/>
      <w:divBdr>
        <w:top w:val="none" w:sz="0" w:space="0" w:color="auto"/>
        <w:left w:val="none" w:sz="0" w:space="0" w:color="auto"/>
        <w:bottom w:val="none" w:sz="0" w:space="0" w:color="auto"/>
        <w:right w:val="none" w:sz="0" w:space="0" w:color="auto"/>
      </w:divBdr>
    </w:div>
    <w:div w:id="293951115">
      <w:bodyDiv w:val="1"/>
      <w:marLeft w:val="0"/>
      <w:marRight w:val="0"/>
      <w:marTop w:val="0"/>
      <w:marBottom w:val="0"/>
      <w:divBdr>
        <w:top w:val="none" w:sz="0" w:space="0" w:color="auto"/>
        <w:left w:val="none" w:sz="0" w:space="0" w:color="auto"/>
        <w:bottom w:val="none" w:sz="0" w:space="0" w:color="auto"/>
        <w:right w:val="none" w:sz="0" w:space="0" w:color="auto"/>
      </w:divBdr>
    </w:div>
    <w:div w:id="304089909">
      <w:bodyDiv w:val="1"/>
      <w:marLeft w:val="0"/>
      <w:marRight w:val="0"/>
      <w:marTop w:val="0"/>
      <w:marBottom w:val="0"/>
      <w:divBdr>
        <w:top w:val="none" w:sz="0" w:space="0" w:color="auto"/>
        <w:left w:val="none" w:sz="0" w:space="0" w:color="auto"/>
        <w:bottom w:val="none" w:sz="0" w:space="0" w:color="auto"/>
        <w:right w:val="none" w:sz="0" w:space="0" w:color="auto"/>
      </w:divBdr>
    </w:div>
    <w:div w:id="309211270">
      <w:bodyDiv w:val="1"/>
      <w:marLeft w:val="0"/>
      <w:marRight w:val="0"/>
      <w:marTop w:val="0"/>
      <w:marBottom w:val="0"/>
      <w:divBdr>
        <w:top w:val="none" w:sz="0" w:space="0" w:color="auto"/>
        <w:left w:val="none" w:sz="0" w:space="0" w:color="auto"/>
        <w:bottom w:val="none" w:sz="0" w:space="0" w:color="auto"/>
        <w:right w:val="none" w:sz="0" w:space="0" w:color="auto"/>
      </w:divBdr>
    </w:div>
    <w:div w:id="315107000">
      <w:bodyDiv w:val="1"/>
      <w:marLeft w:val="0"/>
      <w:marRight w:val="0"/>
      <w:marTop w:val="0"/>
      <w:marBottom w:val="0"/>
      <w:divBdr>
        <w:top w:val="none" w:sz="0" w:space="0" w:color="auto"/>
        <w:left w:val="none" w:sz="0" w:space="0" w:color="auto"/>
        <w:bottom w:val="none" w:sz="0" w:space="0" w:color="auto"/>
        <w:right w:val="none" w:sz="0" w:space="0" w:color="auto"/>
      </w:divBdr>
    </w:div>
    <w:div w:id="343481995">
      <w:bodyDiv w:val="1"/>
      <w:marLeft w:val="0"/>
      <w:marRight w:val="0"/>
      <w:marTop w:val="0"/>
      <w:marBottom w:val="0"/>
      <w:divBdr>
        <w:top w:val="none" w:sz="0" w:space="0" w:color="auto"/>
        <w:left w:val="none" w:sz="0" w:space="0" w:color="auto"/>
        <w:bottom w:val="none" w:sz="0" w:space="0" w:color="auto"/>
        <w:right w:val="none" w:sz="0" w:space="0" w:color="auto"/>
      </w:divBdr>
    </w:div>
    <w:div w:id="356320295">
      <w:bodyDiv w:val="1"/>
      <w:marLeft w:val="0"/>
      <w:marRight w:val="0"/>
      <w:marTop w:val="0"/>
      <w:marBottom w:val="0"/>
      <w:divBdr>
        <w:top w:val="none" w:sz="0" w:space="0" w:color="auto"/>
        <w:left w:val="none" w:sz="0" w:space="0" w:color="auto"/>
        <w:bottom w:val="none" w:sz="0" w:space="0" w:color="auto"/>
        <w:right w:val="none" w:sz="0" w:space="0" w:color="auto"/>
      </w:divBdr>
    </w:div>
    <w:div w:id="378668456">
      <w:bodyDiv w:val="1"/>
      <w:marLeft w:val="0"/>
      <w:marRight w:val="0"/>
      <w:marTop w:val="0"/>
      <w:marBottom w:val="0"/>
      <w:divBdr>
        <w:top w:val="none" w:sz="0" w:space="0" w:color="auto"/>
        <w:left w:val="none" w:sz="0" w:space="0" w:color="auto"/>
        <w:bottom w:val="none" w:sz="0" w:space="0" w:color="auto"/>
        <w:right w:val="none" w:sz="0" w:space="0" w:color="auto"/>
      </w:divBdr>
    </w:div>
    <w:div w:id="438139319">
      <w:bodyDiv w:val="1"/>
      <w:marLeft w:val="0"/>
      <w:marRight w:val="0"/>
      <w:marTop w:val="0"/>
      <w:marBottom w:val="0"/>
      <w:divBdr>
        <w:top w:val="none" w:sz="0" w:space="0" w:color="auto"/>
        <w:left w:val="none" w:sz="0" w:space="0" w:color="auto"/>
        <w:bottom w:val="none" w:sz="0" w:space="0" w:color="auto"/>
        <w:right w:val="none" w:sz="0" w:space="0" w:color="auto"/>
      </w:divBdr>
    </w:div>
    <w:div w:id="483356295">
      <w:bodyDiv w:val="1"/>
      <w:marLeft w:val="0"/>
      <w:marRight w:val="0"/>
      <w:marTop w:val="0"/>
      <w:marBottom w:val="0"/>
      <w:divBdr>
        <w:top w:val="none" w:sz="0" w:space="0" w:color="auto"/>
        <w:left w:val="none" w:sz="0" w:space="0" w:color="auto"/>
        <w:bottom w:val="none" w:sz="0" w:space="0" w:color="auto"/>
        <w:right w:val="none" w:sz="0" w:space="0" w:color="auto"/>
      </w:divBdr>
      <w:divsChild>
        <w:div w:id="1307396188">
          <w:marLeft w:val="0"/>
          <w:marRight w:val="0"/>
          <w:marTop w:val="0"/>
          <w:marBottom w:val="0"/>
          <w:divBdr>
            <w:top w:val="none" w:sz="0" w:space="0" w:color="auto"/>
            <w:left w:val="none" w:sz="0" w:space="0" w:color="auto"/>
            <w:bottom w:val="none" w:sz="0" w:space="0" w:color="auto"/>
            <w:right w:val="none" w:sz="0" w:space="0" w:color="auto"/>
          </w:divBdr>
          <w:divsChild>
            <w:div w:id="142148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90687">
      <w:bodyDiv w:val="1"/>
      <w:marLeft w:val="0"/>
      <w:marRight w:val="0"/>
      <w:marTop w:val="0"/>
      <w:marBottom w:val="0"/>
      <w:divBdr>
        <w:top w:val="none" w:sz="0" w:space="0" w:color="auto"/>
        <w:left w:val="none" w:sz="0" w:space="0" w:color="auto"/>
        <w:bottom w:val="none" w:sz="0" w:space="0" w:color="auto"/>
        <w:right w:val="none" w:sz="0" w:space="0" w:color="auto"/>
      </w:divBdr>
    </w:div>
    <w:div w:id="489250482">
      <w:bodyDiv w:val="1"/>
      <w:marLeft w:val="0"/>
      <w:marRight w:val="0"/>
      <w:marTop w:val="0"/>
      <w:marBottom w:val="0"/>
      <w:divBdr>
        <w:top w:val="none" w:sz="0" w:space="0" w:color="auto"/>
        <w:left w:val="none" w:sz="0" w:space="0" w:color="auto"/>
        <w:bottom w:val="none" w:sz="0" w:space="0" w:color="auto"/>
        <w:right w:val="none" w:sz="0" w:space="0" w:color="auto"/>
      </w:divBdr>
    </w:div>
    <w:div w:id="491332416">
      <w:bodyDiv w:val="1"/>
      <w:marLeft w:val="0"/>
      <w:marRight w:val="0"/>
      <w:marTop w:val="0"/>
      <w:marBottom w:val="0"/>
      <w:divBdr>
        <w:top w:val="none" w:sz="0" w:space="0" w:color="auto"/>
        <w:left w:val="none" w:sz="0" w:space="0" w:color="auto"/>
        <w:bottom w:val="none" w:sz="0" w:space="0" w:color="auto"/>
        <w:right w:val="none" w:sz="0" w:space="0" w:color="auto"/>
      </w:divBdr>
    </w:div>
    <w:div w:id="512837881">
      <w:bodyDiv w:val="1"/>
      <w:marLeft w:val="0"/>
      <w:marRight w:val="0"/>
      <w:marTop w:val="0"/>
      <w:marBottom w:val="0"/>
      <w:divBdr>
        <w:top w:val="none" w:sz="0" w:space="0" w:color="auto"/>
        <w:left w:val="none" w:sz="0" w:space="0" w:color="auto"/>
        <w:bottom w:val="none" w:sz="0" w:space="0" w:color="auto"/>
        <w:right w:val="none" w:sz="0" w:space="0" w:color="auto"/>
      </w:divBdr>
    </w:div>
    <w:div w:id="515190813">
      <w:bodyDiv w:val="1"/>
      <w:marLeft w:val="0"/>
      <w:marRight w:val="0"/>
      <w:marTop w:val="0"/>
      <w:marBottom w:val="0"/>
      <w:divBdr>
        <w:top w:val="none" w:sz="0" w:space="0" w:color="auto"/>
        <w:left w:val="none" w:sz="0" w:space="0" w:color="auto"/>
        <w:bottom w:val="none" w:sz="0" w:space="0" w:color="auto"/>
        <w:right w:val="none" w:sz="0" w:space="0" w:color="auto"/>
      </w:divBdr>
    </w:div>
    <w:div w:id="518157395">
      <w:bodyDiv w:val="1"/>
      <w:marLeft w:val="0"/>
      <w:marRight w:val="0"/>
      <w:marTop w:val="0"/>
      <w:marBottom w:val="0"/>
      <w:divBdr>
        <w:top w:val="none" w:sz="0" w:space="0" w:color="auto"/>
        <w:left w:val="none" w:sz="0" w:space="0" w:color="auto"/>
        <w:bottom w:val="none" w:sz="0" w:space="0" w:color="auto"/>
        <w:right w:val="none" w:sz="0" w:space="0" w:color="auto"/>
      </w:divBdr>
    </w:div>
    <w:div w:id="539050072">
      <w:bodyDiv w:val="1"/>
      <w:marLeft w:val="0"/>
      <w:marRight w:val="0"/>
      <w:marTop w:val="0"/>
      <w:marBottom w:val="0"/>
      <w:divBdr>
        <w:top w:val="none" w:sz="0" w:space="0" w:color="auto"/>
        <w:left w:val="none" w:sz="0" w:space="0" w:color="auto"/>
        <w:bottom w:val="none" w:sz="0" w:space="0" w:color="auto"/>
        <w:right w:val="none" w:sz="0" w:space="0" w:color="auto"/>
      </w:divBdr>
    </w:div>
    <w:div w:id="572088532">
      <w:bodyDiv w:val="1"/>
      <w:marLeft w:val="0"/>
      <w:marRight w:val="0"/>
      <w:marTop w:val="0"/>
      <w:marBottom w:val="0"/>
      <w:divBdr>
        <w:top w:val="none" w:sz="0" w:space="0" w:color="auto"/>
        <w:left w:val="none" w:sz="0" w:space="0" w:color="auto"/>
        <w:bottom w:val="none" w:sz="0" w:space="0" w:color="auto"/>
        <w:right w:val="none" w:sz="0" w:space="0" w:color="auto"/>
      </w:divBdr>
    </w:div>
    <w:div w:id="572669140">
      <w:bodyDiv w:val="1"/>
      <w:marLeft w:val="0"/>
      <w:marRight w:val="0"/>
      <w:marTop w:val="0"/>
      <w:marBottom w:val="0"/>
      <w:divBdr>
        <w:top w:val="none" w:sz="0" w:space="0" w:color="auto"/>
        <w:left w:val="none" w:sz="0" w:space="0" w:color="auto"/>
        <w:bottom w:val="none" w:sz="0" w:space="0" w:color="auto"/>
        <w:right w:val="none" w:sz="0" w:space="0" w:color="auto"/>
      </w:divBdr>
    </w:div>
    <w:div w:id="590162017">
      <w:bodyDiv w:val="1"/>
      <w:marLeft w:val="0"/>
      <w:marRight w:val="0"/>
      <w:marTop w:val="0"/>
      <w:marBottom w:val="0"/>
      <w:divBdr>
        <w:top w:val="none" w:sz="0" w:space="0" w:color="auto"/>
        <w:left w:val="none" w:sz="0" w:space="0" w:color="auto"/>
        <w:bottom w:val="none" w:sz="0" w:space="0" w:color="auto"/>
        <w:right w:val="none" w:sz="0" w:space="0" w:color="auto"/>
      </w:divBdr>
    </w:div>
    <w:div w:id="601299100">
      <w:bodyDiv w:val="1"/>
      <w:marLeft w:val="0"/>
      <w:marRight w:val="0"/>
      <w:marTop w:val="0"/>
      <w:marBottom w:val="0"/>
      <w:divBdr>
        <w:top w:val="none" w:sz="0" w:space="0" w:color="auto"/>
        <w:left w:val="none" w:sz="0" w:space="0" w:color="auto"/>
        <w:bottom w:val="none" w:sz="0" w:space="0" w:color="auto"/>
        <w:right w:val="none" w:sz="0" w:space="0" w:color="auto"/>
      </w:divBdr>
    </w:div>
    <w:div w:id="603415253">
      <w:bodyDiv w:val="1"/>
      <w:marLeft w:val="0"/>
      <w:marRight w:val="0"/>
      <w:marTop w:val="0"/>
      <w:marBottom w:val="0"/>
      <w:divBdr>
        <w:top w:val="none" w:sz="0" w:space="0" w:color="auto"/>
        <w:left w:val="none" w:sz="0" w:space="0" w:color="auto"/>
        <w:bottom w:val="none" w:sz="0" w:space="0" w:color="auto"/>
        <w:right w:val="none" w:sz="0" w:space="0" w:color="auto"/>
      </w:divBdr>
    </w:div>
    <w:div w:id="603457824">
      <w:bodyDiv w:val="1"/>
      <w:marLeft w:val="0"/>
      <w:marRight w:val="0"/>
      <w:marTop w:val="0"/>
      <w:marBottom w:val="0"/>
      <w:divBdr>
        <w:top w:val="none" w:sz="0" w:space="0" w:color="auto"/>
        <w:left w:val="none" w:sz="0" w:space="0" w:color="auto"/>
        <w:bottom w:val="none" w:sz="0" w:space="0" w:color="auto"/>
        <w:right w:val="none" w:sz="0" w:space="0" w:color="auto"/>
      </w:divBdr>
    </w:div>
    <w:div w:id="615912330">
      <w:bodyDiv w:val="1"/>
      <w:marLeft w:val="0"/>
      <w:marRight w:val="0"/>
      <w:marTop w:val="0"/>
      <w:marBottom w:val="0"/>
      <w:divBdr>
        <w:top w:val="none" w:sz="0" w:space="0" w:color="auto"/>
        <w:left w:val="none" w:sz="0" w:space="0" w:color="auto"/>
        <w:bottom w:val="none" w:sz="0" w:space="0" w:color="auto"/>
        <w:right w:val="none" w:sz="0" w:space="0" w:color="auto"/>
      </w:divBdr>
    </w:div>
    <w:div w:id="626854003">
      <w:bodyDiv w:val="1"/>
      <w:marLeft w:val="0"/>
      <w:marRight w:val="0"/>
      <w:marTop w:val="0"/>
      <w:marBottom w:val="0"/>
      <w:divBdr>
        <w:top w:val="none" w:sz="0" w:space="0" w:color="auto"/>
        <w:left w:val="none" w:sz="0" w:space="0" w:color="auto"/>
        <w:bottom w:val="none" w:sz="0" w:space="0" w:color="auto"/>
        <w:right w:val="none" w:sz="0" w:space="0" w:color="auto"/>
      </w:divBdr>
    </w:div>
    <w:div w:id="642737505">
      <w:bodyDiv w:val="1"/>
      <w:marLeft w:val="0"/>
      <w:marRight w:val="0"/>
      <w:marTop w:val="0"/>
      <w:marBottom w:val="0"/>
      <w:divBdr>
        <w:top w:val="none" w:sz="0" w:space="0" w:color="auto"/>
        <w:left w:val="none" w:sz="0" w:space="0" w:color="auto"/>
        <w:bottom w:val="none" w:sz="0" w:space="0" w:color="auto"/>
        <w:right w:val="none" w:sz="0" w:space="0" w:color="auto"/>
      </w:divBdr>
    </w:div>
    <w:div w:id="727725354">
      <w:bodyDiv w:val="1"/>
      <w:marLeft w:val="0"/>
      <w:marRight w:val="0"/>
      <w:marTop w:val="0"/>
      <w:marBottom w:val="0"/>
      <w:divBdr>
        <w:top w:val="none" w:sz="0" w:space="0" w:color="auto"/>
        <w:left w:val="none" w:sz="0" w:space="0" w:color="auto"/>
        <w:bottom w:val="none" w:sz="0" w:space="0" w:color="auto"/>
        <w:right w:val="none" w:sz="0" w:space="0" w:color="auto"/>
      </w:divBdr>
    </w:div>
    <w:div w:id="762608779">
      <w:bodyDiv w:val="1"/>
      <w:marLeft w:val="0"/>
      <w:marRight w:val="0"/>
      <w:marTop w:val="0"/>
      <w:marBottom w:val="0"/>
      <w:divBdr>
        <w:top w:val="none" w:sz="0" w:space="0" w:color="auto"/>
        <w:left w:val="none" w:sz="0" w:space="0" w:color="auto"/>
        <w:bottom w:val="none" w:sz="0" w:space="0" w:color="auto"/>
        <w:right w:val="none" w:sz="0" w:space="0" w:color="auto"/>
      </w:divBdr>
    </w:div>
    <w:div w:id="777603741">
      <w:bodyDiv w:val="1"/>
      <w:marLeft w:val="0"/>
      <w:marRight w:val="0"/>
      <w:marTop w:val="0"/>
      <w:marBottom w:val="0"/>
      <w:divBdr>
        <w:top w:val="none" w:sz="0" w:space="0" w:color="auto"/>
        <w:left w:val="none" w:sz="0" w:space="0" w:color="auto"/>
        <w:bottom w:val="none" w:sz="0" w:space="0" w:color="auto"/>
        <w:right w:val="none" w:sz="0" w:space="0" w:color="auto"/>
      </w:divBdr>
    </w:div>
    <w:div w:id="808597374">
      <w:bodyDiv w:val="1"/>
      <w:marLeft w:val="0"/>
      <w:marRight w:val="0"/>
      <w:marTop w:val="0"/>
      <w:marBottom w:val="0"/>
      <w:divBdr>
        <w:top w:val="none" w:sz="0" w:space="0" w:color="auto"/>
        <w:left w:val="none" w:sz="0" w:space="0" w:color="auto"/>
        <w:bottom w:val="none" w:sz="0" w:space="0" w:color="auto"/>
        <w:right w:val="none" w:sz="0" w:space="0" w:color="auto"/>
      </w:divBdr>
    </w:div>
    <w:div w:id="811140601">
      <w:bodyDiv w:val="1"/>
      <w:marLeft w:val="0"/>
      <w:marRight w:val="0"/>
      <w:marTop w:val="0"/>
      <w:marBottom w:val="0"/>
      <w:divBdr>
        <w:top w:val="none" w:sz="0" w:space="0" w:color="auto"/>
        <w:left w:val="none" w:sz="0" w:space="0" w:color="auto"/>
        <w:bottom w:val="none" w:sz="0" w:space="0" w:color="auto"/>
        <w:right w:val="none" w:sz="0" w:space="0" w:color="auto"/>
      </w:divBdr>
    </w:div>
    <w:div w:id="818766432">
      <w:bodyDiv w:val="1"/>
      <w:marLeft w:val="0"/>
      <w:marRight w:val="0"/>
      <w:marTop w:val="0"/>
      <w:marBottom w:val="0"/>
      <w:divBdr>
        <w:top w:val="none" w:sz="0" w:space="0" w:color="auto"/>
        <w:left w:val="none" w:sz="0" w:space="0" w:color="auto"/>
        <w:bottom w:val="none" w:sz="0" w:space="0" w:color="auto"/>
        <w:right w:val="none" w:sz="0" w:space="0" w:color="auto"/>
      </w:divBdr>
    </w:div>
    <w:div w:id="844246914">
      <w:bodyDiv w:val="1"/>
      <w:marLeft w:val="0"/>
      <w:marRight w:val="0"/>
      <w:marTop w:val="0"/>
      <w:marBottom w:val="0"/>
      <w:divBdr>
        <w:top w:val="none" w:sz="0" w:space="0" w:color="auto"/>
        <w:left w:val="none" w:sz="0" w:space="0" w:color="auto"/>
        <w:bottom w:val="none" w:sz="0" w:space="0" w:color="auto"/>
        <w:right w:val="none" w:sz="0" w:space="0" w:color="auto"/>
      </w:divBdr>
    </w:div>
    <w:div w:id="846603296">
      <w:bodyDiv w:val="1"/>
      <w:marLeft w:val="0"/>
      <w:marRight w:val="0"/>
      <w:marTop w:val="0"/>
      <w:marBottom w:val="0"/>
      <w:divBdr>
        <w:top w:val="none" w:sz="0" w:space="0" w:color="auto"/>
        <w:left w:val="none" w:sz="0" w:space="0" w:color="auto"/>
        <w:bottom w:val="none" w:sz="0" w:space="0" w:color="auto"/>
        <w:right w:val="none" w:sz="0" w:space="0" w:color="auto"/>
      </w:divBdr>
    </w:div>
    <w:div w:id="848980114">
      <w:bodyDiv w:val="1"/>
      <w:marLeft w:val="0"/>
      <w:marRight w:val="0"/>
      <w:marTop w:val="0"/>
      <w:marBottom w:val="0"/>
      <w:divBdr>
        <w:top w:val="none" w:sz="0" w:space="0" w:color="auto"/>
        <w:left w:val="none" w:sz="0" w:space="0" w:color="auto"/>
        <w:bottom w:val="none" w:sz="0" w:space="0" w:color="auto"/>
        <w:right w:val="none" w:sz="0" w:space="0" w:color="auto"/>
      </w:divBdr>
      <w:divsChild>
        <w:div w:id="997463356">
          <w:marLeft w:val="0"/>
          <w:marRight w:val="0"/>
          <w:marTop w:val="0"/>
          <w:marBottom w:val="0"/>
          <w:divBdr>
            <w:top w:val="none" w:sz="0" w:space="0" w:color="auto"/>
            <w:left w:val="none" w:sz="0" w:space="0" w:color="auto"/>
            <w:bottom w:val="none" w:sz="0" w:space="0" w:color="auto"/>
            <w:right w:val="none" w:sz="0" w:space="0" w:color="auto"/>
          </w:divBdr>
          <w:divsChild>
            <w:div w:id="1233470750">
              <w:marLeft w:val="0"/>
              <w:marRight w:val="0"/>
              <w:marTop w:val="0"/>
              <w:marBottom w:val="0"/>
              <w:divBdr>
                <w:top w:val="none" w:sz="0" w:space="0" w:color="auto"/>
                <w:left w:val="none" w:sz="0" w:space="0" w:color="auto"/>
                <w:bottom w:val="none" w:sz="0" w:space="0" w:color="auto"/>
                <w:right w:val="none" w:sz="0" w:space="0" w:color="auto"/>
              </w:divBdr>
              <w:divsChild>
                <w:div w:id="299968914">
                  <w:marLeft w:val="0"/>
                  <w:marRight w:val="0"/>
                  <w:marTop w:val="0"/>
                  <w:marBottom w:val="0"/>
                  <w:divBdr>
                    <w:top w:val="none" w:sz="0" w:space="0" w:color="auto"/>
                    <w:left w:val="none" w:sz="0" w:space="0" w:color="auto"/>
                    <w:bottom w:val="none" w:sz="0" w:space="0" w:color="auto"/>
                    <w:right w:val="none" w:sz="0" w:space="0" w:color="auto"/>
                  </w:divBdr>
                  <w:divsChild>
                    <w:div w:id="151109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183042">
      <w:bodyDiv w:val="1"/>
      <w:marLeft w:val="0"/>
      <w:marRight w:val="0"/>
      <w:marTop w:val="0"/>
      <w:marBottom w:val="0"/>
      <w:divBdr>
        <w:top w:val="none" w:sz="0" w:space="0" w:color="auto"/>
        <w:left w:val="none" w:sz="0" w:space="0" w:color="auto"/>
        <w:bottom w:val="none" w:sz="0" w:space="0" w:color="auto"/>
        <w:right w:val="none" w:sz="0" w:space="0" w:color="auto"/>
      </w:divBdr>
    </w:div>
    <w:div w:id="852304816">
      <w:bodyDiv w:val="1"/>
      <w:marLeft w:val="0"/>
      <w:marRight w:val="0"/>
      <w:marTop w:val="0"/>
      <w:marBottom w:val="0"/>
      <w:divBdr>
        <w:top w:val="none" w:sz="0" w:space="0" w:color="auto"/>
        <w:left w:val="none" w:sz="0" w:space="0" w:color="auto"/>
        <w:bottom w:val="none" w:sz="0" w:space="0" w:color="auto"/>
        <w:right w:val="none" w:sz="0" w:space="0" w:color="auto"/>
      </w:divBdr>
    </w:div>
    <w:div w:id="857162270">
      <w:bodyDiv w:val="1"/>
      <w:marLeft w:val="0"/>
      <w:marRight w:val="0"/>
      <w:marTop w:val="0"/>
      <w:marBottom w:val="0"/>
      <w:divBdr>
        <w:top w:val="none" w:sz="0" w:space="0" w:color="auto"/>
        <w:left w:val="none" w:sz="0" w:space="0" w:color="auto"/>
        <w:bottom w:val="none" w:sz="0" w:space="0" w:color="auto"/>
        <w:right w:val="none" w:sz="0" w:space="0" w:color="auto"/>
      </w:divBdr>
    </w:div>
    <w:div w:id="863440322">
      <w:bodyDiv w:val="1"/>
      <w:marLeft w:val="0"/>
      <w:marRight w:val="0"/>
      <w:marTop w:val="0"/>
      <w:marBottom w:val="0"/>
      <w:divBdr>
        <w:top w:val="none" w:sz="0" w:space="0" w:color="auto"/>
        <w:left w:val="none" w:sz="0" w:space="0" w:color="auto"/>
        <w:bottom w:val="none" w:sz="0" w:space="0" w:color="auto"/>
        <w:right w:val="none" w:sz="0" w:space="0" w:color="auto"/>
      </w:divBdr>
    </w:div>
    <w:div w:id="875309861">
      <w:bodyDiv w:val="1"/>
      <w:marLeft w:val="0"/>
      <w:marRight w:val="0"/>
      <w:marTop w:val="0"/>
      <w:marBottom w:val="0"/>
      <w:divBdr>
        <w:top w:val="none" w:sz="0" w:space="0" w:color="auto"/>
        <w:left w:val="none" w:sz="0" w:space="0" w:color="auto"/>
        <w:bottom w:val="none" w:sz="0" w:space="0" w:color="auto"/>
        <w:right w:val="none" w:sz="0" w:space="0" w:color="auto"/>
      </w:divBdr>
    </w:div>
    <w:div w:id="882788377">
      <w:bodyDiv w:val="1"/>
      <w:marLeft w:val="0"/>
      <w:marRight w:val="0"/>
      <w:marTop w:val="0"/>
      <w:marBottom w:val="0"/>
      <w:divBdr>
        <w:top w:val="none" w:sz="0" w:space="0" w:color="auto"/>
        <w:left w:val="none" w:sz="0" w:space="0" w:color="auto"/>
        <w:bottom w:val="none" w:sz="0" w:space="0" w:color="auto"/>
        <w:right w:val="none" w:sz="0" w:space="0" w:color="auto"/>
      </w:divBdr>
    </w:div>
    <w:div w:id="883367516">
      <w:bodyDiv w:val="1"/>
      <w:marLeft w:val="0"/>
      <w:marRight w:val="0"/>
      <w:marTop w:val="0"/>
      <w:marBottom w:val="0"/>
      <w:divBdr>
        <w:top w:val="none" w:sz="0" w:space="0" w:color="auto"/>
        <w:left w:val="none" w:sz="0" w:space="0" w:color="auto"/>
        <w:bottom w:val="none" w:sz="0" w:space="0" w:color="auto"/>
        <w:right w:val="none" w:sz="0" w:space="0" w:color="auto"/>
      </w:divBdr>
    </w:div>
    <w:div w:id="935671747">
      <w:bodyDiv w:val="1"/>
      <w:marLeft w:val="0"/>
      <w:marRight w:val="0"/>
      <w:marTop w:val="0"/>
      <w:marBottom w:val="0"/>
      <w:divBdr>
        <w:top w:val="none" w:sz="0" w:space="0" w:color="auto"/>
        <w:left w:val="none" w:sz="0" w:space="0" w:color="auto"/>
        <w:bottom w:val="none" w:sz="0" w:space="0" w:color="auto"/>
        <w:right w:val="none" w:sz="0" w:space="0" w:color="auto"/>
      </w:divBdr>
    </w:div>
    <w:div w:id="939409113">
      <w:bodyDiv w:val="1"/>
      <w:marLeft w:val="0"/>
      <w:marRight w:val="0"/>
      <w:marTop w:val="0"/>
      <w:marBottom w:val="0"/>
      <w:divBdr>
        <w:top w:val="none" w:sz="0" w:space="0" w:color="auto"/>
        <w:left w:val="none" w:sz="0" w:space="0" w:color="auto"/>
        <w:bottom w:val="none" w:sz="0" w:space="0" w:color="auto"/>
        <w:right w:val="none" w:sz="0" w:space="0" w:color="auto"/>
      </w:divBdr>
    </w:div>
    <w:div w:id="941456507">
      <w:bodyDiv w:val="1"/>
      <w:marLeft w:val="0"/>
      <w:marRight w:val="0"/>
      <w:marTop w:val="0"/>
      <w:marBottom w:val="0"/>
      <w:divBdr>
        <w:top w:val="none" w:sz="0" w:space="0" w:color="auto"/>
        <w:left w:val="none" w:sz="0" w:space="0" w:color="auto"/>
        <w:bottom w:val="none" w:sz="0" w:space="0" w:color="auto"/>
        <w:right w:val="none" w:sz="0" w:space="0" w:color="auto"/>
      </w:divBdr>
    </w:div>
    <w:div w:id="965549582">
      <w:bodyDiv w:val="1"/>
      <w:marLeft w:val="0"/>
      <w:marRight w:val="0"/>
      <w:marTop w:val="0"/>
      <w:marBottom w:val="0"/>
      <w:divBdr>
        <w:top w:val="none" w:sz="0" w:space="0" w:color="auto"/>
        <w:left w:val="none" w:sz="0" w:space="0" w:color="auto"/>
        <w:bottom w:val="none" w:sz="0" w:space="0" w:color="auto"/>
        <w:right w:val="none" w:sz="0" w:space="0" w:color="auto"/>
      </w:divBdr>
    </w:div>
    <w:div w:id="966665724">
      <w:bodyDiv w:val="1"/>
      <w:marLeft w:val="0"/>
      <w:marRight w:val="0"/>
      <w:marTop w:val="0"/>
      <w:marBottom w:val="0"/>
      <w:divBdr>
        <w:top w:val="none" w:sz="0" w:space="0" w:color="auto"/>
        <w:left w:val="none" w:sz="0" w:space="0" w:color="auto"/>
        <w:bottom w:val="none" w:sz="0" w:space="0" w:color="auto"/>
        <w:right w:val="none" w:sz="0" w:space="0" w:color="auto"/>
      </w:divBdr>
    </w:div>
    <w:div w:id="1025522359">
      <w:bodyDiv w:val="1"/>
      <w:marLeft w:val="0"/>
      <w:marRight w:val="0"/>
      <w:marTop w:val="0"/>
      <w:marBottom w:val="0"/>
      <w:divBdr>
        <w:top w:val="none" w:sz="0" w:space="0" w:color="auto"/>
        <w:left w:val="none" w:sz="0" w:space="0" w:color="auto"/>
        <w:bottom w:val="none" w:sz="0" w:space="0" w:color="auto"/>
        <w:right w:val="none" w:sz="0" w:space="0" w:color="auto"/>
      </w:divBdr>
      <w:divsChild>
        <w:div w:id="26030515">
          <w:marLeft w:val="0"/>
          <w:marRight w:val="0"/>
          <w:marTop w:val="0"/>
          <w:marBottom w:val="0"/>
          <w:divBdr>
            <w:top w:val="none" w:sz="0" w:space="0" w:color="auto"/>
            <w:left w:val="none" w:sz="0" w:space="0" w:color="auto"/>
            <w:bottom w:val="none" w:sz="0" w:space="0" w:color="auto"/>
            <w:right w:val="none" w:sz="0" w:space="0" w:color="auto"/>
          </w:divBdr>
          <w:divsChild>
            <w:div w:id="36375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235">
      <w:bodyDiv w:val="1"/>
      <w:marLeft w:val="0"/>
      <w:marRight w:val="0"/>
      <w:marTop w:val="0"/>
      <w:marBottom w:val="0"/>
      <w:divBdr>
        <w:top w:val="none" w:sz="0" w:space="0" w:color="auto"/>
        <w:left w:val="none" w:sz="0" w:space="0" w:color="auto"/>
        <w:bottom w:val="none" w:sz="0" w:space="0" w:color="auto"/>
        <w:right w:val="none" w:sz="0" w:space="0" w:color="auto"/>
      </w:divBdr>
    </w:div>
    <w:div w:id="1040475794">
      <w:bodyDiv w:val="1"/>
      <w:marLeft w:val="0"/>
      <w:marRight w:val="0"/>
      <w:marTop w:val="0"/>
      <w:marBottom w:val="0"/>
      <w:divBdr>
        <w:top w:val="none" w:sz="0" w:space="0" w:color="auto"/>
        <w:left w:val="none" w:sz="0" w:space="0" w:color="auto"/>
        <w:bottom w:val="none" w:sz="0" w:space="0" w:color="auto"/>
        <w:right w:val="none" w:sz="0" w:space="0" w:color="auto"/>
      </w:divBdr>
    </w:div>
    <w:div w:id="1074817046">
      <w:bodyDiv w:val="1"/>
      <w:marLeft w:val="0"/>
      <w:marRight w:val="0"/>
      <w:marTop w:val="0"/>
      <w:marBottom w:val="0"/>
      <w:divBdr>
        <w:top w:val="none" w:sz="0" w:space="0" w:color="auto"/>
        <w:left w:val="none" w:sz="0" w:space="0" w:color="auto"/>
        <w:bottom w:val="none" w:sz="0" w:space="0" w:color="auto"/>
        <w:right w:val="none" w:sz="0" w:space="0" w:color="auto"/>
      </w:divBdr>
    </w:div>
    <w:div w:id="1079987156">
      <w:bodyDiv w:val="1"/>
      <w:marLeft w:val="0"/>
      <w:marRight w:val="0"/>
      <w:marTop w:val="0"/>
      <w:marBottom w:val="0"/>
      <w:divBdr>
        <w:top w:val="none" w:sz="0" w:space="0" w:color="auto"/>
        <w:left w:val="none" w:sz="0" w:space="0" w:color="auto"/>
        <w:bottom w:val="none" w:sz="0" w:space="0" w:color="auto"/>
        <w:right w:val="none" w:sz="0" w:space="0" w:color="auto"/>
      </w:divBdr>
    </w:div>
    <w:div w:id="1095783516">
      <w:bodyDiv w:val="1"/>
      <w:marLeft w:val="0"/>
      <w:marRight w:val="0"/>
      <w:marTop w:val="0"/>
      <w:marBottom w:val="0"/>
      <w:divBdr>
        <w:top w:val="none" w:sz="0" w:space="0" w:color="auto"/>
        <w:left w:val="none" w:sz="0" w:space="0" w:color="auto"/>
        <w:bottom w:val="none" w:sz="0" w:space="0" w:color="auto"/>
        <w:right w:val="none" w:sz="0" w:space="0" w:color="auto"/>
      </w:divBdr>
    </w:div>
    <w:div w:id="1116144548">
      <w:bodyDiv w:val="1"/>
      <w:marLeft w:val="0"/>
      <w:marRight w:val="0"/>
      <w:marTop w:val="0"/>
      <w:marBottom w:val="0"/>
      <w:divBdr>
        <w:top w:val="none" w:sz="0" w:space="0" w:color="auto"/>
        <w:left w:val="none" w:sz="0" w:space="0" w:color="auto"/>
        <w:bottom w:val="none" w:sz="0" w:space="0" w:color="auto"/>
        <w:right w:val="none" w:sz="0" w:space="0" w:color="auto"/>
      </w:divBdr>
    </w:div>
    <w:div w:id="1141461841">
      <w:bodyDiv w:val="1"/>
      <w:marLeft w:val="0"/>
      <w:marRight w:val="0"/>
      <w:marTop w:val="0"/>
      <w:marBottom w:val="0"/>
      <w:divBdr>
        <w:top w:val="none" w:sz="0" w:space="0" w:color="auto"/>
        <w:left w:val="none" w:sz="0" w:space="0" w:color="auto"/>
        <w:bottom w:val="none" w:sz="0" w:space="0" w:color="auto"/>
        <w:right w:val="none" w:sz="0" w:space="0" w:color="auto"/>
      </w:divBdr>
    </w:div>
    <w:div w:id="1154686580">
      <w:bodyDiv w:val="1"/>
      <w:marLeft w:val="0"/>
      <w:marRight w:val="0"/>
      <w:marTop w:val="0"/>
      <w:marBottom w:val="0"/>
      <w:divBdr>
        <w:top w:val="none" w:sz="0" w:space="0" w:color="auto"/>
        <w:left w:val="none" w:sz="0" w:space="0" w:color="auto"/>
        <w:bottom w:val="none" w:sz="0" w:space="0" w:color="auto"/>
        <w:right w:val="none" w:sz="0" w:space="0" w:color="auto"/>
      </w:divBdr>
      <w:divsChild>
        <w:div w:id="1608804898">
          <w:marLeft w:val="0"/>
          <w:marRight w:val="0"/>
          <w:marTop w:val="0"/>
          <w:marBottom w:val="0"/>
          <w:divBdr>
            <w:top w:val="none" w:sz="0" w:space="0" w:color="auto"/>
            <w:left w:val="none" w:sz="0" w:space="0" w:color="auto"/>
            <w:bottom w:val="none" w:sz="0" w:space="0" w:color="auto"/>
            <w:right w:val="none" w:sz="0" w:space="0" w:color="auto"/>
          </w:divBdr>
          <w:divsChild>
            <w:div w:id="183255691">
              <w:marLeft w:val="0"/>
              <w:marRight w:val="0"/>
              <w:marTop w:val="0"/>
              <w:marBottom w:val="0"/>
              <w:divBdr>
                <w:top w:val="none" w:sz="0" w:space="0" w:color="auto"/>
                <w:left w:val="none" w:sz="0" w:space="0" w:color="auto"/>
                <w:bottom w:val="none" w:sz="0" w:space="0" w:color="auto"/>
                <w:right w:val="none" w:sz="0" w:space="0" w:color="auto"/>
              </w:divBdr>
              <w:divsChild>
                <w:div w:id="1138183654">
                  <w:marLeft w:val="0"/>
                  <w:marRight w:val="0"/>
                  <w:marTop w:val="0"/>
                  <w:marBottom w:val="0"/>
                  <w:divBdr>
                    <w:top w:val="none" w:sz="0" w:space="0" w:color="auto"/>
                    <w:left w:val="none" w:sz="0" w:space="0" w:color="auto"/>
                    <w:bottom w:val="none" w:sz="0" w:space="0" w:color="auto"/>
                    <w:right w:val="none" w:sz="0" w:space="0" w:color="auto"/>
                  </w:divBdr>
                  <w:divsChild>
                    <w:div w:id="116674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629486">
      <w:bodyDiv w:val="1"/>
      <w:marLeft w:val="0"/>
      <w:marRight w:val="0"/>
      <w:marTop w:val="0"/>
      <w:marBottom w:val="0"/>
      <w:divBdr>
        <w:top w:val="none" w:sz="0" w:space="0" w:color="auto"/>
        <w:left w:val="none" w:sz="0" w:space="0" w:color="auto"/>
        <w:bottom w:val="none" w:sz="0" w:space="0" w:color="auto"/>
        <w:right w:val="none" w:sz="0" w:space="0" w:color="auto"/>
      </w:divBdr>
      <w:divsChild>
        <w:div w:id="702706508">
          <w:marLeft w:val="0"/>
          <w:marRight w:val="0"/>
          <w:marTop w:val="0"/>
          <w:marBottom w:val="0"/>
          <w:divBdr>
            <w:top w:val="none" w:sz="0" w:space="0" w:color="auto"/>
            <w:left w:val="none" w:sz="0" w:space="0" w:color="auto"/>
            <w:bottom w:val="none" w:sz="0" w:space="0" w:color="auto"/>
            <w:right w:val="none" w:sz="0" w:space="0" w:color="auto"/>
          </w:divBdr>
          <w:divsChild>
            <w:div w:id="128885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34096">
      <w:bodyDiv w:val="1"/>
      <w:marLeft w:val="0"/>
      <w:marRight w:val="0"/>
      <w:marTop w:val="0"/>
      <w:marBottom w:val="0"/>
      <w:divBdr>
        <w:top w:val="none" w:sz="0" w:space="0" w:color="auto"/>
        <w:left w:val="none" w:sz="0" w:space="0" w:color="auto"/>
        <w:bottom w:val="none" w:sz="0" w:space="0" w:color="auto"/>
        <w:right w:val="none" w:sz="0" w:space="0" w:color="auto"/>
      </w:divBdr>
    </w:div>
    <w:div w:id="1175875847">
      <w:bodyDiv w:val="1"/>
      <w:marLeft w:val="0"/>
      <w:marRight w:val="0"/>
      <w:marTop w:val="0"/>
      <w:marBottom w:val="0"/>
      <w:divBdr>
        <w:top w:val="none" w:sz="0" w:space="0" w:color="auto"/>
        <w:left w:val="none" w:sz="0" w:space="0" w:color="auto"/>
        <w:bottom w:val="none" w:sz="0" w:space="0" w:color="auto"/>
        <w:right w:val="none" w:sz="0" w:space="0" w:color="auto"/>
      </w:divBdr>
    </w:div>
    <w:div w:id="1187409139">
      <w:bodyDiv w:val="1"/>
      <w:marLeft w:val="0"/>
      <w:marRight w:val="0"/>
      <w:marTop w:val="0"/>
      <w:marBottom w:val="0"/>
      <w:divBdr>
        <w:top w:val="none" w:sz="0" w:space="0" w:color="auto"/>
        <w:left w:val="none" w:sz="0" w:space="0" w:color="auto"/>
        <w:bottom w:val="none" w:sz="0" w:space="0" w:color="auto"/>
        <w:right w:val="none" w:sz="0" w:space="0" w:color="auto"/>
      </w:divBdr>
    </w:div>
    <w:div w:id="1190412273">
      <w:bodyDiv w:val="1"/>
      <w:marLeft w:val="0"/>
      <w:marRight w:val="0"/>
      <w:marTop w:val="0"/>
      <w:marBottom w:val="0"/>
      <w:divBdr>
        <w:top w:val="none" w:sz="0" w:space="0" w:color="auto"/>
        <w:left w:val="none" w:sz="0" w:space="0" w:color="auto"/>
        <w:bottom w:val="none" w:sz="0" w:space="0" w:color="auto"/>
        <w:right w:val="none" w:sz="0" w:space="0" w:color="auto"/>
      </w:divBdr>
    </w:div>
    <w:div w:id="1192569103">
      <w:bodyDiv w:val="1"/>
      <w:marLeft w:val="0"/>
      <w:marRight w:val="0"/>
      <w:marTop w:val="0"/>
      <w:marBottom w:val="0"/>
      <w:divBdr>
        <w:top w:val="none" w:sz="0" w:space="0" w:color="auto"/>
        <w:left w:val="none" w:sz="0" w:space="0" w:color="auto"/>
        <w:bottom w:val="none" w:sz="0" w:space="0" w:color="auto"/>
        <w:right w:val="none" w:sz="0" w:space="0" w:color="auto"/>
      </w:divBdr>
    </w:div>
    <w:div w:id="1194030185">
      <w:bodyDiv w:val="1"/>
      <w:marLeft w:val="0"/>
      <w:marRight w:val="0"/>
      <w:marTop w:val="0"/>
      <w:marBottom w:val="0"/>
      <w:divBdr>
        <w:top w:val="none" w:sz="0" w:space="0" w:color="auto"/>
        <w:left w:val="none" w:sz="0" w:space="0" w:color="auto"/>
        <w:bottom w:val="none" w:sz="0" w:space="0" w:color="auto"/>
        <w:right w:val="none" w:sz="0" w:space="0" w:color="auto"/>
      </w:divBdr>
    </w:div>
    <w:div w:id="1200051732">
      <w:bodyDiv w:val="1"/>
      <w:marLeft w:val="0"/>
      <w:marRight w:val="0"/>
      <w:marTop w:val="0"/>
      <w:marBottom w:val="0"/>
      <w:divBdr>
        <w:top w:val="none" w:sz="0" w:space="0" w:color="auto"/>
        <w:left w:val="none" w:sz="0" w:space="0" w:color="auto"/>
        <w:bottom w:val="none" w:sz="0" w:space="0" w:color="auto"/>
        <w:right w:val="none" w:sz="0" w:space="0" w:color="auto"/>
      </w:divBdr>
    </w:div>
    <w:div w:id="1219705917">
      <w:bodyDiv w:val="1"/>
      <w:marLeft w:val="0"/>
      <w:marRight w:val="0"/>
      <w:marTop w:val="0"/>
      <w:marBottom w:val="0"/>
      <w:divBdr>
        <w:top w:val="none" w:sz="0" w:space="0" w:color="auto"/>
        <w:left w:val="none" w:sz="0" w:space="0" w:color="auto"/>
        <w:bottom w:val="none" w:sz="0" w:space="0" w:color="auto"/>
        <w:right w:val="none" w:sz="0" w:space="0" w:color="auto"/>
      </w:divBdr>
    </w:div>
    <w:div w:id="1231843797">
      <w:bodyDiv w:val="1"/>
      <w:marLeft w:val="0"/>
      <w:marRight w:val="0"/>
      <w:marTop w:val="0"/>
      <w:marBottom w:val="0"/>
      <w:divBdr>
        <w:top w:val="none" w:sz="0" w:space="0" w:color="auto"/>
        <w:left w:val="none" w:sz="0" w:space="0" w:color="auto"/>
        <w:bottom w:val="none" w:sz="0" w:space="0" w:color="auto"/>
        <w:right w:val="none" w:sz="0" w:space="0" w:color="auto"/>
      </w:divBdr>
    </w:div>
    <w:div w:id="1249852555">
      <w:bodyDiv w:val="1"/>
      <w:marLeft w:val="0"/>
      <w:marRight w:val="0"/>
      <w:marTop w:val="0"/>
      <w:marBottom w:val="0"/>
      <w:divBdr>
        <w:top w:val="none" w:sz="0" w:space="0" w:color="auto"/>
        <w:left w:val="none" w:sz="0" w:space="0" w:color="auto"/>
        <w:bottom w:val="none" w:sz="0" w:space="0" w:color="auto"/>
        <w:right w:val="none" w:sz="0" w:space="0" w:color="auto"/>
      </w:divBdr>
    </w:div>
    <w:div w:id="1258558133">
      <w:bodyDiv w:val="1"/>
      <w:marLeft w:val="0"/>
      <w:marRight w:val="0"/>
      <w:marTop w:val="0"/>
      <w:marBottom w:val="0"/>
      <w:divBdr>
        <w:top w:val="none" w:sz="0" w:space="0" w:color="auto"/>
        <w:left w:val="none" w:sz="0" w:space="0" w:color="auto"/>
        <w:bottom w:val="none" w:sz="0" w:space="0" w:color="auto"/>
        <w:right w:val="none" w:sz="0" w:space="0" w:color="auto"/>
      </w:divBdr>
    </w:div>
    <w:div w:id="1271934153">
      <w:bodyDiv w:val="1"/>
      <w:marLeft w:val="0"/>
      <w:marRight w:val="0"/>
      <w:marTop w:val="0"/>
      <w:marBottom w:val="0"/>
      <w:divBdr>
        <w:top w:val="none" w:sz="0" w:space="0" w:color="auto"/>
        <w:left w:val="none" w:sz="0" w:space="0" w:color="auto"/>
        <w:bottom w:val="none" w:sz="0" w:space="0" w:color="auto"/>
        <w:right w:val="none" w:sz="0" w:space="0" w:color="auto"/>
      </w:divBdr>
    </w:div>
    <w:div w:id="1273635237">
      <w:bodyDiv w:val="1"/>
      <w:marLeft w:val="0"/>
      <w:marRight w:val="0"/>
      <w:marTop w:val="0"/>
      <w:marBottom w:val="0"/>
      <w:divBdr>
        <w:top w:val="none" w:sz="0" w:space="0" w:color="auto"/>
        <w:left w:val="none" w:sz="0" w:space="0" w:color="auto"/>
        <w:bottom w:val="none" w:sz="0" w:space="0" w:color="auto"/>
        <w:right w:val="none" w:sz="0" w:space="0" w:color="auto"/>
      </w:divBdr>
    </w:div>
    <w:div w:id="1292856902">
      <w:bodyDiv w:val="1"/>
      <w:marLeft w:val="0"/>
      <w:marRight w:val="0"/>
      <w:marTop w:val="0"/>
      <w:marBottom w:val="0"/>
      <w:divBdr>
        <w:top w:val="none" w:sz="0" w:space="0" w:color="auto"/>
        <w:left w:val="none" w:sz="0" w:space="0" w:color="auto"/>
        <w:bottom w:val="none" w:sz="0" w:space="0" w:color="auto"/>
        <w:right w:val="none" w:sz="0" w:space="0" w:color="auto"/>
      </w:divBdr>
    </w:div>
    <w:div w:id="1311178902">
      <w:bodyDiv w:val="1"/>
      <w:marLeft w:val="0"/>
      <w:marRight w:val="0"/>
      <w:marTop w:val="0"/>
      <w:marBottom w:val="0"/>
      <w:divBdr>
        <w:top w:val="none" w:sz="0" w:space="0" w:color="auto"/>
        <w:left w:val="none" w:sz="0" w:space="0" w:color="auto"/>
        <w:bottom w:val="none" w:sz="0" w:space="0" w:color="auto"/>
        <w:right w:val="none" w:sz="0" w:space="0" w:color="auto"/>
      </w:divBdr>
    </w:div>
    <w:div w:id="1316759123">
      <w:bodyDiv w:val="1"/>
      <w:marLeft w:val="0"/>
      <w:marRight w:val="0"/>
      <w:marTop w:val="0"/>
      <w:marBottom w:val="0"/>
      <w:divBdr>
        <w:top w:val="none" w:sz="0" w:space="0" w:color="auto"/>
        <w:left w:val="none" w:sz="0" w:space="0" w:color="auto"/>
        <w:bottom w:val="none" w:sz="0" w:space="0" w:color="auto"/>
        <w:right w:val="none" w:sz="0" w:space="0" w:color="auto"/>
      </w:divBdr>
    </w:div>
    <w:div w:id="1412847753">
      <w:bodyDiv w:val="1"/>
      <w:marLeft w:val="0"/>
      <w:marRight w:val="0"/>
      <w:marTop w:val="0"/>
      <w:marBottom w:val="0"/>
      <w:divBdr>
        <w:top w:val="none" w:sz="0" w:space="0" w:color="auto"/>
        <w:left w:val="none" w:sz="0" w:space="0" w:color="auto"/>
        <w:bottom w:val="none" w:sz="0" w:space="0" w:color="auto"/>
        <w:right w:val="none" w:sz="0" w:space="0" w:color="auto"/>
      </w:divBdr>
    </w:div>
    <w:div w:id="1413039748">
      <w:bodyDiv w:val="1"/>
      <w:marLeft w:val="0"/>
      <w:marRight w:val="0"/>
      <w:marTop w:val="0"/>
      <w:marBottom w:val="0"/>
      <w:divBdr>
        <w:top w:val="none" w:sz="0" w:space="0" w:color="auto"/>
        <w:left w:val="none" w:sz="0" w:space="0" w:color="auto"/>
        <w:bottom w:val="none" w:sz="0" w:space="0" w:color="auto"/>
        <w:right w:val="none" w:sz="0" w:space="0" w:color="auto"/>
      </w:divBdr>
    </w:div>
    <w:div w:id="1420522979">
      <w:bodyDiv w:val="1"/>
      <w:marLeft w:val="0"/>
      <w:marRight w:val="0"/>
      <w:marTop w:val="0"/>
      <w:marBottom w:val="0"/>
      <w:divBdr>
        <w:top w:val="none" w:sz="0" w:space="0" w:color="auto"/>
        <w:left w:val="none" w:sz="0" w:space="0" w:color="auto"/>
        <w:bottom w:val="none" w:sz="0" w:space="0" w:color="auto"/>
        <w:right w:val="none" w:sz="0" w:space="0" w:color="auto"/>
      </w:divBdr>
    </w:div>
    <w:div w:id="1443694643">
      <w:bodyDiv w:val="1"/>
      <w:marLeft w:val="0"/>
      <w:marRight w:val="0"/>
      <w:marTop w:val="0"/>
      <w:marBottom w:val="0"/>
      <w:divBdr>
        <w:top w:val="none" w:sz="0" w:space="0" w:color="auto"/>
        <w:left w:val="none" w:sz="0" w:space="0" w:color="auto"/>
        <w:bottom w:val="none" w:sz="0" w:space="0" w:color="auto"/>
        <w:right w:val="none" w:sz="0" w:space="0" w:color="auto"/>
      </w:divBdr>
    </w:div>
    <w:div w:id="1448236605">
      <w:bodyDiv w:val="1"/>
      <w:marLeft w:val="0"/>
      <w:marRight w:val="0"/>
      <w:marTop w:val="0"/>
      <w:marBottom w:val="0"/>
      <w:divBdr>
        <w:top w:val="none" w:sz="0" w:space="0" w:color="auto"/>
        <w:left w:val="none" w:sz="0" w:space="0" w:color="auto"/>
        <w:bottom w:val="none" w:sz="0" w:space="0" w:color="auto"/>
        <w:right w:val="none" w:sz="0" w:space="0" w:color="auto"/>
      </w:divBdr>
    </w:div>
    <w:div w:id="1450318530">
      <w:bodyDiv w:val="1"/>
      <w:marLeft w:val="0"/>
      <w:marRight w:val="0"/>
      <w:marTop w:val="0"/>
      <w:marBottom w:val="0"/>
      <w:divBdr>
        <w:top w:val="none" w:sz="0" w:space="0" w:color="auto"/>
        <w:left w:val="none" w:sz="0" w:space="0" w:color="auto"/>
        <w:bottom w:val="none" w:sz="0" w:space="0" w:color="auto"/>
        <w:right w:val="none" w:sz="0" w:space="0" w:color="auto"/>
      </w:divBdr>
    </w:div>
    <w:div w:id="1450666545">
      <w:bodyDiv w:val="1"/>
      <w:marLeft w:val="0"/>
      <w:marRight w:val="0"/>
      <w:marTop w:val="0"/>
      <w:marBottom w:val="0"/>
      <w:divBdr>
        <w:top w:val="none" w:sz="0" w:space="0" w:color="auto"/>
        <w:left w:val="none" w:sz="0" w:space="0" w:color="auto"/>
        <w:bottom w:val="none" w:sz="0" w:space="0" w:color="auto"/>
        <w:right w:val="none" w:sz="0" w:space="0" w:color="auto"/>
      </w:divBdr>
    </w:div>
    <w:div w:id="1485003515">
      <w:bodyDiv w:val="1"/>
      <w:marLeft w:val="0"/>
      <w:marRight w:val="0"/>
      <w:marTop w:val="0"/>
      <w:marBottom w:val="0"/>
      <w:divBdr>
        <w:top w:val="none" w:sz="0" w:space="0" w:color="auto"/>
        <w:left w:val="none" w:sz="0" w:space="0" w:color="auto"/>
        <w:bottom w:val="none" w:sz="0" w:space="0" w:color="auto"/>
        <w:right w:val="none" w:sz="0" w:space="0" w:color="auto"/>
      </w:divBdr>
    </w:div>
    <w:div w:id="1499878585">
      <w:bodyDiv w:val="1"/>
      <w:marLeft w:val="0"/>
      <w:marRight w:val="0"/>
      <w:marTop w:val="0"/>
      <w:marBottom w:val="0"/>
      <w:divBdr>
        <w:top w:val="none" w:sz="0" w:space="0" w:color="auto"/>
        <w:left w:val="none" w:sz="0" w:space="0" w:color="auto"/>
        <w:bottom w:val="none" w:sz="0" w:space="0" w:color="auto"/>
        <w:right w:val="none" w:sz="0" w:space="0" w:color="auto"/>
      </w:divBdr>
    </w:div>
    <w:div w:id="1505513959">
      <w:bodyDiv w:val="1"/>
      <w:marLeft w:val="0"/>
      <w:marRight w:val="0"/>
      <w:marTop w:val="0"/>
      <w:marBottom w:val="0"/>
      <w:divBdr>
        <w:top w:val="none" w:sz="0" w:space="0" w:color="auto"/>
        <w:left w:val="none" w:sz="0" w:space="0" w:color="auto"/>
        <w:bottom w:val="none" w:sz="0" w:space="0" w:color="auto"/>
        <w:right w:val="none" w:sz="0" w:space="0" w:color="auto"/>
      </w:divBdr>
    </w:div>
    <w:div w:id="1513571390">
      <w:bodyDiv w:val="1"/>
      <w:marLeft w:val="0"/>
      <w:marRight w:val="0"/>
      <w:marTop w:val="0"/>
      <w:marBottom w:val="0"/>
      <w:divBdr>
        <w:top w:val="none" w:sz="0" w:space="0" w:color="auto"/>
        <w:left w:val="none" w:sz="0" w:space="0" w:color="auto"/>
        <w:bottom w:val="none" w:sz="0" w:space="0" w:color="auto"/>
        <w:right w:val="none" w:sz="0" w:space="0" w:color="auto"/>
      </w:divBdr>
    </w:div>
    <w:div w:id="1554392914">
      <w:bodyDiv w:val="1"/>
      <w:marLeft w:val="0"/>
      <w:marRight w:val="0"/>
      <w:marTop w:val="0"/>
      <w:marBottom w:val="0"/>
      <w:divBdr>
        <w:top w:val="none" w:sz="0" w:space="0" w:color="auto"/>
        <w:left w:val="none" w:sz="0" w:space="0" w:color="auto"/>
        <w:bottom w:val="none" w:sz="0" w:space="0" w:color="auto"/>
        <w:right w:val="none" w:sz="0" w:space="0" w:color="auto"/>
      </w:divBdr>
    </w:div>
    <w:div w:id="1560893999">
      <w:bodyDiv w:val="1"/>
      <w:marLeft w:val="0"/>
      <w:marRight w:val="0"/>
      <w:marTop w:val="0"/>
      <w:marBottom w:val="0"/>
      <w:divBdr>
        <w:top w:val="none" w:sz="0" w:space="0" w:color="auto"/>
        <w:left w:val="none" w:sz="0" w:space="0" w:color="auto"/>
        <w:bottom w:val="none" w:sz="0" w:space="0" w:color="auto"/>
        <w:right w:val="none" w:sz="0" w:space="0" w:color="auto"/>
      </w:divBdr>
    </w:div>
    <w:div w:id="1630815372">
      <w:bodyDiv w:val="1"/>
      <w:marLeft w:val="0"/>
      <w:marRight w:val="0"/>
      <w:marTop w:val="0"/>
      <w:marBottom w:val="0"/>
      <w:divBdr>
        <w:top w:val="none" w:sz="0" w:space="0" w:color="auto"/>
        <w:left w:val="none" w:sz="0" w:space="0" w:color="auto"/>
        <w:bottom w:val="none" w:sz="0" w:space="0" w:color="auto"/>
        <w:right w:val="none" w:sz="0" w:space="0" w:color="auto"/>
      </w:divBdr>
    </w:div>
    <w:div w:id="1633831540">
      <w:bodyDiv w:val="1"/>
      <w:marLeft w:val="0"/>
      <w:marRight w:val="0"/>
      <w:marTop w:val="0"/>
      <w:marBottom w:val="0"/>
      <w:divBdr>
        <w:top w:val="none" w:sz="0" w:space="0" w:color="auto"/>
        <w:left w:val="none" w:sz="0" w:space="0" w:color="auto"/>
        <w:bottom w:val="none" w:sz="0" w:space="0" w:color="auto"/>
        <w:right w:val="none" w:sz="0" w:space="0" w:color="auto"/>
      </w:divBdr>
    </w:div>
    <w:div w:id="1643074328">
      <w:bodyDiv w:val="1"/>
      <w:marLeft w:val="0"/>
      <w:marRight w:val="0"/>
      <w:marTop w:val="0"/>
      <w:marBottom w:val="0"/>
      <w:divBdr>
        <w:top w:val="none" w:sz="0" w:space="0" w:color="auto"/>
        <w:left w:val="none" w:sz="0" w:space="0" w:color="auto"/>
        <w:bottom w:val="none" w:sz="0" w:space="0" w:color="auto"/>
        <w:right w:val="none" w:sz="0" w:space="0" w:color="auto"/>
      </w:divBdr>
    </w:div>
    <w:div w:id="1662124713">
      <w:bodyDiv w:val="1"/>
      <w:marLeft w:val="0"/>
      <w:marRight w:val="0"/>
      <w:marTop w:val="0"/>
      <w:marBottom w:val="0"/>
      <w:divBdr>
        <w:top w:val="none" w:sz="0" w:space="0" w:color="auto"/>
        <w:left w:val="none" w:sz="0" w:space="0" w:color="auto"/>
        <w:bottom w:val="none" w:sz="0" w:space="0" w:color="auto"/>
        <w:right w:val="none" w:sz="0" w:space="0" w:color="auto"/>
      </w:divBdr>
    </w:div>
    <w:div w:id="1667325453">
      <w:bodyDiv w:val="1"/>
      <w:marLeft w:val="0"/>
      <w:marRight w:val="0"/>
      <w:marTop w:val="0"/>
      <w:marBottom w:val="0"/>
      <w:divBdr>
        <w:top w:val="none" w:sz="0" w:space="0" w:color="auto"/>
        <w:left w:val="none" w:sz="0" w:space="0" w:color="auto"/>
        <w:bottom w:val="none" w:sz="0" w:space="0" w:color="auto"/>
        <w:right w:val="none" w:sz="0" w:space="0" w:color="auto"/>
      </w:divBdr>
    </w:div>
    <w:div w:id="1704135634">
      <w:bodyDiv w:val="1"/>
      <w:marLeft w:val="0"/>
      <w:marRight w:val="0"/>
      <w:marTop w:val="0"/>
      <w:marBottom w:val="0"/>
      <w:divBdr>
        <w:top w:val="none" w:sz="0" w:space="0" w:color="auto"/>
        <w:left w:val="none" w:sz="0" w:space="0" w:color="auto"/>
        <w:bottom w:val="none" w:sz="0" w:space="0" w:color="auto"/>
        <w:right w:val="none" w:sz="0" w:space="0" w:color="auto"/>
      </w:divBdr>
    </w:div>
    <w:div w:id="1704939585">
      <w:bodyDiv w:val="1"/>
      <w:marLeft w:val="0"/>
      <w:marRight w:val="0"/>
      <w:marTop w:val="0"/>
      <w:marBottom w:val="0"/>
      <w:divBdr>
        <w:top w:val="none" w:sz="0" w:space="0" w:color="auto"/>
        <w:left w:val="none" w:sz="0" w:space="0" w:color="auto"/>
        <w:bottom w:val="none" w:sz="0" w:space="0" w:color="auto"/>
        <w:right w:val="none" w:sz="0" w:space="0" w:color="auto"/>
      </w:divBdr>
      <w:divsChild>
        <w:div w:id="1475676747">
          <w:marLeft w:val="0"/>
          <w:marRight w:val="0"/>
          <w:marTop w:val="0"/>
          <w:marBottom w:val="0"/>
          <w:divBdr>
            <w:top w:val="none" w:sz="0" w:space="0" w:color="auto"/>
            <w:left w:val="none" w:sz="0" w:space="0" w:color="auto"/>
            <w:bottom w:val="none" w:sz="0" w:space="0" w:color="auto"/>
            <w:right w:val="none" w:sz="0" w:space="0" w:color="auto"/>
          </w:divBdr>
          <w:divsChild>
            <w:div w:id="77791634">
              <w:marLeft w:val="0"/>
              <w:marRight w:val="0"/>
              <w:marTop w:val="0"/>
              <w:marBottom w:val="0"/>
              <w:divBdr>
                <w:top w:val="none" w:sz="0" w:space="0" w:color="auto"/>
                <w:left w:val="none" w:sz="0" w:space="0" w:color="auto"/>
                <w:bottom w:val="none" w:sz="0" w:space="0" w:color="auto"/>
                <w:right w:val="none" w:sz="0" w:space="0" w:color="auto"/>
              </w:divBdr>
              <w:divsChild>
                <w:div w:id="687100343">
                  <w:marLeft w:val="0"/>
                  <w:marRight w:val="0"/>
                  <w:marTop w:val="0"/>
                  <w:marBottom w:val="0"/>
                  <w:divBdr>
                    <w:top w:val="none" w:sz="0" w:space="0" w:color="auto"/>
                    <w:left w:val="none" w:sz="0" w:space="0" w:color="auto"/>
                    <w:bottom w:val="none" w:sz="0" w:space="0" w:color="auto"/>
                    <w:right w:val="none" w:sz="0" w:space="0" w:color="auto"/>
                  </w:divBdr>
                  <w:divsChild>
                    <w:div w:id="72406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608356">
      <w:bodyDiv w:val="1"/>
      <w:marLeft w:val="0"/>
      <w:marRight w:val="0"/>
      <w:marTop w:val="0"/>
      <w:marBottom w:val="0"/>
      <w:divBdr>
        <w:top w:val="none" w:sz="0" w:space="0" w:color="auto"/>
        <w:left w:val="none" w:sz="0" w:space="0" w:color="auto"/>
        <w:bottom w:val="none" w:sz="0" w:space="0" w:color="auto"/>
        <w:right w:val="none" w:sz="0" w:space="0" w:color="auto"/>
      </w:divBdr>
    </w:div>
    <w:div w:id="1712731034">
      <w:bodyDiv w:val="1"/>
      <w:marLeft w:val="0"/>
      <w:marRight w:val="0"/>
      <w:marTop w:val="0"/>
      <w:marBottom w:val="0"/>
      <w:divBdr>
        <w:top w:val="none" w:sz="0" w:space="0" w:color="auto"/>
        <w:left w:val="none" w:sz="0" w:space="0" w:color="auto"/>
        <w:bottom w:val="none" w:sz="0" w:space="0" w:color="auto"/>
        <w:right w:val="none" w:sz="0" w:space="0" w:color="auto"/>
      </w:divBdr>
    </w:div>
    <w:div w:id="1718776911">
      <w:bodyDiv w:val="1"/>
      <w:marLeft w:val="0"/>
      <w:marRight w:val="0"/>
      <w:marTop w:val="0"/>
      <w:marBottom w:val="0"/>
      <w:divBdr>
        <w:top w:val="none" w:sz="0" w:space="0" w:color="auto"/>
        <w:left w:val="none" w:sz="0" w:space="0" w:color="auto"/>
        <w:bottom w:val="none" w:sz="0" w:space="0" w:color="auto"/>
        <w:right w:val="none" w:sz="0" w:space="0" w:color="auto"/>
      </w:divBdr>
    </w:div>
    <w:div w:id="1743795098">
      <w:bodyDiv w:val="1"/>
      <w:marLeft w:val="0"/>
      <w:marRight w:val="0"/>
      <w:marTop w:val="0"/>
      <w:marBottom w:val="0"/>
      <w:divBdr>
        <w:top w:val="none" w:sz="0" w:space="0" w:color="auto"/>
        <w:left w:val="none" w:sz="0" w:space="0" w:color="auto"/>
        <w:bottom w:val="none" w:sz="0" w:space="0" w:color="auto"/>
        <w:right w:val="none" w:sz="0" w:space="0" w:color="auto"/>
      </w:divBdr>
    </w:div>
    <w:div w:id="1772163985">
      <w:bodyDiv w:val="1"/>
      <w:marLeft w:val="0"/>
      <w:marRight w:val="0"/>
      <w:marTop w:val="0"/>
      <w:marBottom w:val="0"/>
      <w:divBdr>
        <w:top w:val="none" w:sz="0" w:space="0" w:color="auto"/>
        <w:left w:val="none" w:sz="0" w:space="0" w:color="auto"/>
        <w:bottom w:val="none" w:sz="0" w:space="0" w:color="auto"/>
        <w:right w:val="none" w:sz="0" w:space="0" w:color="auto"/>
      </w:divBdr>
    </w:div>
    <w:div w:id="1776173509">
      <w:bodyDiv w:val="1"/>
      <w:marLeft w:val="0"/>
      <w:marRight w:val="0"/>
      <w:marTop w:val="0"/>
      <w:marBottom w:val="0"/>
      <w:divBdr>
        <w:top w:val="none" w:sz="0" w:space="0" w:color="auto"/>
        <w:left w:val="none" w:sz="0" w:space="0" w:color="auto"/>
        <w:bottom w:val="none" w:sz="0" w:space="0" w:color="auto"/>
        <w:right w:val="none" w:sz="0" w:space="0" w:color="auto"/>
      </w:divBdr>
    </w:div>
    <w:div w:id="1780828591">
      <w:bodyDiv w:val="1"/>
      <w:marLeft w:val="0"/>
      <w:marRight w:val="0"/>
      <w:marTop w:val="0"/>
      <w:marBottom w:val="0"/>
      <w:divBdr>
        <w:top w:val="none" w:sz="0" w:space="0" w:color="auto"/>
        <w:left w:val="none" w:sz="0" w:space="0" w:color="auto"/>
        <w:bottom w:val="none" w:sz="0" w:space="0" w:color="auto"/>
        <w:right w:val="none" w:sz="0" w:space="0" w:color="auto"/>
      </w:divBdr>
    </w:div>
    <w:div w:id="1826624665">
      <w:bodyDiv w:val="1"/>
      <w:marLeft w:val="0"/>
      <w:marRight w:val="0"/>
      <w:marTop w:val="0"/>
      <w:marBottom w:val="0"/>
      <w:divBdr>
        <w:top w:val="none" w:sz="0" w:space="0" w:color="auto"/>
        <w:left w:val="none" w:sz="0" w:space="0" w:color="auto"/>
        <w:bottom w:val="none" w:sz="0" w:space="0" w:color="auto"/>
        <w:right w:val="none" w:sz="0" w:space="0" w:color="auto"/>
      </w:divBdr>
    </w:div>
    <w:div w:id="1828205713">
      <w:bodyDiv w:val="1"/>
      <w:marLeft w:val="0"/>
      <w:marRight w:val="0"/>
      <w:marTop w:val="0"/>
      <w:marBottom w:val="0"/>
      <w:divBdr>
        <w:top w:val="none" w:sz="0" w:space="0" w:color="auto"/>
        <w:left w:val="none" w:sz="0" w:space="0" w:color="auto"/>
        <w:bottom w:val="none" w:sz="0" w:space="0" w:color="auto"/>
        <w:right w:val="none" w:sz="0" w:space="0" w:color="auto"/>
      </w:divBdr>
    </w:div>
    <w:div w:id="1830517677">
      <w:bodyDiv w:val="1"/>
      <w:marLeft w:val="0"/>
      <w:marRight w:val="0"/>
      <w:marTop w:val="0"/>
      <w:marBottom w:val="0"/>
      <w:divBdr>
        <w:top w:val="none" w:sz="0" w:space="0" w:color="auto"/>
        <w:left w:val="none" w:sz="0" w:space="0" w:color="auto"/>
        <w:bottom w:val="none" w:sz="0" w:space="0" w:color="auto"/>
        <w:right w:val="none" w:sz="0" w:space="0" w:color="auto"/>
      </w:divBdr>
    </w:div>
    <w:div w:id="1846090698">
      <w:bodyDiv w:val="1"/>
      <w:marLeft w:val="0"/>
      <w:marRight w:val="0"/>
      <w:marTop w:val="0"/>
      <w:marBottom w:val="0"/>
      <w:divBdr>
        <w:top w:val="none" w:sz="0" w:space="0" w:color="auto"/>
        <w:left w:val="none" w:sz="0" w:space="0" w:color="auto"/>
        <w:bottom w:val="none" w:sz="0" w:space="0" w:color="auto"/>
        <w:right w:val="none" w:sz="0" w:space="0" w:color="auto"/>
      </w:divBdr>
    </w:div>
    <w:div w:id="1852454945">
      <w:bodyDiv w:val="1"/>
      <w:marLeft w:val="0"/>
      <w:marRight w:val="0"/>
      <w:marTop w:val="0"/>
      <w:marBottom w:val="0"/>
      <w:divBdr>
        <w:top w:val="none" w:sz="0" w:space="0" w:color="auto"/>
        <w:left w:val="none" w:sz="0" w:space="0" w:color="auto"/>
        <w:bottom w:val="none" w:sz="0" w:space="0" w:color="auto"/>
        <w:right w:val="none" w:sz="0" w:space="0" w:color="auto"/>
      </w:divBdr>
    </w:div>
    <w:div w:id="1858157716">
      <w:bodyDiv w:val="1"/>
      <w:marLeft w:val="0"/>
      <w:marRight w:val="0"/>
      <w:marTop w:val="0"/>
      <w:marBottom w:val="0"/>
      <w:divBdr>
        <w:top w:val="none" w:sz="0" w:space="0" w:color="auto"/>
        <w:left w:val="none" w:sz="0" w:space="0" w:color="auto"/>
        <w:bottom w:val="none" w:sz="0" w:space="0" w:color="auto"/>
        <w:right w:val="none" w:sz="0" w:space="0" w:color="auto"/>
      </w:divBdr>
    </w:div>
    <w:div w:id="1861234822">
      <w:bodyDiv w:val="1"/>
      <w:marLeft w:val="0"/>
      <w:marRight w:val="0"/>
      <w:marTop w:val="0"/>
      <w:marBottom w:val="0"/>
      <w:divBdr>
        <w:top w:val="none" w:sz="0" w:space="0" w:color="auto"/>
        <w:left w:val="none" w:sz="0" w:space="0" w:color="auto"/>
        <w:bottom w:val="none" w:sz="0" w:space="0" w:color="auto"/>
        <w:right w:val="none" w:sz="0" w:space="0" w:color="auto"/>
      </w:divBdr>
    </w:div>
    <w:div w:id="1885210965">
      <w:bodyDiv w:val="1"/>
      <w:marLeft w:val="0"/>
      <w:marRight w:val="0"/>
      <w:marTop w:val="0"/>
      <w:marBottom w:val="0"/>
      <w:divBdr>
        <w:top w:val="none" w:sz="0" w:space="0" w:color="auto"/>
        <w:left w:val="none" w:sz="0" w:space="0" w:color="auto"/>
        <w:bottom w:val="none" w:sz="0" w:space="0" w:color="auto"/>
        <w:right w:val="none" w:sz="0" w:space="0" w:color="auto"/>
      </w:divBdr>
    </w:div>
    <w:div w:id="1912154679">
      <w:bodyDiv w:val="1"/>
      <w:marLeft w:val="0"/>
      <w:marRight w:val="0"/>
      <w:marTop w:val="0"/>
      <w:marBottom w:val="0"/>
      <w:divBdr>
        <w:top w:val="none" w:sz="0" w:space="0" w:color="auto"/>
        <w:left w:val="none" w:sz="0" w:space="0" w:color="auto"/>
        <w:bottom w:val="none" w:sz="0" w:space="0" w:color="auto"/>
        <w:right w:val="none" w:sz="0" w:space="0" w:color="auto"/>
      </w:divBdr>
      <w:divsChild>
        <w:div w:id="1231232165">
          <w:marLeft w:val="0"/>
          <w:marRight w:val="0"/>
          <w:marTop w:val="0"/>
          <w:marBottom w:val="0"/>
          <w:divBdr>
            <w:top w:val="none" w:sz="0" w:space="0" w:color="auto"/>
            <w:left w:val="none" w:sz="0" w:space="0" w:color="auto"/>
            <w:bottom w:val="none" w:sz="0" w:space="0" w:color="auto"/>
            <w:right w:val="none" w:sz="0" w:space="0" w:color="auto"/>
          </w:divBdr>
        </w:div>
      </w:divsChild>
    </w:div>
    <w:div w:id="1951626336">
      <w:bodyDiv w:val="1"/>
      <w:marLeft w:val="0"/>
      <w:marRight w:val="0"/>
      <w:marTop w:val="0"/>
      <w:marBottom w:val="0"/>
      <w:divBdr>
        <w:top w:val="none" w:sz="0" w:space="0" w:color="auto"/>
        <w:left w:val="none" w:sz="0" w:space="0" w:color="auto"/>
        <w:bottom w:val="none" w:sz="0" w:space="0" w:color="auto"/>
        <w:right w:val="none" w:sz="0" w:space="0" w:color="auto"/>
      </w:divBdr>
    </w:div>
    <w:div w:id="1960138837">
      <w:bodyDiv w:val="1"/>
      <w:marLeft w:val="0"/>
      <w:marRight w:val="0"/>
      <w:marTop w:val="0"/>
      <w:marBottom w:val="0"/>
      <w:divBdr>
        <w:top w:val="none" w:sz="0" w:space="0" w:color="auto"/>
        <w:left w:val="none" w:sz="0" w:space="0" w:color="auto"/>
        <w:bottom w:val="none" w:sz="0" w:space="0" w:color="auto"/>
        <w:right w:val="none" w:sz="0" w:space="0" w:color="auto"/>
      </w:divBdr>
    </w:div>
    <w:div w:id="1966736926">
      <w:bodyDiv w:val="1"/>
      <w:marLeft w:val="0"/>
      <w:marRight w:val="0"/>
      <w:marTop w:val="0"/>
      <w:marBottom w:val="0"/>
      <w:divBdr>
        <w:top w:val="none" w:sz="0" w:space="0" w:color="auto"/>
        <w:left w:val="none" w:sz="0" w:space="0" w:color="auto"/>
        <w:bottom w:val="none" w:sz="0" w:space="0" w:color="auto"/>
        <w:right w:val="none" w:sz="0" w:space="0" w:color="auto"/>
      </w:divBdr>
    </w:div>
    <w:div w:id="1975214949">
      <w:bodyDiv w:val="1"/>
      <w:marLeft w:val="0"/>
      <w:marRight w:val="0"/>
      <w:marTop w:val="0"/>
      <w:marBottom w:val="0"/>
      <w:divBdr>
        <w:top w:val="none" w:sz="0" w:space="0" w:color="auto"/>
        <w:left w:val="none" w:sz="0" w:space="0" w:color="auto"/>
        <w:bottom w:val="none" w:sz="0" w:space="0" w:color="auto"/>
        <w:right w:val="none" w:sz="0" w:space="0" w:color="auto"/>
      </w:divBdr>
    </w:div>
    <w:div w:id="1977367366">
      <w:bodyDiv w:val="1"/>
      <w:marLeft w:val="0"/>
      <w:marRight w:val="0"/>
      <w:marTop w:val="0"/>
      <w:marBottom w:val="0"/>
      <w:divBdr>
        <w:top w:val="none" w:sz="0" w:space="0" w:color="auto"/>
        <w:left w:val="none" w:sz="0" w:space="0" w:color="auto"/>
        <w:bottom w:val="none" w:sz="0" w:space="0" w:color="auto"/>
        <w:right w:val="none" w:sz="0" w:space="0" w:color="auto"/>
      </w:divBdr>
    </w:div>
    <w:div w:id="2049838052">
      <w:bodyDiv w:val="1"/>
      <w:marLeft w:val="0"/>
      <w:marRight w:val="0"/>
      <w:marTop w:val="0"/>
      <w:marBottom w:val="0"/>
      <w:divBdr>
        <w:top w:val="none" w:sz="0" w:space="0" w:color="auto"/>
        <w:left w:val="none" w:sz="0" w:space="0" w:color="auto"/>
        <w:bottom w:val="none" w:sz="0" w:space="0" w:color="auto"/>
        <w:right w:val="none" w:sz="0" w:space="0" w:color="auto"/>
      </w:divBdr>
    </w:div>
    <w:div w:id="2072654213">
      <w:bodyDiv w:val="1"/>
      <w:marLeft w:val="0"/>
      <w:marRight w:val="0"/>
      <w:marTop w:val="0"/>
      <w:marBottom w:val="0"/>
      <w:divBdr>
        <w:top w:val="none" w:sz="0" w:space="0" w:color="auto"/>
        <w:left w:val="none" w:sz="0" w:space="0" w:color="auto"/>
        <w:bottom w:val="none" w:sz="0" w:space="0" w:color="auto"/>
        <w:right w:val="none" w:sz="0" w:space="0" w:color="auto"/>
      </w:divBdr>
    </w:div>
    <w:div w:id="2101216036">
      <w:bodyDiv w:val="1"/>
      <w:marLeft w:val="0"/>
      <w:marRight w:val="0"/>
      <w:marTop w:val="0"/>
      <w:marBottom w:val="0"/>
      <w:divBdr>
        <w:top w:val="none" w:sz="0" w:space="0" w:color="auto"/>
        <w:left w:val="none" w:sz="0" w:space="0" w:color="auto"/>
        <w:bottom w:val="none" w:sz="0" w:space="0" w:color="auto"/>
        <w:right w:val="none" w:sz="0" w:space="0" w:color="auto"/>
      </w:divBdr>
    </w:div>
    <w:div w:id="2107144657">
      <w:bodyDiv w:val="1"/>
      <w:marLeft w:val="0"/>
      <w:marRight w:val="0"/>
      <w:marTop w:val="0"/>
      <w:marBottom w:val="0"/>
      <w:divBdr>
        <w:top w:val="none" w:sz="0" w:space="0" w:color="auto"/>
        <w:left w:val="none" w:sz="0" w:space="0" w:color="auto"/>
        <w:bottom w:val="none" w:sz="0" w:space="0" w:color="auto"/>
        <w:right w:val="none" w:sz="0" w:space="0" w:color="auto"/>
      </w:divBdr>
    </w:div>
    <w:div w:id="2135901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kaggle.com/datasets/shubhammehta21/movie-lens-small-latest-dataset" TargetMode="External"/><Relationship Id="rId3" Type="http://schemas.openxmlformats.org/officeDocument/2006/relationships/styles" Target="styles.xml"/><Relationship Id="rId21" Type="http://schemas.openxmlformats.org/officeDocument/2006/relationships/hyperlink" Target="http://www.ir.juit.ac.in:8080/jspui/bitstream/123456789/9988/1/Movie%20Recommendation%20System%20using%20Machine%20Learning.pdf" TargetMode="External"/><Relationship Id="rId34"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kaggle.com/datasets/tmdb/tmdb-movie-metadata/data" TargetMode="External"/><Relationship Id="rId33"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viblo.asia/p/xay-dung-mot-he-thong-goi-y-phim-don-gian-voi-python-eW65Ge1PZDO"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viblo.asia/p/tim-hieu-ve-content-based-filtering-phuong-phap-goi-y-dua-theo-noi-dung-phan-1-V3m5WGBg5O7" TargetMode="External"/><Relationship Id="rId32"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viblo.asia/p/xay-dung-collaborative-filtering-rs-recommender-system-co-ban-phan-3-Az45bMqolxY" TargetMode="External"/><Relationship Id="rId28" Type="http://schemas.openxmlformats.org/officeDocument/2006/relationships/hyperlink" Target="https://www.geeksforgeeks.org/understanding-tf-idf-term-frequency-inverse-document-frequency/"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achinelearningcoban.com/2017/05/17/contentbasedrecommendersys/" TargetMode="External"/><Relationship Id="rId27" Type="http://schemas.openxmlformats.org/officeDocument/2006/relationships/hyperlink" Target="https://www.youtube.com/watch?v=-L6skyohFbI&amp;t=821s" TargetMode="External"/><Relationship Id="rId30" Type="http://schemas.openxmlformats.org/officeDocument/2006/relationships/fontTable" Target="fontTable.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Thiet%20ke%20bai%20giang\Cong%20dan%20so\Van%20ban%20co%20nhieu%20chuong%20muc\Quy%20dinh%20moi\KLTN_Template_Ne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Tài liệu" ma:contentTypeID="0x01010018E13864AF02464A931AC96D1244316C" ma:contentTypeVersion="3" ma:contentTypeDescription="Tạo tài liệu mới." ma:contentTypeScope="" ma:versionID="66f18b3b57610e6095ade70a1c16cf6e">
  <xsd:schema xmlns:xsd="http://www.w3.org/2001/XMLSchema" xmlns:xs="http://www.w3.org/2001/XMLSchema" xmlns:p="http://schemas.microsoft.com/office/2006/metadata/properties" xmlns:ns2="fd3141ce-ea78-4c18-a9d5-552c1786c9a5" targetNamespace="http://schemas.microsoft.com/office/2006/metadata/properties" ma:root="true" ma:fieldsID="c9fe89323146f6893978fbce520a6c05" ns2:_="">
    <xsd:import namespace="fd3141ce-ea78-4c18-a9d5-552c1786c9a5"/>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3141ce-ea78-4c18-a9d5-552c1786c9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A0CACD5-661A-4C76-BF49-D59138D1F8DF}">
  <ds:schemaRefs>
    <ds:schemaRef ds:uri="http://schemas.openxmlformats.org/officeDocument/2006/bibliography"/>
  </ds:schemaRefs>
</ds:datastoreItem>
</file>

<file path=customXml/itemProps2.xml><?xml version="1.0" encoding="utf-8"?>
<ds:datastoreItem xmlns:ds="http://schemas.openxmlformats.org/officeDocument/2006/customXml" ds:itemID="{B1F50874-2CD4-46A7-98C3-4A4656E21FAF}"/>
</file>

<file path=customXml/itemProps3.xml><?xml version="1.0" encoding="utf-8"?>
<ds:datastoreItem xmlns:ds="http://schemas.openxmlformats.org/officeDocument/2006/customXml" ds:itemID="{C6FA0416-FBC7-436A-9246-F0D5EE1C23E7}"/>
</file>

<file path=customXml/itemProps4.xml><?xml version="1.0" encoding="utf-8"?>
<ds:datastoreItem xmlns:ds="http://schemas.openxmlformats.org/officeDocument/2006/customXml" ds:itemID="{9EB49BC5-A6FD-4628-92A9-23D09AD73D9D}"/>
</file>

<file path=docProps/app.xml><?xml version="1.0" encoding="utf-8"?>
<Properties xmlns="http://schemas.openxmlformats.org/officeDocument/2006/extended-properties" xmlns:vt="http://schemas.openxmlformats.org/officeDocument/2006/docPropsVTypes">
  <Template>KLTN_Template_New</Template>
  <TotalTime>990</TotalTime>
  <Pages>33</Pages>
  <Words>6633</Words>
  <Characters>37812</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44357</CharactersWithSpaces>
  <SharedDoc>false</SharedDoc>
  <HLinks>
    <vt:vector size="372" baseType="variant">
      <vt:variant>
        <vt:i4>3407882</vt:i4>
      </vt:variant>
      <vt:variant>
        <vt:i4>384</vt:i4>
      </vt:variant>
      <vt:variant>
        <vt:i4>0</vt:i4>
      </vt:variant>
      <vt:variant>
        <vt:i4>5</vt:i4>
      </vt:variant>
      <vt:variant>
        <vt:lpwstr>https://github.com/NguyenVTai/Datascience_2016-2/</vt:lpwstr>
      </vt:variant>
      <vt:variant>
        <vt:lpwstr/>
      </vt:variant>
      <vt:variant>
        <vt:i4>2556005</vt:i4>
      </vt:variant>
      <vt:variant>
        <vt:i4>381</vt:i4>
      </vt:variant>
      <vt:variant>
        <vt:i4>0</vt:i4>
      </vt:variant>
      <vt:variant>
        <vt:i4>5</vt:i4>
      </vt:variant>
      <vt:variant>
        <vt:lpwstr>https://www.youtube.com/watch?v=2h8N7sAAVL8</vt:lpwstr>
      </vt:variant>
      <vt:variant>
        <vt:lpwstr/>
      </vt:variant>
      <vt:variant>
        <vt:i4>53</vt:i4>
      </vt:variant>
      <vt:variant>
        <vt:i4>378</vt:i4>
      </vt:variant>
      <vt:variant>
        <vt:i4>0</vt:i4>
      </vt:variant>
      <vt:variant>
        <vt:i4>5</vt:i4>
      </vt:variant>
      <vt:variant>
        <vt:lpwstr>https://www.youtube.com/watch?v=EawbYWaTP_k</vt:lpwstr>
      </vt:variant>
      <vt:variant>
        <vt:lpwstr/>
      </vt:variant>
      <vt:variant>
        <vt:i4>6946937</vt:i4>
      </vt:variant>
      <vt:variant>
        <vt:i4>375</vt:i4>
      </vt:variant>
      <vt:variant>
        <vt:i4>0</vt:i4>
      </vt:variant>
      <vt:variant>
        <vt:i4>5</vt:i4>
      </vt:variant>
      <vt:variant>
        <vt:lpwstr>https://scikit-learn.org/stable/index.html</vt:lpwstr>
      </vt:variant>
      <vt:variant>
        <vt:lpwstr/>
      </vt:variant>
      <vt:variant>
        <vt:i4>6881325</vt:i4>
      </vt:variant>
      <vt:variant>
        <vt:i4>372</vt:i4>
      </vt:variant>
      <vt:variant>
        <vt:i4>0</vt:i4>
      </vt:variant>
      <vt:variant>
        <vt:i4>5</vt:i4>
      </vt:variant>
      <vt:variant>
        <vt:lpwstr>https://beautiful-soup-4.readthedocs.io/en/latest/</vt:lpwstr>
      </vt:variant>
      <vt:variant>
        <vt:lpwstr/>
      </vt:variant>
      <vt:variant>
        <vt:i4>8323169</vt:i4>
      </vt:variant>
      <vt:variant>
        <vt:i4>369</vt:i4>
      </vt:variant>
      <vt:variant>
        <vt:i4>0</vt:i4>
      </vt:variant>
      <vt:variant>
        <vt:i4>5</vt:i4>
      </vt:variant>
      <vt:variant>
        <vt:lpwstr>https://selenium-python.readthedocs.io/</vt:lpwstr>
      </vt:variant>
      <vt:variant>
        <vt:lpwstr/>
      </vt:variant>
      <vt:variant>
        <vt:i4>1376262</vt:i4>
      </vt:variant>
      <vt:variant>
        <vt:i4>366</vt:i4>
      </vt:variant>
      <vt:variant>
        <vt:i4>0</vt:i4>
      </vt:variant>
      <vt:variant>
        <vt:i4>5</vt:i4>
      </vt:variant>
      <vt:variant>
        <vt:lpwstr>https://pandas.pydata.org/docs/getting_started/intro_tutorials/index.html</vt:lpwstr>
      </vt:variant>
      <vt:variant>
        <vt:lpwstr/>
      </vt:variant>
      <vt:variant>
        <vt:i4>3801213</vt:i4>
      </vt:variant>
      <vt:variant>
        <vt:i4>363</vt:i4>
      </vt:variant>
      <vt:variant>
        <vt:i4>0</vt:i4>
      </vt:variant>
      <vt:variant>
        <vt:i4>5</vt:i4>
      </vt:variant>
      <vt:variant>
        <vt:lpwstr>https://www.weatherapi.com/</vt:lpwstr>
      </vt:variant>
      <vt:variant>
        <vt:lpwstr/>
      </vt:variant>
      <vt:variant>
        <vt:i4>2818169</vt:i4>
      </vt:variant>
      <vt:variant>
        <vt:i4>360</vt:i4>
      </vt:variant>
      <vt:variant>
        <vt:i4>0</vt:i4>
      </vt:variant>
      <vt:variant>
        <vt:i4>5</vt:i4>
      </vt:variant>
      <vt:variant>
        <vt:lpwstr>https://www.worldweatheronline.com/</vt:lpwstr>
      </vt:variant>
      <vt:variant>
        <vt:lpwstr/>
      </vt:variant>
      <vt:variant>
        <vt:i4>1769523</vt:i4>
      </vt:variant>
      <vt:variant>
        <vt:i4>317</vt:i4>
      </vt:variant>
      <vt:variant>
        <vt:i4>0</vt:i4>
      </vt:variant>
      <vt:variant>
        <vt:i4>5</vt:i4>
      </vt:variant>
      <vt:variant>
        <vt:lpwstr/>
      </vt:variant>
      <vt:variant>
        <vt:lpwstr>_Toc187611433</vt:lpwstr>
      </vt:variant>
      <vt:variant>
        <vt:i4>1769523</vt:i4>
      </vt:variant>
      <vt:variant>
        <vt:i4>311</vt:i4>
      </vt:variant>
      <vt:variant>
        <vt:i4>0</vt:i4>
      </vt:variant>
      <vt:variant>
        <vt:i4>5</vt:i4>
      </vt:variant>
      <vt:variant>
        <vt:lpwstr/>
      </vt:variant>
      <vt:variant>
        <vt:lpwstr>_Toc187611432</vt:lpwstr>
      </vt:variant>
      <vt:variant>
        <vt:i4>1769523</vt:i4>
      </vt:variant>
      <vt:variant>
        <vt:i4>305</vt:i4>
      </vt:variant>
      <vt:variant>
        <vt:i4>0</vt:i4>
      </vt:variant>
      <vt:variant>
        <vt:i4>5</vt:i4>
      </vt:variant>
      <vt:variant>
        <vt:lpwstr/>
      </vt:variant>
      <vt:variant>
        <vt:lpwstr>_Toc187611431</vt:lpwstr>
      </vt:variant>
      <vt:variant>
        <vt:i4>1769523</vt:i4>
      </vt:variant>
      <vt:variant>
        <vt:i4>299</vt:i4>
      </vt:variant>
      <vt:variant>
        <vt:i4>0</vt:i4>
      </vt:variant>
      <vt:variant>
        <vt:i4>5</vt:i4>
      </vt:variant>
      <vt:variant>
        <vt:lpwstr/>
      </vt:variant>
      <vt:variant>
        <vt:lpwstr>_Toc187611430</vt:lpwstr>
      </vt:variant>
      <vt:variant>
        <vt:i4>1703987</vt:i4>
      </vt:variant>
      <vt:variant>
        <vt:i4>293</vt:i4>
      </vt:variant>
      <vt:variant>
        <vt:i4>0</vt:i4>
      </vt:variant>
      <vt:variant>
        <vt:i4>5</vt:i4>
      </vt:variant>
      <vt:variant>
        <vt:lpwstr/>
      </vt:variant>
      <vt:variant>
        <vt:lpwstr>_Toc187611429</vt:lpwstr>
      </vt:variant>
      <vt:variant>
        <vt:i4>1703987</vt:i4>
      </vt:variant>
      <vt:variant>
        <vt:i4>287</vt:i4>
      </vt:variant>
      <vt:variant>
        <vt:i4>0</vt:i4>
      </vt:variant>
      <vt:variant>
        <vt:i4>5</vt:i4>
      </vt:variant>
      <vt:variant>
        <vt:lpwstr/>
      </vt:variant>
      <vt:variant>
        <vt:lpwstr>_Toc187611428</vt:lpwstr>
      </vt:variant>
      <vt:variant>
        <vt:i4>1703987</vt:i4>
      </vt:variant>
      <vt:variant>
        <vt:i4>281</vt:i4>
      </vt:variant>
      <vt:variant>
        <vt:i4>0</vt:i4>
      </vt:variant>
      <vt:variant>
        <vt:i4>5</vt:i4>
      </vt:variant>
      <vt:variant>
        <vt:lpwstr/>
      </vt:variant>
      <vt:variant>
        <vt:lpwstr>_Toc187611427</vt:lpwstr>
      </vt:variant>
      <vt:variant>
        <vt:i4>1703987</vt:i4>
      </vt:variant>
      <vt:variant>
        <vt:i4>275</vt:i4>
      </vt:variant>
      <vt:variant>
        <vt:i4>0</vt:i4>
      </vt:variant>
      <vt:variant>
        <vt:i4>5</vt:i4>
      </vt:variant>
      <vt:variant>
        <vt:lpwstr/>
      </vt:variant>
      <vt:variant>
        <vt:lpwstr>_Toc187611426</vt:lpwstr>
      </vt:variant>
      <vt:variant>
        <vt:i4>1703987</vt:i4>
      </vt:variant>
      <vt:variant>
        <vt:i4>269</vt:i4>
      </vt:variant>
      <vt:variant>
        <vt:i4>0</vt:i4>
      </vt:variant>
      <vt:variant>
        <vt:i4>5</vt:i4>
      </vt:variant>
      <vt:variant>
        <vt:lpwstr/>
      </vt:variant>
      <vt:variant>
        <vt:lpwstr>_Toc187611425</vt:lpwstr>
      </vt:variant>
      <vt:variant>
        <vt:i4>1703987</vt:i4>
      </vt:variant>
      <vt:variant>
        <vt:i4>263</vt:i4>
      </vt:variant>
      <vt:variant>
        <vt:i4>0</vt:i4>
      </vt:variant>
      <vt:variant>
        <vt:i4>5</vt:i4>
      </vt:variant>
      <vt:variant>
        <vt:lpwstr/>
      </vt:variant>
      <vt:variant>
        <vt:lpwstr>_Toc187611424</vt:lpwstr>
      </vt:variant>
      <vt:variant>
        <vt:i4>1703987</vt:i4>
      </vt:variant>
      <vt:variant>
        <vt:i4>257</vt:i4>
      </vt:variant>
      <vt:variant>
        <vt:i4>0</vt:i4>
      </vt:variant>
      <vt:variant>
        <vt:i4>5</vt:i4>
      </vt:variant>
      <vt:variant>
        <vt:lpwstr/>
      </vt:variant>
      <vt:variant>
        <vt:lpwstr>_Toc187611423</vt:lpwstr>
      </vt:variant>
      <vt:variant>
        <vt:i4>1703987</vt:i4>
      </vt:variant>
      <vt:variant>
        <vt:i4>251</vt:i4>
      </vt:variant>
      <vt:variant>
        <vt:i4>0</vt:i4>
      </vt:variant>
      <vt:variant>
        <vt:i4>5</vt:i4>
      </vt:variant>
      <vt:variant>
        <vt:lpwstr/>
      </vt:variant>
      <vt:variant>
        <vt:lpwstr>_Toc187611422</vt:lpwstr>
      </vt:variant>
      <vt:variant>
        <vt:i4>1114162</vt:i4>
      </vt:variant>
      <vt:variant>
        <vt:i4>242</vt:i4>
      </vt:variant>
      <vt:variant>
        <vt:i4>0</vt:i4>
      </vt:variant>
      <vt:variant>
        <vt:i4>5</vt:i4>
      </vt:variant>
      <vt:variant>
        <vt:lpwstr/>
      </vt:variant>
      <vt:variant>
        <vt:lpwstr>_Toc187611598</vt:lpwstr>
      </vt:variant>
      <vt:variant>
        <vt:i4>1114162</vt:i4>
      </vt:variant>
      <vt:variant>
        <vt:i4>236</vt:i4>
      </vt:variant>
      <vt:variant>
        <vt:i4>0</vt:i4>
      </vt:variant>
      <vt:variant>
        <vt:i4>5</vt:i4>
      </vt:variant>
      <vt:variant>
        <vt:lpwstr/>
      </vt:variant>
      <vt:variant>
        <vt:lpwstr>_Toc187611597</vt:lpwstr>
      </vt:variant>
      <vt:variant>
        <vt:i4>1114162</vt:i4>
      </vt:variant>
      <vt:variant>
        <vt:i4>230</vt:i4>
      </vt:variant>
      <vt:variant>
        <vt:i4>0</vt:i4>
      </vt:variant>
      <vt:variant>
        <vt:i4>5</vt:i4>
      </vt:variant>
      <vt:variant>
        <vt:lpwstr/>
      </vt:variant>
      <vt:variant>
        <vt:lpwstr>_Toc187611596</vt:lpwstr>
      </vt:variant>
      <vt:variant>
        <vt:i4>1114162</vt:i4>
      </vt:variant>
      <vt:variant>
        <vt:i4>224</vt:i4>
      </vt:variant>
      <vt:variant>
        <vt:i4>0</vt:i4>
      </vt:variant>
      <vt:variant>
        <vt:i4>5</vt:i4>
      </vt:variant>
      <vt:variant>
        <vt:lpwstr/>
      </vt:variant>
      <vt:variant>
        <vt:lpwstr>_Toc187611595</vt:lpwstr>
      </vt:variant>
      <vt:variant>
        <vt:i4>1114162</vt:i4>
      </vt:variant>
      <vt:variant>
        <vt:i4>218</vt:i4>
      </vt:variant>
      <vt:variant>
        <vt:i4>0</vt:i4>
      </vt:variant>
      <vt:variant>
        <vt:i4>5</vt:i4>
      </vt:variant>
      <vt:variant>
        <vt:lpwstr/>
      </vt:variant>
      <vt:variant>
        <vt:lpwstr>_Toc187611594</vt:lpwstr>
      </vt:variant>
      <vt:variant>
        <vt:i4>1114162</vt:i4>
      </vt:variant>
      <vt:variant>
        <vt:i4>212</vt:i4>
      </vt:variant>
      <vt:variant>
        <vt:i4>0</vt:i4>
      </vt:variant>
      <vt:variant>
        <vt:i4>5</vt:i4>
      </vt:variant>
      <vt:variant>
        <vt:lpwstr/>
      </vt:variant>
      <vt:variant>
        <vt:lpwstr>_Toc187611593</vt:lpwstr>
      </vt:variant>
      <vt:variant>
        <vt:i4>1114162</vt:i4>
      </vt:variant>
      <vt:variant>
        <vt:i4>206</vt:i4>
      </vt:variant>
      <vt:variant>
        <vt:i4>0</vt:i4>
      </vt:variant>
      <vt:variant>
        <vt:i4>5</vt:i4>
      </vt:variant>
      <vt:variant>
        <vt:lpwstr/>
      </vt:variant>
      <vt:variant>
        <vt:lpwstr>_Toc187611592</vt:lpwstr>
      </vt:variant>
      <vt:variant>
        <vt:i4>1114162</vt:i4>
      </vt:variant>
      <vt:variant>
        <vt:i4>200</vt:i4>
      </vt:variant>
      <vt:variant>
        <vt:i4>0</vt:i4>
      </vt:variant>
      <vt:variant>
        <vt:i4>5</vt:i4>
      </vt:variant>
      <vt:variant>
        <vt:lpwstr/>
      </vt:variant>
      <vt:variant>
        <vt:lpwstr>_Toc187611591</vt:lpwstr>
      </vt:variant>
      <vt:variant>
        <vt:i4>1114162</vt:i4>
      </vt:variant>
      <vt:variant>
        <vt:i4>194</vt:i4>
      </vt:variant>
      <vt:variant>
        <vt:i4>0</vt:i4>
      </vt:variant>
      <vt:variant>
        <vt:i4>5</vt:i4>
      </vt:variant>
      <vt:variant>
        <vt:lpwstr/>
      </vt:variant>
      <vt:variant>
        <vt:lpwstr>_Toc187611590</vt:lpwstr>
      </vt:variant>
      <vt:variant>
        <vt:i4>1048626</vt:i4>
      </vt:variant>
      <vt:variant>
        <vt:i4>188</vt:i4>
      </vt:variant>
      <vt:variant>
        <vt:i4>0</vt:i4>
      </vt:variant>
      <vt:variant>
        <vt:i4>5</vt:i4>
      </vt:variant>
      <vt:variant>
        <vt:lpwstr/>
      </vt:variant>
      <vt:variant>
        <vt:lpwstr>_Toc187611589</vt:lpwstr>
      </vt:variant>
      <vt:variant>
        <vt:i4>1048626</vt:i4>
      </vt:variant>
      <vt:variant>
        <vt:i4>182</vt:i4>
      </vt:variant>
      <vt:variant>
        <vt:i4>0</vt:i4>
      </vt:variant>
      <vt:variant>
        <vt:i4>5</vt:i4>
      </vt:variant>
      <vt:variant>
        <vt:lpwstr/>
      </vt:variant>
      <vt:variant>
        <vt:lpwstr>_Toc187611588</vt:lpwstr>
      </vt:variant>
      <vt:variant>
        <vt:i4>1048626</vt:i4>
      </vt:variant>
      <vt:variant>
        <vt:i4>176</vt:i4>
      </vt:variant>
      <vt:variant>
        <vt:i4>0</vt:i4>
      </vt:variant>
      <vt:variant>
        <vt:i4>5</vt:i4>
      </vt:variant>
      <vt:variant>
        <vt:lpwstr/>
      </vt:variant>
      <vt:variant>
        <vt:lpwstr>_Toc187611587</vt:lpwstr>
      </vt:variant>
      <vt:variant>
        <vt:i4>1048626</vt:i4>
      </vt:variant>
      <vt:variant>
        <vt:i4>170</vt:i4>
      </vt:variant>
      <vt:variant>
        <vt:i4>0</vt:i4>
      </vt:variant>
      <vt:variant>
        <vt:i4>5</vt:i4>
      </vt:variant>
      <vt:variant>
        <vt:lpwstr/>
      </vt:variant>
      <vt:variant>
        <vt:lpwstr>_Toc187611586</vt:lpwstr>
      </vt:variant>
      <vt:variant>
        <vt:i4>1048626</vt:i4>
      </vt:variant>
      <vt:variant>
        <vt:i4>164</vt:i4>
      </vt:variant>
      <vt:variant>
        <vt:i4>0</vt:i4>
      </vt:variant>
      <vt:variant>
        <vt:i4>5</vt:i4>
      </vt:variant>
      <vt:variant>
        <vt:lpwstr/>
      </vt:variant>
      <vt:variant>
        <vt:lpwstr>_Toc187611585</vt:lpwstr>
      </vt:variant>
      <vt:variant>
        <vt:i4>1048626</vt:i4>
      </vt:variant>
      <vt:variant>
        <vt:i4>158</vt:i4>
      </vt:variant>
      <vt:variant>
        <vt:i4>0</vt:i4>
      </vt:variant>
      <vt:variant>
        <vt:i4>5</vt:i4>
      </vt:variant>
      <vt:variant>
        <vt:lpwstr/>
      </vt:variant>
      <vt:variant>
        <vt:lpwstr>_Toc187611584</vt:lpwstr>
      </vt:variant>
      <vt:variant>
        <vt:i4>1048626</vt:i4>
      </vt:variant>
      <vt:variant>
        <vt:i4>152</vt:i4>
      </vt:variant>
      <vt:variant>
        <vt:i4>0</vt:i4>
      </vt:variant>
      <vt:variant>
        <vt:i4>5</vt:i4>
      </vt:variant>
      <vt:variant>
        <vt:lpwstr/>
      </vt:variant>
      <vt:variant>
        <vt:lpwstr>_Toc187611583</vt:lpwstr>
      </vt:variant>
      <vt:variant>
        <vt:i4>1048626</vt:i4>
      </vt:variant>
      <vt:variant>
        <vt:i4>146</vt:i4>
      </vt:variant>
      <vt:variant>
        <vt:i4>0</vt:i4>
      </vt:variant>
      <vt:variant>
        <vt:i4>5</vt:i4>
      </vt:variant>
      <vt:variant>
        <vt:lpwstr/>
      </vt:variant>
      <vt:variant>
        <vt:lpwstr>_Toc187611582</vt:lpwstr>
      </vt:variant>
      <vt:variant>
        <vt:i4>1048626</vt:i4>
      </vt:variant>
      <vt:variant>
        <vt:i4>140</vt:i4>
      </vt:variant>
      <vt:variant>
        <vt:i4>0</vt:i4>
      </vt:variant>
      <vt:variant>
        <vt:i4>5</vt:i4>
      </vt:variant>
      <vt:variant>
        <vt:lpwstr/>
      </vt:variant>
      <vt:variant>
        <vt:lpwstr>_Toc187611581</vt:lpwstr>
      </vt:variant>
      <vt:variant>
        <vt:i4>1048626</vt:i4>
      </vt:variant>
      <vt:variant>
        <vt:i4>134</vt:i4>
      </vt:variant>
      <vt:variant>
        <vt:i4>0</vt:i4>
      </vt:variant>
      <vt:variant>
        <vt:i4>5</vt:i4>
      </vt:variant>
      <vt:variant>
        <vt:lpwstr/>
      </vt:variant>
      <vt:variant>
        <vt:lpwstr>_Toc187611580</vt:lpwstr>
      </vt:variant>
      <vt:variant>
        <vt:i4>2031666</vt:i4>
      </vt:variant>
      <vt:variant>
        <vt:i4>128</vt:i4>
      </vt:variant>
      <vt:variant>
        <vt:i4>0</vt:i4>
      </vt:variant>
      <vt:variant>
        <vt:i4>5</vt:i4>
      </vt:variant>
      <vt:variant>
        <vt:lpwstr/>
      </vt:variant>
      <vt:variant>
        <vt:lpwstr>_Toc187611579</vt:lpwstr>
      </vt:variant>
      <vt:variant>
        <vt:i4>2031666</vt:i4>
      </vt:variant>
      <vt:variant>
        <vt:i4>122</vt:i4>
      </vt:variant>
      <vt:variant>
        <vt:i4>0</vt:i4>
      </vt:variant>
      <vt:variant>
        <vt:i4>5</vt:i4>
      </vt:variant>
      <vt:variant>
        <vt:lpwstr/>
      </vt:variant>
      <vt:variant>
        <vt:lpwstr>_Toc187611578</vt:lpwstr>
      </vt:variant>
      <vt:variant>
        <vt:i4>2031666</vt:i4>
      </vt:variant>
      <vt:variant>
        <vt:i4>116</vt:i4>
      </vt:variant>
      <vt:variant>
        <vt:i4>0</vt:i4>
      </vt:variant>
      <vt:variant>
        <vt:i4>5</vt:i4>
      </vt:variant>
      <vt:variant>
        <vt:lpwstr/>
      </vt:variant>
      <vt:variant>
        <vt:lpwstr>_Toc187611577</vt:lpwstr>
      </vt:variant>
      <vt:variant>
        <vt:i4>2031666</vt:i4>
      </vt:variant>
      <vt:variant>
        <vt:i4>110</vt:i4>
      </vt:variant>
      <vt:variant>
        <vt:i4>0</vt:i4>
      </vt:variant>
      <vt:variant>
        <vt:i4>5</vt:i4>
      </vt:variant>
      <vt:variant>
        <vt:lpwstr/>
      </vt:variant>
      <vt:variant>
        <vt:lpwstr>_Toc187611576</vt:lpwstr>
      </vt:variant>
      <vt:variant>
        <vt:i4>2031666</vt:i4>
      </vt:variant>
      <vt:variant>
        <vt:i4>104</vt:i4>
      </vt:variant>
      <vt:variant>
        <vt:i4>0</vt:i4>
      </vt:variant>
      <vt:variant>
        <vt:i4>5</vt:i4>
      </vt:variant>
      <vt:variant>
        <vt:lpwstr/>
      </vt:variant>
      <vt:variant>
        <vt:lpwstr>_Toc187611575</vt:lpwstr>
      </vt:variant>
      <vt:variant>
        <vt:i4>2031666</vt:i4>
      </vt:variant>
      <vt:variant>
        <vt:i4>98</vt:i4>
      </vt:variant>
      <vt:variant>
        <vt:i4>0</vt:i4>
      </vt:variant>
      <vt:variant>
        <vt:i4>5</vt:i4>
      </vt:variant>
      <vt:variant>
        <vt:lpwstr/>
      </vt:variant>
      <vt:variant>
        <vt:lpwstr>_Toc187611574</vt:lpwstr>
      </vt:variant>
      <vt:variant>
        <vt:i4>2031666</vt:i4>
      </vt:variant>
      <vt:variant>
        <vt:i4>92</vt:i4>
      </vt:variant>
      <vt:variant>
        <vt:i4>0</vt:i4>
      </vt:variant>
      <vt:variant>
        <vt:i4>5</vt:i4>
      </vt:variant>
      <vt:variant>
        <vt:lpwstr/>
      </vt:variant>
      <vt:variant>
        <vt:lpwstr>_Toc187611573</vt:lpwstr>
      </vt:variant>
      <vt:variant>
        <vt:i4>2031666</vt:i4>
      </vt:variant>
      <vt:variant>
        <vt:i4>86</vt:i4>
      </vt:variant>
      <vt:variant>
        <vt:i4>0</vt:i4>
      </vt:variant>
      <vt:variant>
        <vt:i4>5</vt:i4>
      </vt:variant>
      <vt:variant>
        <vt:lpwstr/>
      </vt:variant>
      <vt:variant>
        <vt:lpwstr>_Toc187611572</vt:lpwstr>
      </vt:variant>
      <vt:variant>
        <vt:i4>2031666</vt:i4>
      </vt:variant>
      <vt:variant>
        <vt:i4>80</vt:i4>
      </vt:variant>
      <vt:variant>
        <vt:i4>0</vt:i4>
      </vt:variant>
      <vt:variant>
        <vt:i4>5</vt:i4>
      </vt:variant>
      <vt:variant>
        <vt:lpwstr/>
      </vt:variant>
      <vt:variant>
        <vt:lpwstr>_Toc187611571</vt:lpwstr>
      </vt:variant>
      <vt:variant>
        <vt:i4>2031666</vt:i4>
      </vt:variant>
      <vt:variant>
        <vt:i4>74</vt:i4>
      </vt:variant>
      <vt:variant>
        <vt:i4>0</vt:i4>
      </vt:variant>
      <vt:variant>
        <vt:i4>5</vt:i4>
      </vt:variant>
      <vt:variant>
        <vt:lpwstr/>
      </vt:variant>
      <vt:variant>
        <vt:lpwstr>_Toc187611570</vt:lpwstr>
      </vt:variant>
      <vt:variant>
        <vt:i4>1966130</vt:i4>
      </vt:variant>
      <vt:variant>
        <vt:i4>68</vt:i4>
      </vt:variant>
      <vt:variant>
        <vt:i4>0</vt:i4>
      </vt:variant>
      <vt:variant>
        <vt:i4>5</vt:i4>
      </vt:variant>
      <vt:variant>
        <vt:lpwstr/>
      </vt:variant>
      <vt:variant>
        <vt:lpwstr>_Toc187611569</vt:lpwstr>
      </vt:variant>
      <vt:variant>
        <vt:i4>1966130</vt:i4>
      </vt:variant>
      <vt:variant>
        <vt:i4>62</vt:i4>
      </vt:variant>
      <vt:variant>
        <vt:i4>0</vt:i4>
      </vt:variant>
      <vt:variant>
        <vt:i4>5</vt:i4>
      </vt:variant>
      <vt:variant>
        <vt:lpwstr/>
      </vt:variant>
      <vt:variant>
        <vt:lpwstr>_Toc187611568</vt:lpwstr>
      </vt:variant>
      <vt:variant>
        <vt:i4>1966130</vt:i4>
      </vt:variant>
      <vt:variant>
        <vt:i4>56</vt:i4>
      </vt:variant>
      <vt:variant>
        <vt:i4>0</vt:i4>
      </vt:variant>
      <vt:variant>
        <vt:i4>5</vt:i4>
      </vt:variant>
      <vt:variant>
        <vt:lpwstr/>
      </vt:variant>
      <vt:variant>
        <vt:lpwstr>_Toc187611567</vt:lpwstr>
      </vt:variant>
      <vt:variant>
        <vt:i4>1966130</vt:i4>
      </vt:variant>
      <vt:variant>
        <vt:i4>50</vt:i4>
      </vt:variant>
      <vt:variant>
        <vt:i4>0</vt:i4>
      </vt:variant>
      <vt:variant>
        <vt:i4>5</vt:i4>
      </vt:variant>
      <vt:variant>
        <vt:lpwstr/>
      </vt:variant>
      <vt:variant>
        <vt:lpwstr>_Toc187611566</vt:lpwstr>
      </vt:variant>
      <vt:variant>
        <vt:i4>1966130</vt:i4>
      </vt:variant>
      <vt:variant>
        <vt:i4>44</vt:i4>
      </vt:variant>
      <vt:variant>
        <vt:i4>0</vt:i4>
      </vt:variant>
      <vt:variant>
        <vt:i4>5</vt:i4>
      </vt:variant>
      <vt:variant>
        <vt:lpwstr/>
      </vt:variant>
      <vt:variant>
        <vt:lpwstr>_Toc187611565</vt:lpwstr>
      </vt:variant>
      <vt:variant>
        <vt:i4>1966130</vt:i4>
      </vt:variant>
      <vt:variant>
        <vt:i4>38</vt:i4>
      </vt:variant>
      <vt:variant>
        <vt:i4>0</vt:i4>
      </vt:variant>
      <vt:variant>
        <vt:i4>5</vt:i4>
      </vt:variant>
      <vt:variant>
        <vt:lpwstr/>
      </vt:variant>
      <vt:variant>
        <vt:lpwstr>_Toc187611564</vt:lpwstr>
      </vt:variant>
      <vt:variant>
        <vt:i4>1966130</vt:i4>
      </vt:variant>
      <vt:variant>
        <vt:i4>32</vt:i4>
      </vt:variant>
      <vt:variant>
        <vt:i4>0</vt:i4>
      </vt:variant>
      <vt:variant>
        <vt:i4>5</vt:i4>
      </vt:variant>
      <vt:variant>
        <vt:lpwstr/>
      </vt:variant>
      <vt:variant>
        <vt:lpwstr>_Toc187611563</vt:lpwstr>
      </vt:variant>
      <vt:variant>
        <vt:i4>1966130</vt:i4>
      </vt:variant>
      <vt:variant>
        <vt:i4>26</vt:i4>
      </vt:variant>
      <vt:variant>
        <vt:i4>0</vt:i4>
      </vt:variant>
      <vt:variant>
        <vt:i4>5</vt:i4>
      </vt:variant>
      <vt:variant>
        <vt:lpwstr/>
      </vt:variant>
      <vt:variant>
        <vt:lpwstr>_Toc187611562</vt:lpwstr>
      </vt:variant>
      <vt:variant>
        <vt:i4>1966130</vt:i4>
      </vt:variant>
      <vt:variant>
        <vt:i4>20</vt:i4>
      </vt:variant>
      <vt:variant>
        <vt:i4>0</vt:i4>
      </vt:variant>
      <vt:variant>
        <vt:i4>5</vt:i4>
      </vt:variant>
      <vt:variant>
        <vt:lpwstr/>
      </vt:variant>
      <vt:variant>
        <vt:lpwstr>_Toc187611561</vt:lpwstr>
      </vt:variant>
      <vt:variant>
        <vt:i4>1966130</vt:i4>
      </vt:variant>
      <vt:variant>
        <vt:i4>14</vt:i4>
      </vt:variant>
      <vt:variant>
        <vt:i4>0</vt:i4>
      </vt:variant>
      <vt:variant>
        <vt:i4>5</vt:i4>
      </vt:variant>
      <vt:variant>
        <vt:lpwstr/>
      </vt:variant>
      <vt:variant>
        <vt:lpwstr>_Toc187611560</vt:lpwstr>
      </vt:variant>
      <vt:variant>
        <vt:i4>1900594</vt:i4>
      </vt:variant>
      <vt:variant>
        <vt:i4>8</vt:i4>
      </vt:variant>
      <vt:variant>
        <vt:i4>0</vt:i4>
      </vt:variant>
      <vt:variant>
        <vt:i4>5</vt:i4>
      </vt:variant>
      <vt:variant>
        <vt:lpwstr/>
      </vt:variant>
      <vt:variant>
        <vt:lpwstr>_Toc187611559</vt:lpwstr>
      </vt:variant>
      <vt:variant>
        <vt:i4>1900594</vt:i4>
      </vt:variant>
      <vt:variant>
        <vt:i4>2</vt:i4>
      </vt:variant>
      <vt:variant>
        <vt:i4>0</vt:i4>
      </vt:variant>
      <vt:variant>
        <vt:i4>5</vt:i4>
      </vt:variant>
      <vt:variant>
        <vt:lpwstr/>
      </vt:variant>
      <vt:variant>
        <vt:lpwstr>_Toc187611558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dc:creator>
  <cp:keywords/>
  <dc:description/>
  <cp:lastModifiedBy>a45512 Nguyễn Khắc Lộc</cp:lastModifiedBy>
  <cp:revision>144</cp:revision>
  <dcterms:created xsi:type="dcterms:W3CDTF">2025-06-08T17:22:00Z</dcterms:created>
  <dcterms:modified xsi:type="dcterms:W3CDTF">2025-06-19T06:43:00Z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0x01010018E13864AF02464A931AC96D1244316C</vt:lpwstr>
  </property>
</Properties>
</file>